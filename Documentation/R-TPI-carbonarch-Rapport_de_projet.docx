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5225018"/>
        <w:docPartObj>
          <w:docPartGallery w:val="Cover Pages"/>
          <w:docPartUnique/>
        </w:docPartObj>
      </w:sdtPr>
      <w:sdtEndPr/>
      <w:sdtContent>
        <w:p w:rsidR="00F84BE9" w:rsidRDefault="00F84BE9">
          <w:r>
            <w:rPr>
              <w:noProof/>
              <w:lang w:eastAsia="fr-CH"/>
            </w:rPr>
            <mc:AlternateContent>
              <mc:Choice Requires="wpg">
                <w:drawing>
                  <wp:anchor distT="0" distB="0" distL="114300" distR="114300" simplePos="0" relativeHeight="251659264" behindDoc="0" locked="0" layoutInCell="1" allowOverlap="1">
                    <wp:simplePos x="0" y="0"/>
                    <wp:positionH relativeFrom="page">
                      <wp:posOffset>4536440</wp:posOffset>
                    </wp:positionH>
                    <wp:positionV relativeFrom="page">
                      <wp:posOffset>-292</wp:posOffset>
                    </wp:positionV>
                    <wp:extent cx="3113670" cy="10058400"/>
                    <wp:effectExtent l="0" t="0" r="5080" b="1397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rgbClr val="329E82">
                                    <a:alpha val="80000"/>
                                  </a:srgb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37AF9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8-06-07T00:00:00Z">
                                      <w:dateFormat w:val="yyyy"/>
                                      <w:lid w:val="fr-FR"/>
                                      <w:storeMappedDataAs w:val="dateTime"/>
                                      <w:calendar w:val="gregorian"/>
                                    </w:date>
                                  </w:sdtPr>
                                  <w:sdtEndPr/>
                                  <w:sdtContent>
                                    <w:p w:rsidR="00AB5676" w:rsidRDefault="00AB5676">
                                      <w:pPr>
                                        <w:pStyle w:val="Sansinterligne"/>
                                        <w:rPr>
                                          <w:color w:val="FFFFFF" w:themeColor="background1"/>
                                          <w:sz w:val="96"/>
                                          <w:szCs w:val="96"/>
                                        </w:rPr>
                                      </w:pPr>
                                      <w:r>
                                        <w:rPr>
                                          <w:color w:val="FFFFFF" w:themeColor="background1"/>
                                          <w:sz w:val="96"/>
                                          <w:szCs w:val="96"/>
                                          <w:lang w:val="fr-FR"/>
                                        </w:rPr>
                                        <w:t>2018</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B5676" w:rsidRPr="00B629CB" w:rsidRDefault="00545535">
                                  <w:pPr>
                                    <w:pStyle w:val="Sansinterligne"/>
                                    <w:spacing w:line="360" w:lineRule="auto"/>
                                    <w:rPr>
                                      <w:color w:val="FFFFFF" w:themeColor="background1"/>
                                      <w:sz w:val="24"/>
                                    </w:rPr>
                                  </w:pPr>
                                  <w:sdt>
                                    <w:sdtPr>
                                      <w:rPr>
                                        <w:color w:val="FFFFFF" w:themeColor="background1"/>
                                        <w:sz w:val="24"/>
                                      </w:rPr>
                                      <w:alias w:val="Auteur"/>
                                      <w:id w:val="-594704159"/>
                                      <w:dataBinding w:prefixMappings="xmlns:ns0='http://schemas.openxmlformats.org/package/2006/metadata/core-properties' xmlns:ns1='http://purl.org/dc/elements/1.1/'" w:xpath="/ns0:coreProperties[1]/ns1:creator[1]" w:storeItemID="{6C3C8BC8-F283-45AE-878A-BAB7291924A1}"/>
                                      <w:text/>
                                    </w:sdtPr>
                                    <w:sdtEndPr/>
                                    <w:sdtContent>
                                      <w:r w:rsidR="00AB5676" w:rsidRPr="00B629CB">
                                        <w:rPr>
                                          <w:color w:val="FFFFFF" w:themeColor="background1"/>
                                          <w:sz w:val="24"/>
                                        </w:rPr>
                                        <w:t>Carbonara Christian</w:t>
                                      </w:r>
                                    </w:sdtContent>
                                  </w:sdt>
                                  <w:r w:rsidR="00AB5676" w:rsidRPr="00B629CB">
                                    <w:rPr>
                                      <w:color w:val="FFFFFF" w:themeColor="background1"/>
                                      <w:sz w:val="24"/>
                                    </w:rPr>
                                    <w:t xml:space="preserve"> – CIN4B</w:t>
                                  </w:r>
                                </w:p>
                                <w:p w:rsidR="00AB5676" w:rsidRPr="00B629CB" w:rsidRDefault="00545535">
                                  <w:pPr>
                                    <w:pStyle w:val="Sansinterligne"/>
                                    <w:spacing w:line="360" w:lineRule="auto"/>
                                    <w:rPr>
                                      <w:color w:val="FFFFFF" w:themeColor="background1"/>
                                      <w:sz w:val="24"/>
                                    </w:rPr>
                                  </w:pPr>
                                  <w:sdt>
                                    <w:sdtPr>
                                      <w:rPr>
                                        <w:color w:val="FFFFFF" w:themeColor="background1"/>
                                        <w:sz w:val="24"/>
                                      </w:rPr>
                                      <w:alias w:val="Société"/>
                                      <w:id w:val="-1985698652"/>
                                      <w:dataBinding w:prefixMappings="xmlns:ns0='http://schemas.openxmlformats.org/officeDocument/2006/extended-properties'" w:xpath="/ns0:Properties[1]/ns0:Company[1]" w:storeItemID="{6668398D-A668-4E3E-A5EB-62B293D839F1}"/>
                                      <w:text/>
                                    </w:sdtPr>
                                    <w:sdtEndPr/>
                                    <w:sdtContent>
                                      <w:r w:rsidR="00AB5676" w:rsidRPr="00B629CB">
                                        <w:rPr>
                                          <w:color w:val="FFFFFF" w:themeColor="background1"/>
                                          <w:sz w:val="24"/>
                                        </w:rPr>
                                        <w:t>ETML</w:t>
                                      </w:r>
                                    </w:sdtContent>
                                  </w:sdt>
                                </w:p>
                                <w:sdt>
                                  <w:sdtPr>
                                    <w:rPr>
                                      <w:color w:val="FFFFFF" w:themeColor="background1"/>
                                      <w:sz w:val="24"/>
                                    </w:rPr>
                                    <w:alias w:val="Date"/>
                                    <w:id w:val="2095425396"/>
                                    <w:dataBinding w:prefixMappings="xmlns:ns0='http://schemas.microsoft.com/office/2006/coverPageProps'" w:xpath="/ns0:CoverPageProperties[1]/ns0:PublishDate[1]" w:storeItemID="{55AF091B-3C7A-41E3-B477-F2FDAA23CFDA}"/>
                                    <w:date w:fullDate="2018-06-07T00:00:00Z">
                                      <w:dateFormat w:val="dd/MM/yyyy"/>
                                      <w:lid w:val="fr-FR"/>
                                      <w:storeMappedDataAs w:val="dateTime"/>
                                      <w:calendar w:val="gregorian"/>
                                    </w:date>
                                  </w:sdtPr>
                                  <w:sdtEndPr/>
                                  <w:sdtContent>
                                    <w:p w:rsidR="00AB5676" w:rsidRPr="00B629CB" w:rsidRDefault="0017236C">
                                      <w:pPr>
                                        <w:pStyle w:val="Sansinterligne"/>
                                        <w:spacing w:line="360" w:lineRule="auto"/>
                                        <w:rPr>
                                          <w:color w:val="FFFFFF" w:themeColor="background1"/>
                                          <w:sz w:val="24"/>
                                        </w:rPr>
                                      </w:pPr>
                                      <w:r>
                                        <w:rPr>
                                          <w:color w:val="FFFFFF" w:themeColor="background1"/>
                                          <w:sz w:val="24"/>
                                          <w:lang w:val="fr-FR"/>
                                        </w:rPr>
                                        <w:t>07/06/2018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453" o:spid="_x0000_s1026" style="position:absolute;margin-left:357.2pt;margin-top:0;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" fillcolor="#329e82"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" fillcolor="#37af9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8-06-07T00:00:00Z">
                                <w:dateFormat w:val="yyyy"/>
                                <w:lid w:val="fr-FR"/>
                                <w:storeMappedDataAs w:val="dateTime"/>
                                <w:calendar w:val="gregorian"/>
                              </w:date>
                            </w:sdtPr>
                            <w:sdtEndPr/>
                            <w:sdtContent>
                              <w:p w:rsidR="00AB5676" w:rsidRDefault="00AB5676">
                                <w:pPr>
                                  <w:pStyle w:val="Sansinterligne"/>
                                  <w:rPr>
                                    <w:color w:val="FFFFFF" w:themeColor="background1"/>
                                    <w:sz w:val="96"/>
                                    <w:szCs w:val="96"/>
                                  </w:rPr>
                                </w:pPr>
                                <w:r>
                                  <w:rPr>
                                    <w:color w:val="FFFFFF" w:themeColor="background1"/>
                                    <w:sz w:val="96"/>
                                    <w:szCs w:val="96"/>
                                    <w:lang w:val="fr-FR"/>
                                  </w:rPr>
                                  <w:t>2018</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AB5676" w:rsidRPr="00B629CB" w:rsidRDefault="0000127C">
                            <w:pPr>
                              <w:pStyle w:val="Sansinterligne"/>
                              <w:spacing w:line="360" w:lineRule="auto"/>
                              <w:rPr>
                                <w:color w:val="FFFFFF" w:themeColor="background1"/>
                                <w:sz w:val="24"/>
                              </w:rPr>
                            </w:pPr>
                            <w:sdt>
                              <w:sdtPr>
                                <w:rPr>
                                  <w:color w:val="FFFFFF" w:themeColor="background1"/>
                                  <w:sz w:val="24"/>
                                </w:rPr>
                                <w:alias w:val="Auteur"/>
                                <w:id w:val="-594704159"/>
                                <w:dataBinding w:prefixMappings="xmlns:ns0='http://schemas.openxmlformats.org/package/2006/metadata/core-properties' xmlns:ns1='http://purl.org/dc/elements/1.1/'" w:xpath="/ns0:coreProperties[1]/ns1:creator[1]" w:storeItemID="{6C3C8BC8-F283-45AE-878A-BAB7291924A1}"/>
                                <w:text/>
                              </w:sdtPr>
                              <w:sdtEndPr/>
                              <w:sdtContent>
                                <w:r w:rsidR="00AB5676" w:rsidRPr="00B629CB">
                                  <w:rPr>
                                    <w:color w:val="FFFFFF" w:themeColor="background1"/>
                                    <w:sz w:val="24"/>
                                  </w:rPr>
                                  <w:t>Carbonara Christian</w:t>
                                </w:r>
                              </w:sdtContent>
                            </w:sdt>
                            <w:r w:rsidR="00AB5676" w:rsidRPr="00B629CB">
                              <w:rPr>
                                <w:color w:val="FFFFFF" w:themeColor="background1"/>
                                <w:sz w:val="24"/>
                              </w:rPr>
                              <w:t xml:space="preserve"> – CIN4B</w:t>
                            </w:r>
                          </w:p>
                          <w:p w:rsidR="00AB5676" w:rsidRPr="00B629CB" w:rsidRDefault="0000127C">
                            <w:pPr>
                              <w:pStyle w:val="Sansinterligne"/>
                              <w:spacing w:line="360" w:lineRule="auto"/>
                              <w:rPr>
                                <w:color w:val="FFFFFF" w:themeColor="background1"/>
                                <w:sz w:val="24"/>
                              </w:rPr>
                            </w:pPr>
                            <w:sdt>
                              <w:sdtPr>
                                <w:rPr>
                                  <w:color w:val="FFFFFF" w:themeColor="background1"/>
                                  <w:sz w:val="24"/>
                                </w:rPr>
                                <w:alias w:val="Société"/>
                                <w:id w:val="-1985698652"/>
                                <w:dataBinding w:prefixMappings="xmlns:ns0='http://schemas.openxmlformats.org/officeDocument/2006/extended-properties'" w:xpath="/ns0:Properties[1]/ns0:Company[1]" w:storeItemID="{6668398D-A668-4E3E-A5EB-62B293D839F1}"/>
                                <w:text/>
                              </w:sdtPr>
                              <w:sdtEndPr/>
                              <w:sdtContent>
                                <w:r w:rsidR="00AB5676" w:rsidRPr="00B629CB">
                                  <w:rPr>
                                    <w:color w:val="FFFFFF" w:themeColor="background1"/>
                                    <w:sz w:val="24"/>
                                  </w:rPr>
                                  <w:t>ETML</w:t>
                                </w:r>
                              </w:sdtContent>
                            </w:sdt>
                          </w:p>
                          <w:sdt>
                            <w:sdtPr>
                              <w:rPr>
                                <w:color w:val="FFFFFF" w:themeColor="background1"/>
                                <w:sz w:val="24"/>
                              </w:rPr>
                              <w:alias w:val="Date"/>
                              <w:id w:val="2095425396"/>
                              <w:dataBinding w:prefixMappings="xmlns:ns0='http://schemas.microsoft.com/office/2006/coverPageProps'" w:xpath="/ns0:CoverPageProperties[1]/ns0:PublishDate[1]" w:storeItemID="{55AF091B-3C7A-41E3-B477-F2FDAA23CFDA}"/>
                              <w:date w:fullDate="2018-06-07T00:00:00Z">
                                <w:dateFormat w:val="dd/MM/yyyy"/>
                                <w:lid w:val="fr-FR"/>
                                <w:storeMappedDataAs w:val="dateTime"/>
                                <w:calendar w:val="gregorian"/>
                              </w:date>
                            </w:sdtPr>
                            <w:sdtEndPr/>
                            <w:sdtContent>
                              <w:p w:rsidR="00AB5676" w:rsidRPr="00B629CB" w:rsidRDefault="0017236C">
                                <w:pPr>
                                  <w:pStyle w:val="Sansinterligne"/>
                                  <w:spacing w:line="360" w:lineRule="auto"/>
                                  <w:rPr>
                                    <w:color w:val="FFFFFF" w:themeColor="background1"/>
                                    <w:sz w:val="24"/>
                                  </w:rPr>
                                </w:pPr>
                                <w:r>
                                  <w:rPr>
                                    <w:color w:val="FFFFFF" w:themeColor="background1"/>
                                    <w:sz w:val="24"/>
                                    <w:lang w:val="fr-FR"/>
                                  </w:rPr>
                                  <w:t>07/06/2018</w:t>
                                </w:r>
                              </w:p>
                            </w:sdtContent>
                          </w:sdt>
                        </w:txbxContent>
                      </v:textbox>
                    </v:rect>
                    <w10:wrap anchorx="page" anchory="page"/>
                  </v:group>
                </w:pict>
              </mc:Fallback>
            </mc:AlternateContent>
          </w:r>
        </w:p>
        <w:p w:rsidR="00F84BE9" w:rsidRDefault="00A2107E">
          <w:r>
            <w:rPr>
              <w:noProof/>
              <w:lang w:eastAsia="fr-CH"/>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515100" cy="640080"/>
                    <wp:effectExtent l="0" t="0" r="19050" b="2476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322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581746756"/>
                                  <w:dataBinding w:prefixMappings="xmlns:ns0='http://schemas.openxmlformats.org/package/2006/metadata/core-properties' xmlns:ns1='http://purl.org/dc/elements/1.1/'" w:xpath="/ns0:coreProperties[1]/ns1:title[1]" w:storeItemID="{6C3C8BC8-F283-45AE-878A-BAB7291924A1}"/>
                                  <w:text/>
                                </w:sdtPr>
                                <w:sdtEndPr/>
                                <w:sdtContent>
                                  <w:p w:rsidR="00AB5676" w:rsidRDefault="00AB5676" w:rsidP="001A4E8E">
                                    <w:pPr>
                                      <w:pStyle w:val="Sansinterligne"/>
                                      <w:jc w:val="right"/>
                                      <w:rPr>
                                        <w:color w:val="FFFFFF" w:themeColor="background1"/>
                                        <w:sz w:val="72"/>
                                        <w:szCs w:val="72"/>
                                      </w:rPr>
                                    </w:pPr>
                                    <w:r>
                                      <w:rPr>
                                        <w:color w:val="FFFFFF" w:themeColor="background1"/>
                                        <w:sz w:val="72"/>
                                        <w:szCs w:val="72"/>
                                      </w:rPr>
                                      <w:t>Convertisseur de bases pour des nombres entiers et réels, codés sur 32 bits</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Rectangle 16" o:spid="_x0000_s1031" style="position:absolute;margin-left:0;margin-top:0;width:513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581746756"/>
                            <w:dataBinding w:prefixMappings="xmlns:ns0='http://schemas.openxmlformats.org/package/2006/metadata/core-properties' xmlns:ns1='http://purl.org/dc/elements/1.1/'" w:xpath="/ns0:coreProperties[1]/ns1:title[1]" w:storeItemID="{6C3C8BC8-F283-45AE-878A-BAB7291924A1}"/>
                            <w:text/>
                          </w:sdtPr>
                          <w:sdtEndPr/>
                          <w:sdtContent>
                            <w:p w:rsidR="00AB5676" w:rsidRDefault="00AB5676" w:rsidP="001A4E8E">
                              <w:pPr>
                                <w:pStyle w:val="Sansinterligne"/>
                                <w:jc w:val="right"/>
                                <w:rPr>
                                  <w:color w:val="FFFFFF" w:themeColor="background1"/>
                                  <w:sz w:val="72"/>
                                  <w:szCs w:val="72"/>
                                </w:rPr>
                              </w:pPr>
                              <w:r>
                                <w:rPr>
                                  <w:color w:val="FFFFFF" w:themeColor="background1"/>
                                  <w:sz w:val="72"/>
                                  <w:szCs w:val="72"/>
                                </w:rPr>
                                <w:t>Convertisseur de bases pour des nombres entiers et réels, codés sur 32 bits</w:t>
                              </w:r>
                            </w:p>
                          </w:sdtContent>
                        </w:sdt>
                      </w:txbxContent>
                    </v:textbox>
                    <w10:wrap anchorx="page" anchory="page"/>
                  </v:rect>
                </w:pict>
              </mc:Fallback>
            </mc:AlternateContent>
          </w:r>
          <w:r w:rsidR="00F84BE9">
            <w:br w:type="page"/>
          </w:r>
        </w:p>
      </w:sdtContent>
    </w:sdt>
    <w:tbl>
      <w:tblPr>
        <w:tblStyle w:val="Grilledutableau"/>
        <w:tblW w:w="0" w:type="auto"/>
        <w:jc w:val="center"/>
        <w:tblInd w:w="0" w:type="dxa"/>
        <w:tblBorders>
          <w:top w:val="none" w:sz="0" w:space="0" w:color="auto"/>
          <w:left w:val="none" w:sz="0" w:space="0" w:color="auto"/>
          <w:right w:val="none" w:sz="0" w:space="0" w:color="auto"/>
        </w:tblBorders>
        <w:tblLook w:val="04A0" w:firstRow="1" w:lastRow="0" w:firstColumn="1" w:lastColumn="0" w:noHBand="0" w:noVBand="1"/>
      </w:tblPr>
      <w:tblGrid>
        <w:gridCol w:w="9062"/>
      </w:tblGrid>
      <w:tr w:rsidR="00E2431A" w:rsidTr="00C22185">
        <w:trPr>
          <w:jc w:val="center"/>
        </w:trPr>
        <w:tc>
          <w:tcPr>
            <w:tcW w:w="9062" w:type="dxa"/>
          </w:tcPr>
          <w:p w:rsidR="00E2431A" w:rsidRPr="00011E1B" w:rsidRDefault="00E2431A" w:rsidP="00C378A9">
            <w:pPr>
              <w:pStyle w:val="Titre"/>
              <w:jc w:val="center"/>
              <w:rPr>
                <w:sz w:val="52"/>
                <w:lang w:val="fr-FR"/>
              </w:rPr>
            </w:pPr>
            <w:r w:rsidRPr="00011E1B">
              <w:rPr>
                <w:sz w:val="52"/>
                <w:lang w:val="fr-FR"/>
              </w:rPr>
              <w:lastRenderedPageBreak/>
              <w:t>Table des matières</w:t>
            </w:r>
          </w:p>
        </w:tc>
      </w:tr>
    </w:tbl>
    <w:sdt>
      <w:sdtPr>
        <w:rPr>
          <w:lang w:val="fr-FR"/>
        </w:rPr>
        <w:id w:val="612258529"/>
        <w:docPartObj>
          <w:docPartGallery w:val="Table of Contents"/>
          <w:docPartUnique/>
        </w:docPartObj>
      </w:sdtPr>
      <w:sdtEndPr>
        <w:rPr>
          <w:b/>
          <w:bCs/>
          <w:sz w:val="16"/>
          <w:szCs w:val="20"/>
        </w:rPr>
      </w:sdtEndPr>
      <w:sdtContent>
        <w:p w:rsidR="00E2431A" w:rsidRPr="00DB57D4" w:rsidRDefault="00E2431A" w:rsidP="00DB57D4">
          <w:pPr>
            <w:spacing w:after="60"/>
            <w:rPr>
              <w:sz w:val="2"/>
            </w:rPr>
          </w:pPr>
        </w:p>
        <w:p w:rsidR="00921211" w:rsidRDefault="00E2431A">
          <w:pPr>
            <w:pStyle w:val="TM1"/>
            <w:tabs>
              <w:tab w:val="left" w:pos="440"/>
              <w:tab w:val="right" w:leader="dot" w:pos="9062"/>
            </w:tabs>
            <w:rPr>
              <w:rFonts w:asciiTheme="minorHAnsi" w:eastAsiaTheme="minorEastAsia" w:hAnsiTheme="minorHAnsi"/>
              <w:noProof/>
              <w:lang w:eastAsia="fr-CH"/>
            </w:rPr>
          </w:pPr>
          <w:r w:rsidRPr="008C6EDC">
            <w:rPr>
              <w:sz w:val="14"/>
              <w:szCs w:val="20"/>
            </w:rPr>
            <w:fldChar w:fldCharType="begin"/>
          </w:r>
          <w:r w:rsidRPr="008C6EDC">
            <w:rPr>
              <w:sz w:val="14"/>
              <w:szCs w:val="20"/>
            </w:rPr>
            <w:instrText xml:space="preserve"> TOC \o "1-3" \h \z \u </w:instrText>
          </w:r>
          <w:r w:rsidRPr="008C6EDC">
            <w:rPr>
              <w:sz w:val="14"/>
              <w:szCs w:val="20"/>
            </w:rPr>
            <w:fldChar w:fldCharType="separate"/>
          </w:r>
          <w:hyperlink w:anchor="_Toc516143715" w:history="1">
            <w:r w:rsidR="00921211" w:rsidRPr="00B34874">
              <w:rPr>
                <w:rStyle w:val="Lienhypertexte"/>
                <w:noProof/>
              </w:rPr>
              <w:t>1.</w:t>
            </w:r>
            <w:r w:rsidR="00921211">
              <w:rPr>
                <w:rFonts w:asciiTheme="minorHAnsi" w:eastAsiaTheme="minorEastAsia" w:hAnsiTheme="minorHAnsi"/>
                <w:noProof/>
                <w:lang w:eastAsia="fr-CH"/>
              </w:rPr>
              <w:tab/>
            </w:r>
            <w:r w:rsidR="00921211" w:rsidRPr="00B34874">
              <w:rPr>
                <w:rStyle w:val="Lienhypertexte"/>
                <w:noProof/>
              </w:rPr>
              <w:t>Spécifications</w:t>
            </w:r>
            <w:r w:rsidR="00921211">
              <w:rPr>
                <w:noProof/>
                <w:webHidden/>
              </w:rPr>
              <w:tab/>
            </w:r>
            <w:r w:rsidR="00921211">
              <w:rPr>
                <w:noProof/>
                <w:webHidden/>
              </w:rPr>
              <w:fldChar w:fldCharType="begin"/>
            </w:r>
            <w:r w:rsidR="00921211">
              <w:rPr>
                <w:noProof/>
                <w:webHidden/>
              </w:rPr>
              <w:instrText xml:space="preserve"> PAGEREF _Toc516143715 \h </w:instrText>
            </w:r>
            <w:r w:rsidR="00921211">
              <w:rPr>
                <w:noProof/>
                <w:webHidden/>
              </w:rPr>
            </w:r>
            <w:r w:rsidR="00921211">
              <w:rPr>
                <w:noProof/>
                <w:webHidden/>
              </w:rPr>
              <w:fldChar w:fldCharType="separate"/>
            </w:r>
            <w:r w:rsidR="00921211">
              <w:rPr>
                <w:noProof/>
                <w:webHidden/>
              </w:rPr>
              <w:t>3</w:t>
            </w:r>
            <w:r w:rsidR="00921211">
              <w:rPr>
                <w:noProof/>
                <w:webHidden/>
              </w:rPr>
              <w:fldChar w:fldCharType="end"/>
            </w:r>
          </w:hyperlink>
        </w:p>
        <w:p w:rsidR="00921211" w:rsidRDefault="00921211">
          <w:pPr>
            <w:pStyle w:val="TM2"/>
            <w:rPr>
              <w:rFonts w:asciiTheme="minorHAnsi" w:hAnsiTheme="minorHAnsi" w:cstheme="minorBidi"/>
              <w:noProof/>
            </w:rPr>
          </w:pPr>
          <w:hyperlink w:anchor="_Toc516143716" w:history="1">
            <w:r w:rsidRPr="00B34874">
              <w:rPr>
                <w:rStyle w:val="Lienhypertexte"/>
                <w:noProof/>
              </w:rPr>
              <w:t>1.1.</w:t>
            </w:r>
            <w:r>
              <w:rPr>
                <w:rFonts w:asciiTheme="minorHAnsi" w:hAnsiTheme="minorHAnsi" w:cstheme="minorBidi"/>
                <w:noProof/>
              </w:rPr>
              <w:tab/>
            </w:r>
            <w:r w:rsidRPr="00B34874">
              <w:rPr>
                <w:rStyle w:val="Lienhypertexte"/>
                <w:noProof/>
              </w:rPr>
              <w:t>Titre</w:t>
            </w:r>
            <w:r>
              <w:rPr>
                <w:noProof/>
                <w:webHidden/>
              </w:rPr>
              <w:tab/>
            </w:r>
            <w:r>
              <w:rPr>
                <w:noProof/>
                <w:webHidden/>
              </w:rPr>
              <w:fldChar w:fldCharType="begin"/>
            </w:r>
            <w:r>
              <w:rPr>
                <w:noProof/>
                <w:webHidden/>
              </w:rPr>
              <w:instrText xml:space="preserve"> PAGEREF _Toc516143716 \h </w:instrText>
            </w:r>
            <w:r>
              <w:rPr>
                <w:noProof/>
                <w:webHidden/>
              </w:rPr>
            </w:r>
            <w:r>
              <w:rPr>
                <w:noProof/>
                <w:webHidden/>
              </w:rPr>
              <w:fldChar w:fldCharType="separate"/>
            </w:r>
            <w:r>
              <w:rPr>
                <w:noProof/>
                <w:webHidden/>
              </w:rPr>
              <w:t>3</w:t>
            </w:r>
            <w:r>
              <w:rPr>
                <w:noProof/>
                <w:webHidden/>
              </w:rPr>
              <w:fldChar w:fldCharType="end"/>
            </w:r>
          </w:hyperlink>
        </w:p>
        <w:p w:rsidR="00921211" w:rsidRDefault="00921211">
          <w:pPr>
            <w:pStyle w:val="TM2"/>
            <w:rPr>
              <w:rFonts w:asciiTheme="minorHAnsi" w:hAnsiTheme="minorHAnsi" w:cstheme="minorBidi"/>
              <w:noProof/>
            </w:rPr>
          </w:pPr>
          <w:hyperlink w:anchor="_Toc516143717" w:history="1">
            <w:r w:rsidRPr="00B34874">
              <w:rPr>
                <w:rStyle w:val="Lienhypertexte"/>
                <w:noProof/>
              </w:rPr>
              <w:t>1.2.</w:t>
            </w:r>
            <w:r>
              <w:rPr>
                <w:rFonts w:asciiTheme="minorHAnsi" w:hAnsiTheme="minorHAnsi" w:cstheme="minorBidi"/>
                <w:noProof/>
              </w:rPr>
              <w:tab/>
            </w:r>
            <w:r w:rsidRPr="00B34874">
              <w:rPr>
                <w:rStyle w:val="Lienhypertexte"/>
                <w:noProof/>
              </w:rPr>
              <w:t>Description</w:t>
            </w:r>
            <w:r>
              <w:rPr>
                <w:noProof/>
                <w:webHidden/>
              </w:rPr>
              <w:tab/>
            </w:r>
            <w:r>
              <w:rPr>
                <w:noProof/>
                <w:webHidden/>
              </w:rPr>
              <w:fldChar w:fldCharType="begin"/>
            </w:r>
            <w:r>
              <w:rPr>
                <w:noProof/>
                <w:webHidden/>
              </w:rPr>
              <w:instrText xml:space="preserve"> PAGEREF _Toc516143717 \h </w:instrText>
            </w:r>
            <w:r>
              <w:rPr>
                <w:noProof/>
                <w:webHidden/>
              </w:rPr>
            </w:r>
            <w:r>
              <w:rPr>
                <w:noProof/>
                <w:webHidden/>
              </w:rPr>
              <w:fldChar w:fldCharType="separate"/>
            </w:r>
            <w:r>
              <w:rPr>
                <w:noProof/>
                <w:webHidden/>
              </w:rPr>
              <w:t>3</w:t>
            </w:r>
            <w:r>
              <w:rPr>
                <w:noProof/>
                <w:webHidden/>
              </w:rPr>
              <w:fldChar w:fldCharType="end"/>
            </w:r>
          </w:hyperlink>
        </w:p>
        <w:p w:rsidR="00921211" w:rsidRDefault="00921211">
          <w:pPr>
            <w:pStyle w:val="TM2"/>
            <w:rPr>
              <w:rFonts w:asciiTheme="minorHAnsi" w:hAnsiTheme="minorHAnsi" w:cstheme="minorBidi"/>
              <w:noProof/>
            </w:rPr>
          </w:pPr>
          <w:hyperlink w:anchor="_Toc516143718" w:history="1">
            <w:r w:rsidRPr="00B34874">
              <w:rPr>
                <w:rStyle w:val="Lienhypertexte"/>
                <w:noProof/>
              </w:rPr>
              <w:t>1.3.</w:t>
            </w:r>
            <w:r>
              <w:rPr>
                <w:rFonts w:asciiTheme="minorHAnsi" w:hAnsiTheme="minorHAnsi" w:cstheme="minorBidi"/>
                <w:noProof/>
              </w:rPr>
              <w:tab/>
            </w:r>
            <w:r w:rsidRPr="00B34874">
              <w:rPr>
                <w:rStyle w:val="Lienhypertexte"/>
                <w:noProof/>
              </w:rPr>
              <w:t>Matériel et logiciels à disposition</w:t>
            </w:r>
            <w:r>
              <w:rPr>
                <w:noProof/>
                <w:webHidden/>
              </w:rPr>
              <w:tab/>
            </w:r>
            <w:r>
              <w:rPr>
                <w:noProof/>
                <w:webHidden/>
              </w:rPr>
              <w:fldChar w:fldCharType="begin"/>
            </w:r>
            <w:r>
              <w:rPr>
                <w:noProof/>
                <w:webHidden/>
              </w:rPr>
              <w:instrText xml:space="preserve"> PAGEREF _Toc516143718 \h </w:instrText>
            </w:r>
            <w:r>
              <w:rPr>
                <w:noProof/>
                <w:webHidden/>
              </w:rPr>
            </w:r>
            <w:r>
              <w:rPr>
                <w:noProof/>
                <w:webHidden/>
              </w:rPr>
              <w:fldChar w:fldCharType="separate"/>
            </w:r>
            <w:r>
              <w:rPr>
                <w:noProof/>
                <w:webHidden/>
              </w:rPr>
              <w:t>4</w:t>
            </w:r>
            <w:r>
              <w:rPr>
                <w:noProof/>
                <w:webHidden/>
              </w:rPr>
              <w:fldChar w:fldCharType="end"/>
            </w:r>
          </w:hyperlink>
        </w:p>
        <w:p w:rsidR="00921211" w:rsidRDefault="00921211">
          <w:pPr>
            <w:pStyle w:val="TM2"/>
            <w:rPr>
              <w:rFonts w:asciiTheme="minorHAnsi" w:hAnsiTheme="minorHAnsi" w:cstheme="minorBidi"/>
              <w:noProof/>
            </w:rPr>
          </w:pPr>
          <w:hyperlink w:anchor="_Toc516143719" w:history="1">
            <w:r w:rsidRPr="00B34874">
              <w:rPr>
                <w:rStyle w:val="Lienhypertexte"/>
                <w:noProof/>
              </w:rPr>
              <w:t>1.4.</w:t>
            </w:r>
            <w:r>
              <w:rPr>
                <w:rFonts w:asciiTheme="minorHAnsi" w:hAnsiTheme="minorHAnsi" w:cstheme="minorBidi"/>
                <w:noProof/>
              </w:rPr>
              <w:tab/>
            </w:r>
            <w:r w:rsidRPr="00B34874">
              <w:rPr>
                <w:rStyle w:val="Lienhypertexte"/>
                <w:noProof/>
              </w:rPr>
              <w:t>Prérequis</w:t>
            </w:r>
            <w:r>
              <w:rPr>
                <w:noProof/>
                <w:webHidden/>
              </w:rPr>
              <w:tab/>
            </w:r>
            <w:r>
              <w:rPr>
                <w:noProof/>
                <w:webHidden/>
              </w:rPr>
              <w:fldChar w:fldCharType="begin"/>
            </w:r>
            <w:r>
              <w:rPr>
                <w:noProof/>
                <w:webHidden/>
              </w:rPr>
              <w:instrText xml:space="preserve"> PAGEREF _Toc516143719 \h </w:instrText>
            </w:r>
            <w:r>
              <w:rPr>
                <w:noProof/>
                <w:webHidden/>
              </w:rPr>
            </w:r>
            <w:r>
              <w:rPr>
                <w:noProof/>
                <w:webHidden/>
              </w:rPr>
              <w:fldChar w:fldCharType="separate"/>
            </w:r>
            <w:r>
              <w:rPr>
                <w:noProof/>
                <w:webHidden/>
              </w:rPr>
              <w:t>4</w:t>
            </w:r>
            <w:r>
              <w:rPr>
                <w:noProof/>
                <w:webHidden/>
              </w:rPr>
              <w:fldChar w:fldCharType="end"/>
            </w:r>
          </w:hyperlink>
        </w:p>
        <w:p w:rsidR="00921211" w:rsidRDefault="00921211">
          <w:pPr>
            <w:pStyle w:val="TM2"/>
            <w:rPr>
              <w:rFonts w:asciiTheme="minorHAnsi" w:hAnsiTheme="minorHAnsi" w:cstheme="minorBidi"/>
              <w:noProof/>
            </w:rPr>
          </w:pPr>
          <w:hyperlink w:anchor="_Toc516143720" w:history="1">
            <w:r w:rsidRPr="00B34874">
              <w:rPr>
                <w:rStyle w:val="Lienhypertexte"/>
                <w:noProof/>
              </w:rPr>
              <w:t>1.5.</w:t>
            </w:r>
            <w:r>
              <w:rPr>
                <w:rFonts w:asciiTheme="minorHAnsi" w:hAnsiTheme="minorHAnsi" w:cstheme="minorBidi"/>
                <w:noProof/>
              </w:rPr>
              <w:tab/>
            </w:r>
            <w:r w:rsidRPr="00B34874">
              <w:rPr>
                <w:rStyle w:val="Lienhypertexte"/>
                <w:noProof/>
              </w:rPr>
              <w:t>Cahier des charges</w:t>
            </w:r>
            <w:r>
              <w:rPr>
                <w:noProof/>
                <w:webHidden/>
              </w:rPr>
              <w:tab/>
            </w:r>
            <w:r>
              <w:rPr>
                <w:noProof/>
                <w:webHidden/>
              </w:rPr>
              <w:fldChar w:fldCharType="begin"/>
            </w:r>
            <w:r>
              <w:rPr>
                <w:noProof/>
                <w:webHidden/>
              </w:rPr>
              <w:instrText xml:space="preserve"> PAGEREF _Toc516143720 \h </w:instrText>
            </w:r>
            <w:r>
              <w:rPr>
                <w:noProof/>
                <w:webHidden/>
              </w:rPr>
            </w:r>
            <w:r>
              <w:rPr>
                <w:noProof/>
                <w:webHidden/>
              </w:rPr>
              <w:fldChar w:fldCharType="separate"/>
            </w:r>
            <w:r>
              <w:rPr>
                <w:noProof/>
                <w:webHidden/>
              </w:rPr>
              <w:t>4</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21" w:history="1">
            <w:r w:rsidRPr="00B34874">
              <w:rPr>
                <w:rStyle w:val="Lienhypertexte"/>
                <w:noProof/>
              </w:rPr>
              <w:t>1.5.1.</w:t>
            </w:r>
            <w:r>
              <w:rPr>
                <w:rFonts w:asciiTheme="minorHAnsi" w:hAnsiTheme="minorHAnsi" w:cstheme="minorBidi"/>
                <w:noProof/>
              </w:rPr>
              <w:tab/>
            </w:r>
            <w:r w:rsidRPr="00B34874">
              <w:rPr>
                <w:rStyle w:val="Lienhypertexte"/>
                <w:noProof/>
              </w:rPr>
              <w:t>Objectifs et portée du projet (objectifs FFOR)</w:t>
            </w:r>
            <w:r>
              <w:rPr>
                <w:noProof/>
                <w:webHidden/>
              </w:rPr>
              <w:tab/>
            </w:r>
            <w:r>
              <w:rPr>
                <w:noProof/>
                <w:webHidden/>
              </w:rPr>
              <w:fldChar w:fldCharType="begin"/>
            </w:r>
            <w:r>
              <w:rPr>
                <w:noProof/>
                <w:webHidden/>
              </w:rPr>
              <w:instrText xml:space="preserve"> PAGEREF _Toc516143721 \h </w:instrText>
            </w:r>
            <w:r>
              <w:rPr>
                <w:noProof/>
                <w:webHidden/>
              </w:rPr>
            </w:r>
            <w:r>
              <w:rPr>
                <w:noProof/>
                <w:webHidden/>
              </w:rPr>
              <w:fldChar w:fldCharType="separate"/>
            </w:r>
            <w:r>
              <w:rPr>
                <w:noProof/>
                <w:webHidden/>
              </w:rPr>
              <w:t>4</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22" w:history="1">
            <w:r w:rsidRPr="00B34874">
              <w:rPr>
                <w:rStyle w:val="Lienhypertexte"/>
                <w:noProof/>
              </w:rPr>
              <w:t>1.5.2.</w:t>
            </w:r>
            <w:r>
              <w:rPr>
                <w:rFonts w:asciiTheme="minorHAnsi" w:hAnsiTheme="minorHAnsi" w:cstheme="minorBidi"/>
                <w:noProof/>
              </w:rPr>
              <w:tab/>
            </w:r>
            <w:r w:rsidRPr="00B34874">
              <w:rPr>
                <w:rStyle w:val="Lienhypertexte"/>
                <w:noProof/>
              </w:rPr>
              <w:t>Caractéristiques des utilisateurs et impacts</w:t>
            </w:r>
            <w:r>
              <w:rPr>
                <w:noProof/>
                <w:webHidden/>
              </w:rPr>
              <w:tab/>
            </w:r>
            <w:r>
              <w:rPr>
                <w:noProof/>
                <w:webHidden/>
              </w:rPr>
              <w:fldChar w:fldCharType="begin"/>
            </w:r>
            <w:r>
              <w:rPr>
                <w:noProof/>
                <w:webHidden/>
              </w:rPr>
              <w:instrText xml:space="preserve"> PAGEREF _Toc516143722 \h </w:instrText>
            </w:r>
            <w:r>
              <w:rPr>
                <w:noProof/>
                <w:webHidden/>
              </w:rPr>
            </w:r>
            <w:r>
              <w:rPr>
                <w:noProof/>
                <w:webHidden/>
              </w:rPr>
              <w:fldChar w:fldCharType="separate"/>
            </w:r>
            <w:r>
              <w:rPr>
                <w:noProof/>
                <w:webHidden/>
              </w:rPr>
              <w:t>4</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23" w:history="1">
            <w:r w:rsidRPr="00B34874">
              <w:rPr>
                <w:rStyle w:val="Lienhypertexte"/>
                <w:noProof/>
              </w:rPr>
              <w:t>1.5.3.</w:t>
            </w:r>
            <w:r>
              <w:rPr>
                <w:rFonts w:asciiTheme="minorHAnsi" w:hAnsiTheme="minorHAnsi" w:cstheme="minorBidi"/>
                <w:noProof/>
              </w:rPr>
              <w:tab/>
            </w:r>
            <w:r w:rsidRPr="00B34874">
              <w:rPr>
                <w:rStyle w:val="Lienhypertexte"/>
                <w:noProof/>
              </w:rPr>
              <w:t>Fonctionnalités requises (du point de vue de l’utilisateur)</w:t>
            </w:r>
            <w:r>
              <w:rPr>
                <w:noProof/>
                <w:webHidden/>
              </w:rPr>
              <w:tab/>
            </w:r>
            <w:r>
              <w:rPr>
                <w:noProof/>
                <w:webHidden/>
              </w:rPr>
              <w:fldChar w:fldCharType="begin"/>
            </w:r>
            <w:r>
              <w:rPr>
                <w:noProof/>
                <w:webHidden/>
              </w:rPr>
              <w:instrText xml:space="preserve"> PAGEREF _Toc516143723 \h </w:instrText>
            </w:r>
            <w:r>
              <w:rPr>
                <w:noProof/>
                <w:webHidden/>
              </w:rPr>
            </w:r>
            <w:r>
              <w:rPr>
                <w:noProof/>
                <w:webHidden/>
              </w:rPr>
              <w:fldChar w:fldCharType="separate"/>
            </w:r>
            <w:r>
              <w:rPr>
                <w:noProof/>
                <w:webHidden/>
              </w:rPr>
              <w:t>4</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24" w:history="1">
            <w:r w:rsidRPr="00B34874">
              <w:rPr>
                <w:rStyle w:val="Lienhypertexte"/>
                <w:noProof/>
              </w:rPr>
              <w:t>1.5.4.</w:t>
            </w:r>
            <w:r>
              <w:rPr>
                <w:rFonts w:asciiTheme="minorHAnsi" w:hAnsiTheme="minorHAnsi" w:cstheme="minorBidi"/>
                <w:noProof/>
              </w:rPr>
              <w:tab/>
            </w:r>
            <w:r w:rsidRPr="00B34874">
              <w:rPr>
                <w:rStyle w:val="Lienhypertexte"/>
                <w:noProof/>
              </w:rPr>
              <w:t>Contraintes</w:t>
            </w:r>
            <w:r>
              <w:rPr>
                <w:noProof/>
                <w:webHidden/>
              </w:rPr>
              <w:tab/>
            </w:r>
            <w:r>
              <w:rPr>
                <w:noProof/>
                <w:webHidden/>
              </w:rPr>
              <w:fldChar w:fldCharType="begin"/>
            </w:r>
            <w:r>
              <w:rPr>
                <w:noProof/>
                <w:webHidden/>
              </w:rPr>
              <w:instrText xml:space="preserve"> PAGEREF _Toc516143724 \h </w:instrText>
            </w:r>
            <w:r>
              <w:rPr>
                <w:noProof/>
                <w:webHidden/>
              </w:rPr>
            </w:r>
            <w:r>
              <w:rPr>
                <w:noProof/>
                <w:webHidden/>
              </w:rPr>
              <w:fldChar w:fldCharType="separate"/>
            </w:r>
            <w:r>
              <w:rPr>
                <w:noProof/>
                <w:webHidden/>
              </w:rPr>
              <w:t>5</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25" w:history="1">
            <w:r w:rsidRPr="00B34874">
              <w:rPr>
                <w:rStyle w:val="Lienhypertexte"/>
                <w:noProof/>
              </w:rPr>
              <w:t>1.5.5.</w:t>
            </w:r>
            <w:r>
              <w:rPr>
                <w:rFonts w:asciiTheme="minorHAnsi" w:hAnsiTheme="minorHAnsi" w:cstheme="minorBidi"/>
                <w:noProof/>
              </w:rPr>
              <w:tab/>
            </w:r>
            <w:r w:rsidRPr="00B34874">
              <w:rPr>
                <w:rStyle w:val="Lienhypertexte"/>
                <w:noProof/>
              </w:rPr>
              <w:t>Travail à réaliser par l’apprenti</w:t>
            </w:r>
            <w:r>
              <w:rPr>
                <w:noProof/>
                <w:webHidden/>
              </w:rPr>
              <w:tab/>
            </w:r>
            <w:r>
              <w:rPr>
                <w:noProof/>
                <w:webHidden/>
              </w:rPr>
              <w:fldChar w:fldCharType="begin"/>
            </w:r>
            <w:r>
              <w:rPr>
                <w:noProof/>
                <w:webHidden/>
              </w:rPr>
              <w:instrText xml:space="preserve"> PAGEREF _Toc516143725 \h </w:instrText>
            </w:r>
            <w:r>
              <w:rPr>
                <w:noProof/>
                <w:webHidden/>
              </w:rPr>
            </w:r>
            <w:r>
              <w:rPr>
                <w:noProof/>
                <w:webHidden/>
              </w:rPr>
              <w:fldChar w:fldCharType="separate"/>
            </w:r>
            <w:r>
              <w:rPr>
                <w:noProof/>
                <w:webHidden/>
              </w:rPr>
              <w:t>5</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26" w:history="1">
            <w:r w:rsidRPr="00B34874">
              <w:rPr>
                <w:rStyle w:val="Lienhypertexte"/>
                <w:noProof/>
              </w:rPr>
              <w:t>1.5.6.</w:t>
            </w:r>
            <w:r>
              <w:rPr>
                <w:rFonts w:asciiTheme="minorHAnsi" w:hAnsiTheme="minorHAnsi" w:cstheme="minorBidi"/>
                <w:noProof/>
              </w:rPr>
              <w:tab/>
            </w:r>
            <w:r w:rsidRPr="00B34874">
              <w:rPr>
                <w:rStyle w:val="Lienhypertexte"/>
                <w:noProof/>
              </w:rPr>
              <w:t>Si le temps le permet</w:t>
            </w:r>
            <w:r>
              <w:rPr>
                <w:noProof/>
                <w:webHidden/>
              </w:rPr>
              <w:tab/>
            </w:r>
            <w:r>
              <w:rPr>
                <w:noProof/>
                <w:webHidden/>
              </w:rPr>
              <w:fldChar w:fldCharType="begin"/>
            </w:r>
            <w:r>
              <w:rPr>
                <w:noProof/>
                <w:webHidden/>
              </w:rPr>
              <w:instrText xml:space="preserve"> PAGEREF _Toc516143726 \h </w:instrText>
            </w:r>
            <w:r>
              <w:rPr>
                <w:noProof/>
                <w:webHidden/>
              </w:rPr>
            </w:r>
            <w:r>
              <w:rPr>
                <w:noProof/>
                <w:webHidden/>
              </w:rPr>
              <w:fldChar w:fldCharType="separate"/>
            </w:r>
            <w:r>
              <w:rPr>
                <w:noProof/>
                <w:webHidden/>
              </w:rPr>
              <w:t>5</w:t>
            </w:r>
            <w:r>
              <w:rPr>
                <w:noProof/>
                <w:webHidden/>
              </w:rPr>
              <w:fldChar w:fldCharType="end"/>
            </w:r>
          </w:hyperlink>
        </w:p>
        <w:p w:rsidR="00921211" w:rsidRDefault="00921211">
          <w:pPr>
            <w:pStyle w:val="TM2"/>
            <w:rPr>
              <w:rFonts w:asciiTheme="minorHAnsi" w:hAnsiTheme="minorHAnsi" w:cstheme="minorBidi"/>
              <w:noProof/>
            </w:rPr>
          </w:pPr>
          <w:hyperlink w:anchor="_Toc516143727" w:history="1">
            <w:r w:rsidRPr="00B34874">
              <w:rPr>
                <w:rStyle w:val="Lienhypertexte"/>
                <w:noProof/>
              </w:rPr>
              <w:t>1.6.</w:t>
            </w:r>
            <w:r>
              <w:rPr>
                <w:rFonts w:asciiTheme="minorHAnsi" w:hAnsiTheme="minorHAnsi" w:cstheme="minorBidi"/>
                <w:noProof/>
              </w:rPr>
              <w:tab/>
            </w:r>
            <w:r w:rsidRPr="00B34874">
              <w:rPr>
                <w:rStyle w:val="Lienhypertexte"/>
                <w:noProof/>
              </w:rPr>
              <w:t>Les points suivants seront évalués</w:t>
            </w:r>
            <w:r>
              <w:rPr>
                <w:noProof/>
                <w:webHidden/>
              </w:rPr>
              <w:tab/>
            </w:r>
            <w:r>
              <w:rPr>
                <w:noProof/>
                <w:webHidden/>
              </w:rPr>
              <w:fldChar w:fldCharType="begin"/>
            </w:r>
            <w:r>
              <w:rPr>
                <w:noProof/>
                <w:webHidden/>
              </w:rPr>
              <w:instrText xml:space="preserve"> PAGEREF _Toc516143727 \h </w:instrText>
            </w:r>
            <w:r>
              <w:rPr>
                <w:noProof/>
                <w:webHidden/>
              </w:rPr>
            </w:r>
            <w:r>
              <w:rPr>
                <w:noProof/>
                <w:webHidden/>
              </w:rPr>
              <w:fldChar w:fldCharType="separate"/>
            </w:r>
            <w:r>
              <w:rPr>
                <w:noProof/>
                <w:webHidden/>
              </w:rPr>
              <w:t>5</w:t>
            </w:r>
            <w:r>
              <w:rPr>
                <w:noProof/>
                <w:webHidden/>
              </w:rPr>
              <w:fldChar w:fldCharType="end"/>
            </w:r>
          </w:hyperlink>
        </w:p>
        <w:p w:rsidR="00921211" w:rsidRDefault="00921211">
          <w:pPr>
            <w:pStyle w:val="TM1"/>
            <w:tabs>
              <w:tab w:val="left" w:pos="440"/>
              <w:tab w:val="right" w:leader="dot" w:pos="9062"/>
            </w:tabs>
            <w:rPr>
              <w:rFonts w:asciiTheme="minorHAnsi" w:eastAsiaTheme="minorEastAsia" w:hAnsiTheme="minorHAnsi"/>
              <w:noProof/>
              <w:lang w:eastAsia="fr-CH"/>
            </w:rPr>
          </w:pPr>
          <w:hyperlink w:anchor="_Toc516143728" w:history="1">
            <w:r w:rsidRPr="00B34874">
              <w:rPr>
                <w:rStyle w:val="Lienhypertexte"/>
                <w:noProof/>
              </w:rPr>
              <w:t>2.</w:t>
            </w:r>
            <w:r>
              <w:rPr>
                <w:rFonts w:asciiTheme="minorHAnsi" w:eastAsiaTheme="minorEastAsia" w:hAnsiTheme="minorHAnsi"/>
                <w:noProof/>
                <w:lang w:eastAsia="fr-CH"/>
              </w:rPr>
              <w:tab/>
            </w:r>
            <w:r w:rsidRPr="00B34874">
              <w:rPr>
                <w:rStyle w:val="Lienhypertexte"/>
                <w:noProof/>
              </w:rPr>
              <w:t>Planification initiale</w:t>
            </w:r>
            <w:r>
              <w:rPr>
                <w:noProof/>
                <w:webHidden/>
              </w:rPr>
              <w:tab/>
            </w:r>
            <w:r>
              <w:rPr>
                <w:noProof/>
                <w:webHidden/>
              </w:rPr>
              <w:fldChar w:fldCharType="begin"/>
            </w:r>
            <w:r>
              <w:rPr>
                <w:noProof/>
                <w:webHidden/>
              </w:rPr>
              <w:instrText xml:space="preserve"> PAGEREF _Toc516143728 \h </w:instrText>
            </w:r>
            <w:r>
              <w:rPr>
                <w:noProof/>
                <w:webHidden/>
              </w:rPr>
            </w:r>
            <w:r>
              <w:rPr>
                <w:noProof/>
                <w:webHidden/>
              </w:rPr>
              <w:fldChar w:fldCharType="separate"/>
            </w:r>
            <w:r>
              <w:rPr>
                <w:noProof/>
                <w:webHidden/>
              </w:rPr>
              <w:t>6</w:t>
            </w:r>
            <w:r>
              <w:rPr>
                <w:noProof/>
                <w:webHidden/>
              </w:rPr>
              <w:fldChar w:fldCharType="end"/>
            </w:r>
          </w:hyperlink>
        </w:p>
        <w:p w:rsidR="00921211" w:rsidRDefault="00921211">
          <w:pPr>
            <w:pStyle w:val="TM1"/>
            <w:tabs>
              <w:tab w:val="left" w:pos="440"/>
              <w:tab w:val="right" w:leader="dot" w:pos="9062"/>
            </w:tabs>
            <w:rPr>
              <w:rFonts w:asciiTheme="minorHAnsi" w:eastAsiaTheme="minorEastAsia" w:hAnsiTheme="minorHAnsi"/>
              <w:noProof/>
              <w:lang w:eastAsia="fr-CH"/>
            </w:rPr>
          </w:pPr>
          <w:hyperlink w:anchor="_Toc516143729" w:history="1">
            <w:r w:rsidRPr="00B34874">
              <w:rPr>
                <w:rStyle w:val="Lienhypertexte"/>
                <w:noProof/>
              </w:rPr>
              <w:t>3.</w:t>
            </w:r>
            <w:r>
              <w:rPr>
                <w:rFonts w:asciiTheme="minorHAnsi" w:eastAsiaTheme="minorEastAsia" w:hAnsiTheme="minorHAnsi"/>
                <w:noProof/>
                <w:lang w:eastAsia="fr-CH"/>
              </w:rPr>
              <w:tab/>
            </w:r>
            <w:r w:rsidRPr="00B34874">
              <w:rPr>
                <w:rStyle w:val="Lienhypertexte"/>
                <w:noProof/>
              </w:rPr>
              <w:t>Analyse</w:t>
            </w:r>
            <w:r>
              <w:rPr>
                <w:noProof/>
                <w:webHidden/>
              </w:rPr>
              <w:tab/>
            </w:r>
            <w:r>
              <w:rPr>
                <w:noProof/>
                <w:webHidden/>
              </w:rPr>
              <w:fldChar w:fldCharType="begin"/>
            </w:r>
            <w:r>
              <w:rPr>
                <w:noProof/>
                <w:webHidden/>
              </w:rPr>
              <w:instrText xml:space="preserve"> PAGEREF _Toc516143729 \h </w:instrText>
            </w:r>
            <w:r>
              <w:rPr>
                <w:noProof/>
                <w:webHidden/>
              </w:rPr>
            </w:r>
            <w:r>
              <w:rPr>
                <w:noProof/>
                <w:webHidden/>
              </w:rPr>
              <w:fldChar w:fldCharType="separate"/>
            </w:r>
            <w:r>
              <w:rPr>
                <w:noProof/>
                <w:webHidden/>
              </w:rPr>
              <w:t>6</w:t>
            </w:r>
            <w:r>
              <w:rPr>
                <w:noProof/>
                <w:webHidden/>
              </w:rPr>
              <w:fldChar w:fldCharType="end"/>
            </w:r>
          </w:hyperlink>
        </w:p>
        <w:p w:rsidR="00921211" w:rsidRDefault="00921211">
          <w:pPr>
            <w:pStyle w:val="TM2"/>
            <w:rPr>
              <w:rFonts w:asciiTheme="minorHAnsi" w:hAnsiTheme="minorHAnsi" w:cstheme="minorBidi"/>
              <w:noProof/>
            </w:rPr>
          </w:pPr>
          <w:hyperlink w:anchor="_Toc516143730" w:history="1">
            <w:r w:rsidRPr="00B34874">
              <w:rPr>
                <w:rStyle w:val="Lienhypertexte"/>
                <w:noProof/>
              </w:rPr>
              <w:t>3.1.</w:t>
            </w:r>
            <w:r>
              <w:rPr>
                <w:rFonts w:asciiTheme="minorHAnsi" w:hAnsiTheme="minorHAnsi" w:cstheme="minorBidi"/>
                <w:noProof/>
              </w:rPr>
              <w:tab/>
            </w:r>
            <w:r w:rsidRPr="00B34874">
              <w:rPr>
                <w:rStyle w:val="Lienhypertexte"/>
                <w:noProof/>
              </w:rPr>
              <w:t>Opportunités</w:t>
            </w:r>
            <w:r>
              <w:rPr>
                <w:noProof/>
                <w:webHidden/>
              </w:rPr>
              <w:tab/>
            </w:r>
            <w:r>
              <w:rPr>
                <w:noProof/>
                <w:webHidden/>
              </w:rPr>
              <w:fldChar w:fldCharType="begin"/>
            </w:r>
            <w:r>
              <w:rPr>
                <w:noProof/>
                <w:webHidden/>
              </w:rPr>
              <w:instrText xml:space="preserve"> PAGEREF _Toc516143730 \h </w:instrText>
            </w:r>
            <w:r>
              <w:rPr>
                <w:noProof/>
                <w:webHidden/>
              </w:rPr>
            </w:r>
            <w:r>
              <w:rPr>
                <w:noProof/>
                <w:webHidden/>
              </w:rPr>
              <w:fldChar w:fldCharType="separate"/>
            </w:r>
            <w:r>
              <w:rPr>
                <w:noProof/>
                <w:webHidden/>
              </w:rPr>
              <w:t>6</w:t>
            </w:r>
            <w:r>
              <w:rPr>
                <w:noProof/>
                <w:webHidden/>
              </w:rPr>
              <w:fldChar w:fldCharType="end"/>
            </w:r>
          </w:hyperlink>
        </w:p>
        <w:p w:rsidR="00921211" w:rsidRDefault="00921211">
          <w:pPr>
            <w:pStyle w:val="TM2"/>
            <w:rPr>
              <w:rFonts w:asciiTheme="minorHAnsi" w:hAnsiTheme="minorHAnsi" w:cstheme="minorBidi"/>
              <w:noProof/>
            </w:rPr>
          </w:pPr>
          <w:hyperlink w:anchor="_Toc516143731" w:history="1">
            <w:r w:rsidRPr="00B34874">
              <w:rPr>
                <w:rStyle w:val="Lienhypertexte"/>
                <w:noProof/>
              </w:rPr>
              <w:t>3.2.</w:t>
            </w:r>
            <w:r>
              <w:rPr>
                <w:rFonts w:asciiTheme="minorHAnsi" w:hAnsiTheme="minorHAnsi" w:cstheme="minorBidi"/>
                <w:noProof/>
              </w:rPr>
              <w:tab/>
            </w:r>
            <w:r w:rsidRPr="00B34874">
              <w:rPr>
                <w:rStyle w:val="Lienhypertexte"/>
                <w:noProof/>
              </w:rPr>
              <w:t>Document d’analyse et conception</w:t>
            </w:r>
            <w:r>
              <w:rPr>
                <w:noProof/>
                <w:webHidden/>
              </w:rPr>
              <w:tab/>
            </w:r>
            <w:r>
              <w:rPr>
                <w:noProof/>
                <w:webHidden/>
              </w:rPr>
              <w:fldChar w:fldCharType="begin"/>
            </w:r>
            <w:r>
              <w:rPr>
                <w:noProof/>
                <w:webHidden/>
              </w:rPr>
              <w:instrText xml:space="preserve"> PAGEREF _Toc516143731 \h </w:instrText>
            </w:r>
            <w:r>
              <w:rPr>
                <w:noProof/>
                <w:webHidden/>
              </w:rPr>
            </w:r>
            <w:r>
              <w:rPr>
                <w:noProof/>
                <w:webHidden/>
              </w:rPr>
              <w:fldChar w:fldCharType="separate"/>
            </w:r>
            <w:r>
              <w:rPr>
                <w:noProof/>
                <w:webHidden/>
              </w:rPr>
              <w:t>6</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32" w:history="1">
            <w:r w:rsidRPr="00B34874">
              <w:rPr>
                <w:rStyle w:val="Lienhypertexte"/>
                <w:noProof/>
              </w:rPr>
              <w:t>3.2.1.</w:t>
            </w:r>
            <w:r>
              <w:rPr>
                <w:rFonts w:asciiTheme="minorHAnsi" w:hAnsiTheme="minorHAnsi" w:cstheme="minorBidi"/>
                <w:noProof/>
              </w:rPr>
              <w:tab/>
            </w:r>
            <w:r w:rsidRPr="00B34874">
              <w:rPr>
                <w:rStyle w:val="Lienhypertexte"/>
                <w:noProof/>
              </w:rPr>
              <w:t>Les conversions minimal/maximal avec 32 bits signés</w:t>
            </w:r>
            <w:r>
              <w:rPr>
                <w:noProof/>
                <w:webHidden/>
              </w:rPr>
              <w:tab/>
            </w:r>
            <w:r>
              <w:rPr>
                <w:noProof/>
                <w:webHidden/>
              </w:rPr>
              <w:fldChar w:fldCharType="begin"/>
            </w:r>
            <w:r>
              <w:rPr>
                <w:noProof/>
                <w:webHidden/>
              </w:rPr>
              <w:instrText xml:space="preserve"> PAGEREF _Toc516143732 \h </w:instrText>
            </w:r>
            <w:r>
              <w:rPr>
                <w:noProof/>
                <w:webHidden/>
              </w:rPr>
            </w:r>
            <w:r>
              <w:rPr>
                <w:noProof/>
                <w:webHidden/>
              </w:rPr>
              <w:fldChar w:fldCharType="separate"/>
            </w:r>
            <w:r>
              <w:rPr>
                <w:noProof/>
                <w:webHidden/>
              </w:rPr>
              <w:t>6</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33" w:history="1">
            <w:r w:rsidRPr="00B34874">
              <w:rPr>
                <w:rStyle w:val="Lienhypertexte"/>
                <w:noProof/>
              </w:rPr>
              <w:t>3.2.2.</w:t>
            </w:r>
            <w:r>
              <w:rPr>
                <w:rFonts w:asciiTheme="minorHAnsi" w:hAnsiTheme="minorHAnsi" w:cstheme="minorBidi"/>
                <w:noProof/>
              </w:rPr>
              <w:tab/>
            </w:r>
            <w:r w:rsidRPr="00B34874">
              <w:rPr>
                <w:rStyle w:val="Lienhypertexte"/>
                <w:noProof/>
              </w:rPr>
              <w:t>Maquette graphique de manière générale</w:t>
            </w:r>
            <w:r>
              <w:rPr>
                <w:noProof/>
                <w:webHidden/>
              </w:rPr>
              <w:tab/>
            </w:r>
            <w:r>
              <w:rPr>
                <w:noProof/>
                <w:webHidden/>
              </w:rPr>
              <w:fldChar w:fldCharType="begin"/>
            </w:r>
            <w:r>
              <w:rPr>
                <w:noProof/>
                <w:webHidden/>
              </w:rPr>
              <w:instrText xml:space="preserve"> PAGEREF _Toc516143733 \h </w:instrText>
            </w:r>
            <w:r>
              <w:rPr>
                <w:noProof/>
                <w:webHidden/>
              </w:rPr>
            </w:r>
            <w:r>
              <w:rPr>
                <w:noProof/>
                <w:webHidden/>
              </w:rPr>
              <w:fldChar w:fldCharType="separate"/>
            </w:r>
            <w:r>
              <w:rPr>
                <w:noProof/>
                <w:webHidden/>
              </w:rPr>
              <w:t>6</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34" w:history="1">
            <w:r w:rsidRPr="00B34874">
              <w:rPr>
                <w:rStyle w:val="Lienhypertexte"/>
                <w:noProof/>
              </w:rPr>
              <w:t>3.2.3.</w:t>
            </w:r>
            <w:r>
              <w:rPr>
                <w:rFonts w:asciiTheme="minorHAnsi" w:hAnsiTheme="minorHAnsi" w:cstheme="minorBidi"/>
                <w:noProof/>
              </w:rPr>
              <w:tab/>
            </w:r>
            <w:r w:rsidRPr="00B34874">
              <w:rPr>
                <w:rStyle w:val="Lienhypertexte"/>
                <w:noProof/>
              </w:rPr>
              <w:t>Maquette graphique pour les conversions</w:t>
            </w:r>
            <w:r>
              <w:rPr>
                <w:noProof/>
                <w:webHidden/>
              </w:rPr>
              <w:tab/>
            </w:r>
            <w:r>
              <w:rPr>
                <w:noProof/>
                <w:webHidden/>
              </w:rPr>
              <w:fldChar w:fldCharType="begin"/>
            </w:r>
            <w:r>
              <w:rPr>
                <w:noProof/>
                <w:webHidden/>
              </w:rPr>
              <w:instrText xml:space="preserve"> PAGEREF _Toc516143734 \h </w:instrText>
            </w:r>
            <w:r>
              <w:rPr>
                <w:noProof/>
                <w:webHidden/>
              </w:rPr>
            </w:r>
            <w:r>
              <w:rPr>
                <w:noProof/>
                <w:webHidden/>
              </w:rPr>
              <w:fldChar w:fldCharType="separate"/>
            </w:r>
            <w:r>
              <w:rPr>
                <w:noProof/>
                <w:webHidden/>
              </w:rPr>
              <w:t>7</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35" w:history="1">
            <w:r w:rsidRPr="00B34874">
              <w:rPr>
                <w:rStyle w:val="Lienhypertexte"/>
                <w:noProof/>
              </w:rPr>
              <w:t>3.2.4.</w:t>
            </w:r>
            <w:r>
              <w:rPr>
                <w:rFonts w:asciiTheme="minorHAnsi" w:hAnsiTheme="minorHAnsi" w:cstheme="minorBidi"/>
                <w:noProof/>
              </w:rPr>
              <w:tab/>
            </w:r>
            <w:r w:rsidRPr="00B34874">
              <w:rPr>
                <w:rStyle w:val="Lienhypertexte"/>
                <w:noProof/>
              </w:rPr>
              <w:t>Maquette graphique pour les soustractions</w:t>
            </w:r>
            <w:r>
              <w:rPr>
                <w:noProof/>
                <w:webHidden/>
              </w:rPr>
              <w:tab/>
            </w:r>
            <w:r>
              <w:rPr>
                <w:noProof/>
                <w:webHidden/>
              </w:rPr>
              <w:fldChar w:fldCharType="begin"/>
            </w:r>
            <w:r>
              <w:rPr>
                <w:noProof/>
                <w:webHidden/>
              </w:rPr>
              <w:instrText xml:space="preserve"> PAGEREF _Toc516143735 \h </w:instrText>
            </w:r>
            <w:r>
              <w:rPr>
                <w:noProof/>
                <w:webHidden/>
              </w:rPr>
            </w:r>
            <w:r>
              <w:rPr>
                <w:noProof/>
                <w:webHidden/>
              </w:rPr>
              <w:fldChar w:fldCharType="separate"/>
            </w:r>
            <w:r>
              <w:rPr>
                <w:noProof/>
                <w:webHidden/>
              </w:rPr>
              <w:t>9</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36" w:history="1">
            <w:r w:rsidRPr="00B34874">
              <w:rPr>
                <w:rStyle w:val="Lienhypertexte"/>
                <w:noProof/>
              </w:rPr>
              <w:t>3.2.5.</w:t>
            </w:r>
            <w:r>
              <w:rPr>
                <w:rFonts w:asciiTheme="minorHAnsi" w:hAnsiTheme="minorHAnsi" w:cstheme="minorBidi"/>
                <w:noProof/>
              </w:rPr>
              <w:tab/>
            </w:r>
            <w:r w:rsidRPr="00B34874">
              <w:rPr>
                <w:rStyle w:val="Lienhypertexte"/>
                <w:noProof/>
              </w:rPr>
              <w:t>Maquette graphique pour les additions</w:t>
            </w:r>
            <w:r>
              <w:rPr>
                <w:noProof/>
                <w:webHidden/>
              </w:rPr>
              <w:tab/>
            </w:r>
            <w:r>
              <w:rPr>
                <w:noProof/>
                <w:webHidden/>
              </w:rPr>
              <w:fldChar w:fldCharType="begin"/>
            </w:r>
            <w:r>
              <w:rPr>
                <w:noProof/>
                <w:webHidden/>
              </w:rPr>
              <w:instrText xml:space="preserve"> PAGEREF _Toc516143736 \h </w:instrText>
            </w:r>
            <w:r>
              <w:rPr>
                <w:noProof/>
                <w:webHidden/>
              </w:rPr>
            </w:r>
            <w:r>
              <w:rPr>
                <w:noProof/>
                <w:webHidden/>
              </w:rPr>
              <w:fldChar w:fldCharType="separate"/>
            </w:r>
            <w:r>
              <w:rPr>
                <w:noProof/>
                <w:webHidden/>
              </w:rPr>
              <w:t>10</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37" w:history="1">
            <w:r w:rsidRPr="00B34874">
              <w:rPr>
                <w:rStyle w:val="Lienhypertexte"/>
                <w:noProof/>
              </w:rPr>
              <w:t>3.2.6.</w:t>
            </w:r>
            <w:r>
              <w:rPr>
                <w:rFonts w:asciiTheme="minorHAnsi" w:hAnsiTheme="minorHAnsi" w:cstheme="minorBidi"/>
                <w:noProof/>
              </w:rPr>
              <w:tab/>
            </w:r>
            <w:r w:rsidRPr="00B34874">
              <w:rPr>
                <w:rStyle w:val="Lienhypertexte"/>
                <w:noProof/>
              </w:rPr>
              <w:t>Conception du programme</w:t>
            </w:r>
            <w:r>
              <w:rPr>
                <w:noProof/>
                <w:webHidden/>
              </w:rPr>
              <w:tab/>
            </w:r>
            <w:r>
              <w:rPr>
                <w:noProof/>
                <w:webHidden/>
              </w:rPr>
              <w:fldChar w:fldCharType="begin"/>
            </w:r>
            <w:r>
              <w:rPr>
                <w:noProof/>
                <w:webHidden/>
              </w:rPr>
              <w:instrText xml:space="preserve"> PAGEREF _Toc516143737 \h </w:instrText>
            </w:r>
            <w:r>
              <w:rPr>
                <w:noProof/>
                <w:webHidden/>
              </w:rPr>
            </w:r>
            <w:r>
              <w:rPr>
                <w:noProof/>
                <w:webHidden/>
              </w:rPr>
              <w:fldChar w:fldCharType="separate"/>
            </w:r>
            <w:r>
              <w:rPr>
                <w:noProof/>
                <w:webHidden/>
              </w:rPr>
              <w:t>11</w:t>
            </w:r>
            <w:r>
              <w:rPr>
                <w:noProof/>
                <w:webHidden/>
              </w:rPr>
              <w:fldChar w:fldCharType="end"/>
            </w:r>
          </w:hyperlink>
        </w:p>
        <w:p w:rsidR="00921211" w:rsidRDefault="00921211">
          <w:pPr>
            <w:pStyle w:val="TM2"/>
            <w:rPr>
              <w:rFonts w:asciiTheme="minorHAnsi" w:hAnsiTheme="minorHAnsi" w:cstheme="minorBidi"/>
              <w:noProof/>
            </w:rPr>
          </w:pPr>
          <w:hyperlink w:anchor="_Toc516143738" w:history="1">
            <w:r w:rsidRPr="00B34874">
              <w:rPr>
                <w:rStyle w:val="Lienhypertexte"/>
                <w:noProof/>
              </w:rPr>
              <w:t>3.3.</w:t>
            </w:r>
            <w:r>
              <w:rPr>
                <w:rFonts w:asciiTheme="minorHAnsi" w:hAnsiTheme="minorHAnsi" w:cstheme="minorBidi"/>
                <w:noProof/>
              </w:rPr>
              <w:tab/>
            </w:r>
            <w:r w:rsidRPr="00B34874">
              <w:rPr>
                <w:rStyle w:val="Lienhypertexte"/>
                <w:noProof/>
              </w:rPr>
              <w:t>Conception des tests</w:t>
            </w:r>
            <w:r>
              <w:rPr>
                <w:noProof/>
                <w:webHidden/>
              </w:rPr>
              <w:tab/>
            </w:r>
            <w:r>
              <w:rPr>
                <w:noProof/>
                <w:webHidden/>
              </w:rPr>
              <w:fldChar w:fldCharType="begin"/>
            </w:r>
            <w:r>
              <w:rPr>
                <w:noProof/>
                <w:webHidden/>
              </w:rPr>
              <w:instrText xml:space="preserve"> PAGEREF _Toc516143738 \h </w:instrText>
            </w:r>
            <w:r>
              <w:rPr>
                <w:noProof/>
                <w:webHidden/>
              </w:rPr>
            </w:r>
            <w:r>
              <w:rPr>
                <w:noProof/>
                <w:webHidden/>
              </w:rPr>
              <w:fldChar w:fldCharType="separate"/>
            </w:r>
            <w:r>
              <w:rPr>
                <w:noProof/>
                <w:webHidden/>
              </w:rPr>
              <w:t>12</w:t>
            </w:r>
            <w:r>
              <w:rPr>
                <w:noProof/>
                <w:webHidden/>
              </w:rPr>
              <w:fldChar w:fldCharType="end"/>
            </w:r>
          </w:hyperlink>
        </w:p>
        <w:p w:rsidR="00921211" w:rsidRDefault="00921211">
          <w:pPr>
            <w:pStyle w:val="TM2"/>
            <w:rPr>
              <w:rFonts w:asciiTheme="minorHAnsi" w:hAnsiTheme="minorHAnsi" w:cstheme="minorBidi"/>
              <w:noProof/>
            </w:rPr>
          </w:pPr>
          <w:hyperlink w:anchor="_Toc516143739" w:history="1">
            <w:r w:rsidRPr="00B34874">
              <w:rPr>
                <w:rStyle w:val="Lienhypertexte"/>
                <w:noProof/>
              </w:rPr>
              <w:t>3.4.</w:t>
            </w:r>
            <w:r>
              <w:rPr>
                <w:rFonts w:asciiTheme="minorHAnsi" w:hAnsiTheme="minorHAnsi" w:cstheme="minorBidi"/>
                <w:noProof/>
              </w:rPr>
              <w:tab/>
            </w:r>
            <w:r w:rsidRPr="00B34874">
              <w:rPr>
                <w:rStyle w:val="Lienhypertexte"/>
                <w:noProof/>
              </w:rPr>
              <w:t>Planification détaillée</w:t>
            </w:r>
            <w:r>
              <w:rPr>
                <w:noProof/>
                <w:webHidden/>
              </w:rPr>
              <w:tab/>
            </w:r>
            <w:r>
              <w:rPr>
                <w:noProof/>
                <w:webHidden/>
              </w:rPr>
              <w:fldChar w:fldCharType="begin"/>
            </w:r>
            <w:r>
              <w:rPr>
                <w:noProof/>
                <w:webHidden/>
              </w:rPr>
              <w:instrText xml:space="preserve"> PAGEREF _Toc516143739 \h </w:instrText>
            </w:r>
            <w:r>
              <w:rPr>
                <w:noProof/>
                <w:webHidden/>
              </w:rPr>
            </w:r>
            <w:r>
              <w:rPr>
                <w:noProof/>
                <w:webHidden/>
              </w:rPr>
              <w:fldChar w:fldCharType="separate"/>
            </w:r>
            <w:r>
              <w:rPr>
                <w:noProof/>
                <w:webHidden/>
              </w:rPr>
              <w:t>13</w:t>
            </w:r>
            <w:r>
              <w:rPr>
                <w:noProof/>
                <w:webHidden/>
              </w:rPr>
              <w:fldChar w:fldCharType="end"/>
            </w:r>
          </w:hyperlink>
        </w:p>
        <w:p w:rsidR="00921211" w:rsidRDefault="00921211">
          <w:pPr>
            <w:pStyle w:val="TM1"/>
            <w:tabs>
              <w:tab w:val="left" w:pos="440"/>
              <w:tab w:val="right" w:leader="dot" w:pos="9062"/>
            </w:tabs>
            <w:rPr>
              <w:rFonts w:asciiTheme="minorHAnsi" w:eastAsiaTheme="minorEastAsia" w:hAnsiTheme="minorHAnsi"/>
              <w:noProof/>
              <w:lang w:eastAsia="fr-CH"/>
            </w:rPr>
          </w:pPr>
          <w:hyperlink w:anchor="_Toc516143740" w:history="1">
            <w:r w:rsidRPr="00B34874">
              <w:rPr>
                <w:rStyle w:val="Lienhypertexte"/>
                <w:noProof/>
              </w:rPr>
              <w:t>4.</w:t>
            </w:r>
            <w:r>
              <w:rPr>
                <w:rFonts w:asciiTheme="minorHAnsi" w:eastAsiaTheme="minorEastAsia" w:hAnsiTheme="minorHAnsi"/>
                <w:noProof/>
                <w:lang w:eastAsia="fr-CH"/>
              </w:rPr>
              <w:tab/>
            </w:r>
            <w:r w:rsidRPr="00B34874">
              <w:rPr>
                <w:rStyle w:val="Lienhypertexte"/>
                <w:noProof/>
              </w:rPr>
              <w:t>Réalisation</w:t>
            </w:r>
            <w:r>
              <w:rPr>
                <w:noProof/>
                <w:webHidden/>
              </w:rPr>
              <w:tab/>
            </w:r>
            <w:r>
              <w:rPr>
                <w:noProof/>
                <w:webHidden/>
              </w:rPr>
              <w:fldChar w:fldCharType="begin"/>
            </w:r>
            <w:r>
              <w:rPr>
                <w:noProof/>
                <w:webHidden/>
              </w:rPr>
              <w:instrText xml:space="preserve"> PAGEREF _Toc516143740 \h </w:instrText>
            </w:r>
            <w:r>
              <w:rPr>
                <w:noProof/>
                <w:webHidden/>
              </w:rPr>
            </w:r>
            <w:r>
              <w:rPr>
                <w:noProof/>
                <w:webHidden/>
              </w:rPr>
              <w:fldChar w:fldCharType="separate"/>
            </w:r>
            <w:r>
              <w:rPr>
                <w:noProof/>
                <w:webHidden/>
              </w:rPr>
              <w:t>17</w:t>
            </w:r>
            <w:r>
              <w:rPr>
                <w:noProof/>
                <w:webHidden/>
              </w:rPr>
              <w:fldChar w:fldCharType="end"/>
            </w:r>
          </w:hyperlink>
        </w:p>
        <w:p w:rsidR="00921211" w:rsidRDefault="00921211">
          <w:pPr>
            <w:pStyle w:val="TM2"/>
            <w:rPr>
              <w:rFonts w:asciiTheme="minorHAnsi" w:hAnsiTheme="minorHAnsi" w:cstheme="minorBidi"/>
              <w:noProof/>
            </w:rPr>
          </w:pPr>
          <w:hyperlink w:anchor="_Toc516143741" w:history="1">
            <w:r w:rsidRPr="00B34874">
              <w:rPr>
                <w:rStyle w:val="Lienhypertexte"/>
                <w:noProof/>
              </w:rPr>
              <w:t>4.1.</w:t>
            </w:r>
            <w:r>
              <w:rPr>
                <w:rFonts w:asciiTheme="minorHAnsi" w:hAnsiTheme="minorHAnsi" w:cstheme="minorBidi"/>
                <w:noProof/>
              </w:rPr>
              <w:tab/>
            </w:r>
            <w:r w:rsidRPr="00B34874">
              <w:rPr>
                <w:rStyle w:val="Lienhypertexte"/>
                <w:noProof/>
              </w:rPr>
              <w:t>Fonctionnalités</w:t>
            </w:r>
            <w:r>
              <w:rPr>
                <w:noProof/>
                <w:webHidden/>
              </w:rPr>
              <w:tab/>
            </w:r>
            <w:r>
              <w:rPr>
                <w:noProof/>
                <w:webHidden/>
              </w:rPr>
              <w:fldChar w:fldCharType="begin"/>
            </w:r>
            <w:r>
              <w:rPr>
                <w:noProof/>
                <w:webHidden/>
              </w:rPr>
              <w:instrText xml:space="preserve"> PAGEREF _Toc516143741 \h </w:instrText>
            </w:r>
            <w:r>
              <w:rPr>
                <w:noProof/>
                <w:webHidden/>
              </w:rPr>
            </w:r>
            <w:r>
              <w:rPr>
                <w:noProof/>
                <w:webHidden/>
              </w:rPr>
              <w:fldChar w:fldCharType="separate"/>
            </w:r>
            <w:r>
              <w:rPr>
                <w:noProof/>
                <w:webHidden/>
              </w:rPr>
              <w:t>17</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42" w:history="1">
            <w:r w:rsidRPr="00B34874">
              <w:rPr>
                <w:rStyle w:val="Lienhypertexte"/>
                <w:noProof/>
              </w:rPr>
              <w:t>4.1.1.</w:t>
            </w:r>
            <w:r>
              <w:rPr>
                <w:rFonts w:asciiTheme="minorHAnsi" w:hAnsiTheme="minorHAnsi" w:cstheme="minorBidi"/>
                <w:noProof/>
              </w:rPr>
              <w:tab/>
            </w:r>
            <w:r w:rsidRPr="00B34874">
              <w:rPr>
                <w:rStyle w:val="Lienhypertexte"/>
                <w:noProof/>
              </w:rPr>
              <w:t>Indexe des abréviations pour les noms d’objet</w:t>
            </w:r>
            <w:r>
              <w:rPr>
                <w:noProof/>
                <w:webHidden/>
              </w:rPr>
              <w:tab/>
            </w:r>
            <w:r>
              <w:rPr>
                <w:noProof/>
                <w:webHidden/>
              </w:rPr>
              <w:fldChar w:fldCharType="begin"/>
            </w:r>
            <w:r>
              <w:rPr>
                <w:noProof/>
                <w:webHidden/>
              </w:rPr>
              <w:instrText xml:space="preserve"> PAGEREF _Toc516143742 \h </w:instrText>
            </w:r>
            <w:r>
              <w:rPr>
                <w:noProof/>
                <w:webHidden/>
              </w:rPr>
            </w:r>
            <w:r>
              <w:rPr>
                <w:noProof/>
                <w:webHidden/>
              </w:rPr>
              <w:fldChar w:fldCharType="separate"/>
            </w:r>
            <w:r>
              <w:rPr>
                <w:noProof/>
                <w:webHidden/>
              </w:rPr>
              <w:t>17</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43" w:history="1">
            <w:r w:rsidRPr="00B34874">
              <w:rPr>
                <w:rStyle w:val="Lienhypertexte"/>
                <w:noProof/>
              </w:rPr>
              <w:t>4.1.2.</w:t>
            </w:r>
            <w:r>
              <w:rPr>
                <w:rFonts w:asciiTheme="minorHAnsi" w:hAnsiTheme="minorHAnsi" w:cstheme="minorBidi"/>
                <w:noProof/>
              </w:rPr>
              <w:tab/>
            </w:r>
            <w:r w:rsidRPr="00B34874">
              <w:rPr>
                <w:rStyle w:val="Lienhypertexte"/>
                <w:noProof/>
              </w:rPr>
              <w:t>Lancement du programme</w:t>
            </w:r>
            <w:r>
              <w:rPr>
                <w:noProof/>
                <w:webHidden/>
              </w:rPr>
              <w:tab/>
            </w:r>
            <w:r>
              <w:rPr>
                <w:noProof/>
                <w:webHidden/>
              </w:rPr>
              <w:fldChar w:fldCharType="begin"/>
            </w:r>
            <w:r>
              <w:rPr>
                <w:noProof/>
                <w:webHidden/>
              </w:rPr>
              <w:instrText xml:space="preserve"> PAGEREF _Toc516143743 \h </w:instrText>
            </w:r>
            <w:r>
              <w:rPr>
                <w:noProof/>
                <w:webHidden/>
              </w:rPr>
            </w:r>
            <w:r>
              <w:rPr>
                <w:noProof/>
                <w:webHidden/>
              </w:rPr>
              <w:fldChar w:fldCharType="separate"/>
            </w:r>
            <w:r>
              <w:rPr>
                <w:noProof/>
                <w:webHidden/>
              </w:rPr>
              <w:t>17</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44" w:history="1">
            <w:r w:rsidRPr="00B34874">
              <w:rPr>
                <w:rStyle w:val="Lienhypertexte"/>
                <w:noProof/>
              </w:rPr>
              <w:t>4.1.3.</w:t>
            </w:r>
            <w:r>
              <w:rPr>
                <w:rFonts w:asciiTheme="minorHAnsi" w:hAnsiTheme="minorHAnsi" w:cstheme="minorBidi"/>
                <w:noProof/>
              </w:rPr>
              <w:tab/>
            </w:r>
            <w:r w:rsidRPr="00B34874">
              <w:rPr>
                <w:rStyle w:val="Lienhypertexte"/>
                <w:noProof/>
              </w:rPr>
              <w:t>Comment entrer une valeur à convertir</w:t>
            </w:r>
            <w:r>
              <w:rPr>
                <w:noProof/>
                <w:webHidden/>
              </w:rPr>
              <w:tab/>
            </w:r>
            <w:r>
              <w:rPr>
                <w:noProof/>
                <w:webHidden/>
              </w:rPr>
              <w:fldChar w:fldCharType="begin"/>
            </w:r>
            <w:r>
              <w:rPr>
                <w:noProof/>
                <w:webHidden/>
              </w:rPr>
              <w:instrText xml:space="preserve"> PAGEREF _Toc516143744 \h </w:instrText>
            </w:r>
            <w:r>
              <w:rPr>
                <w:noProof/>
                <w:webHidden/>
              </w:rPr>
            </w:r>
            <w:r>
              <w:rPr>
                <w:noProof/>
                <w:webHidden/>
              </w:rPr>
              <w:fldChar w:fldCharType="separate"/>
            </w:r>
            <w:r>
              <w:rPr>
                <w:noProof/>
                <w:webHidden/>
              </w:rPr>
              <w:t>18</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45" w:history="1">
            <w:r w:rsidRPr="00B34874">
              <w:rPr>
                <w:rStyle w:val="Lienhypertexte"/>
                <w:noProof/>
              </w:rPr>
              <w:t>4.1.4.</w:t>
            </w:r>
            <w:r>
              <w:rPr>
                <w:rFonts w:asciiTheme="minorHAnsi" w:hAnsiTheme="minorHAnsi" w:cstheme="minorBidi"/>
                <w:noProof/>
              </w:rPr>
              <w:tab/>
            </w:r>
            <w:r w:rsidRPr="00B34874">
              <w:rPr>
                <w:rStyle w:val="Lienhypertexte"/>
                <w:noProof/>
              </w:rPr>
              <w:t>Vérifications du nombre entré par l’utilisateur</w:t>
            </w:r>
            <w:r>
              <w:rPr>
                <w:noProof/>
                <w:webHidden/>
              </w:rPr>
              <w:tab/>
            </w:r>
            <w:r>
              <w:rPr>
                <w:noProof/>
                <w:webHidden/>
              </w:rPr>
              <w:fldChar w:fldCharType="begin"/>
            </w:r>
            <w:r>
              <w:rPr>
                <w:noProof/>
                <w:webHidden/>
              </w:rPr>
              <w:instrText xml:space="preserve"> PAGEREF _Toc516143745 \h </w:instrText>
            </w:r>
            <w:r>
              <w:rPr>
                <w:noProof/>
                <w:webHidden/>
              </w:rPr>
            </w:r>
            <w:r>
              <w:rPr>
                <w:noProof/>
                <w:webHidden/>
              </w:rPr>
              <w:fldChar w:fldCharType="separate"/>
            </w:r>
            <w:r>
              <w:rPr>
                <w:noProof/>
                <w:webHidden/>
              </w:rPr>
              <w:t>18</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46" w:history="1">
            <w:r w:rsidRPr="00B34874">
              <w:rPr>
                <w:rStyle w:val="Lienhypertexte"/>
                <w:noProof/>
              </w:rPr>
              <w:t>4.1.5.</w:t>
            </w:r>
            <w:r>
              <w:rPr>
                <w:rFonts w:asciiTheme="minorHAnsi" w:hAnsiTheme="minorHAnsi" w:cstheme="minorBidi"/>
                <w:noProof/>
              </w:rPr>
              <w:tab/>
            </w:r>
            <w:r w:rsidRPr="00B34874">
              <w:rPr>
                <w:rStyle w:val="Lienhypertexte"/>
                <w:noProof/>
              </w:rPr>
              <w:t>Conversion de décimal à binaire avec nombre entier signé entier</w:t>
            </w:r>
            <w:r>
              <w:rPr>
                <w:noProof/>
                <w:webHidden/>
              </w:rPr>
              <w:tab/>
            </w:r>
            <w:r>
              <w:rPr>
                <w:noProof/>
                <w:webHidden/>
              </w:rPr>
              <w:fldChar w:fldCharType="begin"/>
            </w:r>
            <w:r>
              <w:rPr>
                <w:noProof/>
                <w:webHidden/>
              </w:rPr>
              <w:instrText xml:space="preserve"> PAGEREF _Toc516143746 \h </w:instrText>
            </w:r>
            <w:r>
              <w:rPr>
                <w:noProof/>
                <w:webHidden/>
              </w:rPr>
            </w:r>
            <w:r>
              <w:rPr>
                <w:noProof/>
                <w:webHidden/>
              </w:rPr>
              <w:fldChar w:fldCharType="separate"/>
            </w:r>
            <w:r>
              <w:rPr>
                <w:noProof/>
                <w:webHidden/>
              </w:rPr>
              <w:t>20</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47" w:history="1">
            <w:r w:rsidRPr="00B34874">
              <w:rPr>
                <w:rStyle w:val="Lienhypertexte"/>
                <w:noProof/>
              </w:rPr>
              <w:t>4.1.6.</w:t>
            </w:r>
            <w:r>
              <w:rPr>
                <w:rFonts w:asciiTheme="minorHAnsi" w:hAnsiTheme="minorHAnsi" w:cstheme="minorBidi"/>
                <w:noProof/>
              </w:rPr>
              <w:tab/>
            </w:r>
            <w:r w:rsidRPr="00B34874">
              <w:rPr>
                <w:rStyle w:val="Lienhypertexte"/>
                <w:noProof/>
              </w:rPr>
              <w:t>Conversion de décimal à binaire avec nombre à virgule</w:t>
            </w:r>
            <w:r>
              <w:rPr>
                <w:noProof/>
                <w:webHidden/>
              </w:rPr>
              <w:tab/>
            </w:r>
            <w:r>
              <w:rPr>
                <w:noProof/>
                <w:webHidden/>
              </w:rPr>
              <w:fldChar w:fldCharType="begin"/>
            </w:r>
            <w:r>
              <w:rPr>
                <w:noProof/>
                <w:webHidden/>
              </w:rPr>
              <w:instrText xml:space="preserve"> PAGEREF _Toc516143747 \h </w:instrText>
            </w:r>
            <w:r>
              <w:rPr>
                <w:noProof/>
                <w:webHidden/>
              </w:rPr>
            </w:r>
            <w:r>
              <w:rPr>
                <w:noProof/>
                <w:webHidden/>
              </w:rPr>
              <w:fldChar w:fldCharType="separate"/>
            </w:r>
            <w:r>
              <w:rPr>
                <w:noProof/>
                <w:webHidden/>
              </w:rPr>
              <w:t>22</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48" w:history="1">
            <w:r w:rsidRPr="00B34874">
              <w:rPr>
                <w:rStyle w:val="Lienhypertexte"/>
                <w:noProof/>
              </w:rPr>
              <w:t>4.1.7.</w:t>
            </w:r>
            <w:r>
              <w:rPr>
                <w:rFonts w:asciiTheme="minorHAnsi" w:hAnsiTheme="minorHAnsi" w:cstheme="minorBidi"/>
                <w:noProof/>
              </w:rPr>
              <w:tab/>
            </w:r>
            <w:r w:rsidRPr="00B34874">
              <w:rPr>
                <w:rStyle w:val="Lienhypertexte"/>
                <w:noProof/>
              </w:rPr>
              <w:t>Conversion de décimal à octal avec nombre entier</w:t>
            </w:r>
            <w:r>
              <w:rPr>
                <w:noProof/>
                <w:webHidden/>
              </w:rPr>
              <w:tab/>
            </w:r>
            <w:r>
              <w:rPr>
                <w:noProof/>
                <w:webHidden/>
              </w:rPr>
              <w:fldChar w:fldCharType="begin"/>
            </w:r>
            <w:r>
              <w:rPr>
                <w:noProof/>
                <w:webHidden/>
              </w:rPr>
              <w:instrText xml:space="preserve"> PAGEREF _Toc516143748 \h </w:instrText>
            </w:r>
            <w:r>
              <w:rPr>
                <w:noProof/>
                <w:webHidden/>
              </w:rPr>
            </w:r>
            <w:r>
              <w:rPr>
                <w:noProof/>
                <w:webHidden/>
              </w:rPr>
              <w:fldChar w:fldCharType="separate"/>
            </w:r>
            <w:r>
              <w:rPr>
                <w:noProof/>
                <w:webHidden/>
              </w:rPr>
              <w:t>22</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49" w:history="1">
            <w:r w:rsidRPr="00B34874">
              <w:rPr>
                <w:rStyle w:val="Lienhypertexte"/>
                <w:noProof/>
              </w:rPr>
              <w:t>4.1.8.</w:t>
            </w:r>
            <w:r>
              <w:rPr>
                <w:rFonts w:asciiTheme="minorHAnsi" w:hAnsiTheme="minorHAnsi" w:cstheme="minorBidi"/>
                <w:noProof/>
              </w:rPr>
              <w:tab/>
            </w:r>
            <w:r w:rsidRPr="00B34874">
              <w:rPr>
                <w:rStyle w:val="Lienhypertexte"/>
                <w:noProof/>
              </w:rPr>
              <w:t>Conversion de binaire à décimal avec nombre entier</w:t>
            </w:r>
            <w:r>
              <w:rPr>
                <w:noProof/>
                <w:webHidden/>
              </w:rPr>
              <w:tab/>
            </w:r>
            <w:r>
              <w:rPr>
                <w:noProof/>
                <w:webHidden/>
              </w:rPr>
              <w:fldChar w:fldCharType="begin"/>
            </w:r>
            <w:r>
              <w:rPr>
                <w:noProof/>
                <w:webHidden/>
              </w:rPr>
              <w:instrText xml:space="preserve"> PAGEREF _Toc516143749 \h </w:instrText>
            </w:r>
            <w:r>
              <w:rPr>
                <w:noProof/>
                <w:webHidden/>
              </w:rPr>
            </w:r>
            <w:r>
              <w:rPr>
                <w:noProof/>
                <w:webHidden/>
              </w:rPr>
              <w:fldChar w:fldCharType="separate"/>
            </w:r>
            <w:r>
              <w:rPr>
                <w:noProof/>
                <w:webHidden/>
              </w:rPr>
              <w:t>22</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50" w:history="1">
            <w:r w:rsidRPr="00B34874">
              <w:rPr>
                <w:rStyle w:val="Lienhypertexte"/>
                <w:noProof/>
              </w:rPr>
              <w:t>4.1.9.</w:t>
            </w:r>
            <w:r>
              <w:rPr>
                <w:rFonts w:asciiTheme="minorHAnsi" w:hAnsiTheme="minorHAnsi" w:cstheme="minorBidi"/>
                <w:noProof/>
              </w:rPr>
              <w:tab/>
            </w:r>
            <w:r w:rsidRPr="00B34874">
              <w:rPr>
                <w:rStyle w:val="Lienhypertexte"/>
                <w:noProof/>
              </w:rPr>
              <w:t>Conversion de binaire à octal avec nombre entier</w:t>
            </w:r>
            <w:r>
              <w:rPr>
                <w:noProof/>
                <w:webHidden/>
              </w:rPr>
              <w:tab/>
            </w:r>
            <w:r>
              <w:rPr>
                <w:noProof/>
                <w:webHidden/>
              </w:rPr>
              <w:fldChar w:fldCharType="begin"/>
            </w:r>
            <w:r>
              <w:rPr>
                <w:noProof/>
                <w:webHidden/>
              </w:rPr>
              <w:instrText xml:space="preserve"> PAGEREF _Toc516143750 \h </w:instrText>
            </w:r>
            <w:r>
              <w:rPr>
                <w:noProof/>
                <w:webHidden/>
              </w:rPr>
            </w:r>
            <w:r>
              <w:rPr>
                <w:noProof/>
                <w:webHidden/>
              </w:rPr>
              <w:fldChar w:fldCharType="separate"/>
            </w:r>
            <w:r>
              <w:rPr>
                <w:noProof/>
                <w:webHidden/>
              </w:rPr>
              <w:t>22</w:t>
            </w:r>
            <w:r>
              <w:rPr>
                <w:noProof/>
                <w:webHidden/>
              </w:rPr>
              <w:fldChar w:fldCharType="end"/>
            </w:r>
          </w:hyperlink>
        </w:p>
        <w:p w:rsidR="00921211" w:rsidRDefault="00921211">
          <w:pPr>
            <w:pStyle w:val="TM2"/>
            <w:rPr>
              <w:rFonts w:asciiTheme="minorHAnsi" w:hAnsiTheme="minorHAnsi" w:cstheme="minorBidi"/>
              <w:noProof/>
            </w:rPr>
          </w:pPr>
          <w:hyperlink w:anchor="_Toc516143751" w:history="1">
            <w:r w:rsidRPr="00B34874">
              <w:rPr>
                <w:rStyle w:val="Lienhypertexte"/>
                <w:noProof/>
              </w:rPr>
              <w:t>4.2.</w:t>
            </w:r>
            <w:r>
              <w:rPr>
                <w:rFonts w:asciiTheme="minorHAnsi" w:hAnsiTheme="minorHAnsi" w:cstheme="minorBidi"/>
                <w:noProof/>
              </w:rPr>
              <w:tab/>
            </w:r>
            <w:r w:rsidRPr="00B34874">
              <w:rPr>
                <w:rStyle w:val="Lienhypertexte"/>
                <w:noProof/>
              </w:rPr>
              <w:t>Dossier de réalisation</w:t>
            </w:r>
            <w:r>
              <w:rPr>
                <w:noProof/>
                <w:webHidden/>
              </w:rPr>
              <w:tab/>
            </w:r>
            <w:r>
              <w:rPr>
                <w:noProof/>
                <w:webHidden/>
              </w:rPr>
              <w:fldChar w:fldCharType="begin"/>
            </w:r>
            <w:r>
              <w:rPr>
                <w:noProof/>
                <w:webHidden/>
              </w:rPr>
              <w:instrText xml:space="preserve"> PAGEREF _Toc516143751 \h </w:instrText>
            </w:r>
            <w:r>
              <w:rPr>
                <w:noProof/>
                <w:webHidden/>
              </w:rPr>
            </w:r>
            <w:r>
              <w:rPr>
                <w:noProof/>
                <w:webHidden/>
              </w:rPr>
              <w:fldChar w:fldCharType="separate"/>
            </w:r>
            <w:r>
              <w:rPr>
                <w:noProof/>
                <w:webHidden/>
              </w:rPr>
              <w:t>23</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52" w:history="1">
            <w:r w:rsidRPr="00B34874">
              <w:rPr>
                <w:rStyle w:val="Lienhypertexte"/>
                <w:noProof/>
              </w:rPr>
              <w:t>4.2.1.</w:t>
            </w:r>
            <w:r>
              <w:rPr>
                <w:rFonts w:asciiTheme="minorHAnsi" w:hAnsiTheme="minorHAnsi" w:cstheme="minorBidi"/>
                <w:noProof/>
              </w:rPr>
              <w:tab/>
            </w:r>
            <w:r w:rsidRPr="00B34874">
              <w:rPr>
                <w:rStyle w:val="Lienhypertexte"/>
                <w:noProof/>
              </w:rPr>
              <w:t>Logiciels nécessaires</w:t>
            </w:r>
            <w:r>
              <w:rPr>
                <w:noProof/>
                <w:webHidden/>
              </w:rPr>
              <w:tab/>
            </w:r>
            <w:r>
              <w:rPr>
                <w:noProof/>
                <w:webHidden/>
              </w:rPr>
              <w:fldChar w:fldCharType="begin"/>
            </w:r>
            <w:r>
              <w:rPr>
                <w:noProof/>
                <w:webHidden/>
              </w:rPr>
              <w:instrText xml:space="preserve"> PAGEREF _Toc516143752 \h </w:instrText>
            </w:r>
            <w:r>
              <w:rPr>
                <w:noProof/>
                <w:webHidden/>
              </w:rPr>
            </w:r>
            <w:r>
              <w:rPr>
                <w:noProof/>
                <w:webHidden/>
              </w:rPr>
              <w:fldChar w:fldCharType="separate"/>
            </w:r>
            <w:r>
              <w:rPr>
                <w:noProof/>
                <w:webHidden/>
              </w:rPr>
              <w:t>23</w:t>
            </w:r>
            <w:r>
              <w:rPr>
                <w:noProof/>
                <w:webHidden/>
              </w:rPr>
              <w:fldChar w:fldCharType="end"/>
            </w:r>
          </w:hyperlink>
        </w:p>
        <w:p w:rsidR="00921211" w:rsidRDefault="00921211">
          <w:pPr>
            <w:pStyle w:val="TM1"/>
            <w:tabs>
              <w:tab w:val="left" w:pos="440"/>
              <w:tab w:val="right" w:leader="dot" w:pos="9062"/>
            </w:tabs>
            <w:rPr>
              <w:rFonts w:asciiTheme="minorHAnsi" w:eastAsiaTheme="minorEastAsia" w:hAnsiTheme="minorHAnsi"/>
              <w:noProof/>
              <w:lang w:eastAsia="fr-CH"/>
            </w:rPr>
          </w:pPr>
          <w:hyperlink w:anchor="_Toc516143753" w:history="1">
            <w:r w:rsidRPr="00B34874">
              <w:rPr>
                <w:rStyle w:val="Lienhypertexte"/>
                <w:noProof/>
              </w:rPr>
              <w:t>5.</w:t>
            </w:r>
            <w:r>
              <w:rPr>
                <w:rFonts w:asciiTheme="minorHAnsi" w:eastAsiaTheme="minorEastAsia" w:hAnsiTheme="minorHAnsi"/>
                <w:noProof/>
                <w:lang w:eastAsia="fr-CH"/>
              </w:rPr>
              <w:tab/>
            </w:r>
            <w:r w:rsidRPr="00B34874">
              <w:rPr>
                <w:rStyle w:val="Lienhypertexte"/>
                <w:noProof/>
              </w:rPr>
              <w:t>Tests</w:t>
            </w:r>
            <w:r>
              <w:rPr>
                <w:noProof/>
                <w:webHidden/>
              </w:rPr>
              <w:tab/>
            </w:r>
            <w:r>
              <w:rPr>
                <w:noProof/>
                <w:webHidden/>
              </w:rPr>
              <w:fldChar w:fldCharType="begin"/>
            </w:r>
            <w:r>
              <w:rPr>
                <w:noProof/>
                <w:webHidden/>
              </w:rPr>
              <w:instrText xml:space="preserve"> PAGEREF _Toc516143753 \h </w:instrText>
            </w:r>
            <w:r>
              <w:rPr>
                <w:noProof/>
                <w:webHidden/>
              </w:rPr>
            </w:r>
            <w:r>
              <w:rPr>
                <w:noProof/>
                <w:webHidden/>
              </w:rPr>
              <w:fldChar w:fldCharType="separate"/>
            </w:r>
            <w:r>
              <w:rPr>
                <w:noProof/>
                <w:webHidden/>
              </w:rPr>
              <w:t>23</w:t>
            </w:r>
            <w:r>
              <w:rPr>
                <w:noProof/>
                <w:webHidden/>
              </w:rPr>
              <w:fldChar w:fldCharType="end"/>
            </w:r>
          </w:hyperlink>
        </w:p>
        <w:p w:rsidR="00921211" w:rsidRDefault="00921211">
          <w:pPr>
            <w:pStyle w:val="TM2"/>
            <w:rPr>
              <w:rFonts w:asciiTheme="minorHAnsi" w:hAnsiTheme="minorHAnsi" w:cstheme="minorBidi"/>
              <w:noProof/>
            </w:rPr>
          </w:pPr>
          <w:hyperlink w:anchor="_Toc516143754" w:history="1">
            <w:r w:rsidRPr="00B34874">
              <w:rPr>
                <w:rStyle w:val="Lienhypertexte"/>
                <w:noProof/>
              </w:rPr>
              <w:t>5.1.</w:t>
            </w:r>
            <w:r>
              <w:rPr>
                <w:rFonts w:asciiTheme="minorHAnsi" w:hAnsiTheme="minorHAnsi" w:cstheme="minorBidi"/>
                <w:noProof/>
              </w:rPr>
              <w:tab/>
            </w:r>
            <w:r w:rsidRPr="00B34874">
              <w:rPr>
                <w:rStyle w:val="Lienhypertexte"/>
                <w:noProof/>
              </w:rPr>
              <w:t>Dossier des tests</w:t>
            </w:r>
            <w:r>
              <w:rPr>
                <w:noProof/>
                <w:webHidden/>
              </w:rPr>
              <w:tab/>
            </w:r>
            <w:r>
              <w:rPr>
                <w:noProof/>
                <w:webHidden/>
              </w:rPr>
              <w:fldChar w:fldCharType="begin"/>
            </w:r>
            <w:r>
              <w:rPr>
                <w:noProof/>
                <w:webHidden/>
              </w:rPr>
              <w:instrText xml:space="preserve"> PAGEREF _Toc516143754 \h </w:instrText>
            </w:r>
            <w:r>
              <w:rPr>
                <w:noProof/>
                <w:webHidden/>
              </w:rPr>
            </w:r>
            <w:r>
              <w:rPr>
                <w:noProof/>
                <w:webHidden/>
              </w:rPr>
              <w:fldChar w:fldCharType="separate"/>
            </w:r>
            <w:r>
              <w:rPr>
                <w:noProof/>
                <w:webHidden/>
              </w:rPr>
              <w:t>23</w:t>
            </w:r>
            <w:r>
              <w:rPr>
                <w:noProof/>
                <w:webHidden/>
              </w:rPr>
              <w:fldChar w:fldCharType="end"/>
            </w:r>
          </w:hyperlink>
        </w:p>
        <w:p w:rsidR="00921211" w:rsidRDefault="00921211">
          <w:pPr>
            <w:pStyle w:val="TM1"/>
            <w:tabs>
              <w:tab w:val="left" w:pos="440"/>
              <w:tab w:val="right" w:leader="dot" w:pos="9062"/>
            </w:tabs>
            <w:rPr>
              <w:rFonts w:asciiTheme="minorHAnsi" w:eastAsiaTheme="minorEastAsia" w:hAnsiTheme="minorHAnsi"/>
              <w:noProof/>
              <w:lang w:eastAsia="fr-CH"/>
            </w:rPr>
          </w:pPr>
          <w:hyperlink w:anchor="_Toc516143755" w:history="1">
            <w:r w:rsidRPr="00B34874">
              <w:rPr>
                <w:rStyle w:val="Lienhypertexte"/>
                <w:noProof/>
              </w:rPr>
              <w:t>6.</w:t>
            </w:r>
            <w:r>
              <w:rPr>
                <w:rFonts w:asciiTheme="minorHAnsi" w:eastAsiaTheme="minorEastAsia" w:hAnsiTheme="minorHAnsi"/>
                <w:noProof/>
                <w:lang w:eastAsia="fr-CH"/>
              </w:rPr>
              <w:tab/>
            </w:r>
            <w:r w:rsidRPr="00B34874">
              <w:rPr>
                <w:rStyle w:val="Lienhypertexte"/>
                <w:noProof/>
              </w:rPr>
              <w:t>Conclusion</w:t>
            </w:r>
            <w:r>
              <w:rPr>
                <w:noProof/>
                <w:webHidden/>
              </w:rPr>
              <w:tab/>
            </w:r>
            <w:r>
              <w:rPr>
                <w:noProof/>
                <w:webHidden/>
              </w:rPr>
              <w:fldChar w:fldCharType="begin"/>
            </w:r>
            <w:r>
              <w:rPr>
                <w:noProof/>
                <w:webHidden/>
              </w:rPr>
              <w:instrText xml:space="preserve"> PAGEREF _Toc516143755 \h </w:instrText>
            </w:r>
            <w:r>
              <w:rPr>
                <w:noProof/>
                <w:webHidden/>
              </w:rPr>
            </w:r>
            <w:r>
              <w:rPr>
                <w:noProof/>
                <w:webHidden/>
              </w:rPr>
              <w:fldChar w:fldCharType="separate"/>
            </w:r>
            <w:r>
              <w:rPr>
                <w:noProof/>
                <w:webHidden/>
              </w:rPr>
              <w:t>25</w:t>
            </w:r>
            <w:r>
              <w:rPr>
                <w:noProof/>
                <w:webHidden/>
              </w:rPr>
              <w:fldChar w:fldCharType="end"/>
            </w:r>
          </w:hyperlink>
        </w:p>
        <w:p w:rsidR="00921211" w:rsidRDefault="00921211">
          <w:pPr>
            <w:pStyle w:val="TM2"/>
            <w:rPr>
              <w:rFonts w:asciiTheme="minorHAnsi" w:hAnsiTheme="minorHAnsi" w:cstheme="minorBidi"/>
              <w:noProof/>
            </w:rPr>
          </w:pPr>
          <w:hyperlink w:anchor="_Toc516143756" w:history="1">
            <w:r w:rsidRPr="00B34874">
              <w:rPr>
                <w:rStyle w:val="Lienhypertexte"/>
                <w:noProof/>
              </w:rPr>
              <w:t>6.1.</w:t>
            </w:r>
            <w:r>
              <w:rPr>
                <w:rFonts w:asciiTheme="minorHAnsi" w:hAnsiTheme="minorHAnsi" w:cstheme="minorBidi"/>
                <w:noProof/>
              </w:rPr>
              <w:tab/>
            </w:r>
            <w:r w:rsidRPr="00B34874">
              <w:rPr>
                <w:rStyle w:val="Lienhypertexte"/>
                <w:noProof/>
              </w:rPr>
              <w:t>Bilan des fonctionnalités demandées</w:t>
            </w:r>
            <w:r>
              <w:rPr>
                <w:noProof/>
                <w:webHidden/>
              </w:rPr>
              <w:tab/>
            </w:r>
            <w:r>
              <w:rPr>
                <w:noProof/>
                <w:webHidden/>
              </w:rPr>
              <w:fldChar w:fldCharType="begin"/>
            </w:r>
            <w:r>
              <w:rPr>
                <w:noProof/>
                <w:webHidden/>
              </w:rPr>
              <w:instrText xml:space="preserve"> PAGEREF _Toc516143756 \h </w:instrText>
            </w:r>
            <w:r>
              <w:rPr>
                <w:noProof/>
                <w:webHidden/>
              </w:rPr>
            </w:r>
            <w:r>
              <w:rPr>
                <w:noProof/>
                <w:webHidden/>
              </w:rPr>
              <w:fldChar w:fldCharType="separate"/>
            </w:r>
            <w:r>
              <w:rPr>
                <w:noProof/>
                <w:webHidden/>
              </w:rPr>
              <w:t>25</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57" w:history="1">
            <w:r w:rsidRPr="00B34874">
              <w:rPr>
                <w:rStyle w:val="Lienhypertexte"/>
                <w:noProof/>
              </w:rPr>
              <w:t>6.1.1.</w:t>
            </w:r>
            <w:r>
              <w:rPr>
                <w:rFonts w:asciiTheme="minorHAnsi" w:hAnsiTheme="minorHAnsi" w:cstheme="minorBidi"/>
                <w:noProof/>
              </w:rPr>
              <w:tab/>
            </w:r>
            <w:r w:rsidRPr="00B34874">
              <w:rPr>
                <w:rStyle w:val="Lienhypertexte"/>
                <w:noProof/>
              </w:rPr>
              <w:t>Conversion de décimal signé à binaire</w:t>
            </w:r>
            <w:r>
              <w:rPr>
                <w:noProof/>
                <w:webHidden/>
              </w:rPr>
              <w:tab/>
            </w:r>
            <w:r>
              <w:rPr>
                <w:noProof/>
                <w:webHidden/>
              </w:rPr>
              <w:fldChar w:fldCharType="begin"/>
            </w:r>
            <w:r>
              <w:rPr>
                <w:noProof/>
                <w:webHidden/>
              </w:rPr>
              <w:instrText xml:space="preserve"> PAGEREF _Toc516143757 \h </w:instrText>
            </w:r>
            <w:r>
              <w:rPr>
                <w:noProof/>
                <w:webHidden/>
              </w:rPr>
            </w:r>
            <w:r>
              <w:rPr>
                <w:noProof/>
                <w:webHidden/>
              </w:rPr>
              <w:fldChar w:fldCharType="separate"/>
            </w:r>
            <w:r>
              <w:rPr>
                <w:noProof/>
                <w:webHidden/>
              </w:rPr>
              <w:t>25</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58" w:history="1">
            <w:r w:rsidRPr="00B34874">
              <w:rPr>
                <w:rStyle w:val="Lienhypertexte"/>
                <w:noProof/>
              </w:rPr>
              <w:t>6.1.2.</w:t>
            </w:r>
            <w:r>
              <w:rPr>
                <w:rFonts w:asciiTheme="minorHAnsi" w:hAnsiTheme="minorHAnsi" w:cstheme="minorBidi"/>
                <w:noProof/>
              </w:rPr>
              <w:tab/>
            </w:r>
            <w:r w:rsidRPr="00B34874">
              <w:rPr>
                <w:rStyle w:val="Lienhypertexte"/>
                <w:noProof/>
              </w:rPr>
              <w:t>Conversion de décimal à virgule en binaire</w:t>
            </w:r>
            <w:r>
              <w:rPr>
                <w:noProof/>
                <w:webHidden/>
              </w:rPr>
              <w:tab/>
            </w:r>
            <w:r>
              <w:rPr>
                <w:noProof/>
                <w:webHidden/>
              </w:rPr>
              <w:fldChar w:fldCharType="begin"/>
            </w:r>
            <w:r>
              <w:rPr>
                <w:noProof/>
                <w:webHidden/>
              </w:rPr>
              <w:instrText xml:space="preserve"> PAGEREF _Toc516143758 \h </w:instrText>
            </w:r>
            <w:r>
              <w:rPr>
                <w:noProof/>
                <w:webHidden/>
              </w:rPr>
            </w:r>
            <w:r>
              <w:rPr>
                <w:noProof/>
                <w:webHidden/>
              </w:rPr>
              <w:fldChar w:fldCharType="separate"/>
            </w:r>
            <w:r>
              <w:rPr>
                <w:noProof/>
                <w:webHidden/>
              </w:rPr>
              <w:t>27</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59" w:history="1">
            <w:r w:rsidRPr="00B34874">
              <w:rPr>
                <w:rStyle w:val="Lienhypertexte"/>
                <w:noProof/>
              </w:rPr>
              <w:t>6.1.3.</w:t>
            </w:r>
            <w:r>
              <w:rPr>
                <w:rFonts w:asciiTheme="minorHAnsi" w:hAnsiTheme="minorHAnsi" w:cstheme="minorBidi"/>
                <w:noProof/>
              </w:rPr>
              <w:tab/>
            </w:r>
            <w:r w:rsidRPr="00B34874">
              <w:rPr>
                <w:rStyle w:val="Lienhypertexte"/>
                <w:noProof/>
              </w:rPr>
              <w:t>Conversion de décimal en octal non signé</w:t>
            </w:r>
            <w:r>
              <w:rPr>
                <w:noProof/>
                <w:webHidden/>
              </w:rPr>
              <w:tab/>
            </w:r>
            <w:r>
              <w:rPr>
                <w:noProof/>
                <w:webHidden/>
              </w:rPr>
              <w:fldChar w:fldCharType="begin"/>
            </w:r>
            <w:r>
              <w:rPr>
                <w:noProof/>
                <w:webHidden/>
              </w:rPr>
              <w:instrText xml:space="preserve"> PAGEREF _Toc516143759 \h </w:instrText>
            </w:r>
            <w:r>
              <w:rPr>
                <w:noProof/>
                <w:webHidden/>
              </w:rPr>
            </w:r>
            <w:r>
              <w:rPr>
                <w:noProof/>
                <w:webHidden/>
              </w:rPr>
              <w:fldChar w:fldCharType="separate"/>
            </w:r>
            <w:r>
              <w:rPr>
                <w:noProof/>
                <w:webHidden/>
              </w:rPr>
              <w:t>27</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60" w:history="1">
            <w:r w:rsidRPr="00B34874">
              <w:rPr>
                <w:rStyle w:val="Lienhypertexte"/>
                <w:noProof/>
              </w:rPr>
              <w:t>6.1.4.</w:t>
            </w:r>
            <w:r>
              <w:rPr>
                <w:rFonts w:asciiTheme="minorHAnsi" w:hAnsiTheme="minorHAnsi" w:cstheme="minorBidi"/>
                <w:noProof/>
              </w:rPr>
              <w:tab/>
            </w:r>
            <w:r w:rsidRPr="00B34874">
              <w:rPr>
                <w:rStyle w:val="Lienhypertexte"/>
                <w:noProof/>
              </w:rPr>
              <w:t>Décimal à virgule en octal</w:t>
            </w:r>
            <w:r>
              <w:rPr>
                <w:noProof/>
                <w:webHidden/>
              </w:rPr>
              <w:tab/>
            </w:r>
            <w:r>
              <w:rPr>
                <w:noProof/>
                <w:webHidden/>
              </w:rPr>
              <w:fldChar w:fldCharType="begin"/>
            </w:r>
            <w:r>
              <w:rPr>
                <w:noProof/>
                <w:webHidden/>
              </w:rPr>
              <w:instrText xml:space="preserve"> PAGEREF _Toc516143760 \h </w:instrText>
            </w:r>
            <w:r>
              <w:rPr>
                <w:noProof/>
                <w:webHidden/>
              </w:rPr>
            </w:r>
            <w:r>
              <w:rPr>
                <w:noProof/>
                <w:webHidden/>
              </w:rPr>
              <w:fldChar w:fldCharType="separate"/>
            </w:r>
            <w:r>
              <w:rPr>
                <w:noProof/>
                <w:webHidden/>
              </w:rPr>
              <w:t>27</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61" w:history="1">
            <w:r w:rsidRPr="00B34874">
              <w:rPr>
                <w:rStyle w:val="Lienhypertexte"/>
                <w:noProof/>
              </w:rPr>
              <w:t>6.1.5.</w:t>
            </w:r>
            <w:r>
              <w:rPr>
                <w:rFonts w:asciiTheme="minorHAnsi" w:hAnsiTheme="minorHAnsi" w:cstheme="minorBidi"/>
                <w:noProof/>
              </w:rPr>
              <w:tab/>
            </w:r>
            <w:r w:rsidRPr="00B34874">
              <w:rPr>
                <w:rStyle w:val="Lienhypertexte"/>
                <w:noProof/>
              </w:rPr>
              <w:t>Binaire en décimal non signé</w:t>
            </w:r>
            <w:r>
              <w:rPr>
                <w:noProof/>
                <w:webHidden/>
              </w:rPr>
              <w:tab/>
            </w:r>
            <w:r>
              <w:rPr>
                <w:noProof/>
                <w:webHidden/>
              </w:rPr>
              <w:fldChar w:fldCharType="begin"/>
            </w:r>
            <w:r>
              <w:rPr>
                <w:noProof/>
                <w:webHidden/>
              </w:rPr>
              <w:instrText xml:space="preserve"> PAGEREF _Toc516143761 \h </w:instrText>
            </w:r>
            <w:r>
              <w:rPr>
                <w:noProof/>
                <w:webHidden/>
              </w:rPr>
            </w:r>
            <w:r>
              <w:rPr>
                <w:noProof/>
                <w:webHidden/>
              </w:rPr>
              <w:fldChar w:fldCharType="separate"/>
            </w:r>
            <w:r>
              <w:rPr>
                <w:noProof/>
                <w:webHidden/>
              </w:rPr>
              <w:t>27</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62" w:history="1">
            <w:r w:rsidRPr="00B34874">
              <w:rPr>
                <w:rStyle w:val="Lienhypertexte"/>
                <w:noProof/>
              </w:rPr>
              <w:t>6.1.6.</w:t>
            </w:r>
            <w:r>
              <w:rPr>
                <w:rFonts w:asciiTheme="minorHAnsi" w:hAnsiTheme="minorHAnsi" w:cstheme="minorBidi"/>
                <w:noProof/>
              </w:rPr>
              <w:tab/>
            </w:r>
            <w:r w:rsidRPr="00B34874">
              <w:rPr>
                <w:rStyle w:val="Lienhypertexte"/>
                <w:noProof/>
              </w:rPr>
              <w:t>Binaire en octal non signé</w:t>
            </w:r>
            <w:r>
              <w:rPr>
                <w:noProof/>
                <w:webHidden/>
              </w:rPr>
              <w:tab/>
            </w:r>
            <w:r>
              <w:rPr>
                <w:noProof/>
                <w:webHidden/>
              </w:rPr>
              <w:fldChar w:fldCharType="begin"/>
            </w:r>
            <w:r>
              <w:rPr>
                <w:noProof/>
                <w:webHidden/>
              </w:rPr>
              <w:instrText xml:space="preserve"> PAGEREF _Toc516143762 \h </w:instrText>
            </w:r>
            <w:r>
              <w:rPr>
                <w:noProof/>
                <w:webHidden/>
              </w:rPr>
            </w:r>
            <w:r>
              <w:rPr>
                <w:noProof/>
                <w:webHidden/>
              </w:rPr>
              <w:fldChar w:fldCharType="separate"/>
            </w:r>
            <w:r>
              <w:rPr>
                <w:noProof/>
                <w:webHidden/>
              </w:rPr>
              <w:t>27</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63" w:history="1">
            <w:r w:rsidRPr="00B34874">
              <w:rPr>
                <w:rStyle w:val="Lienhypertexte"/>
                <w:noProof/>
              </w:rPr>
              <w:t>6.1.7.</w:t>
            </w:r>
            <w:r>
              <w:rPr>
                <w:rFonts w:asciiTheme="minorHAnsi" w:hAnsiTheme="minorHAnsi" w:cstheme="minorBidi"/>
                <w:noProof/>
              </w:rPr>
              <w:tab/>
            </w:r>
            <w:r w:rsidRPr="00B34874">
              <w:rPr>
                <w:rStyle w:val="Lienhypertexte"/>
                <w:noProof/>
              </w:rPr>
              <w:t>Binaire signé dans les autres bases</w:t>
            </w:r>
            <w:r>
              <w:rPr>
                <w:noProof/>
                <w:webHidden/>
              </w:rPr>
              <w:tab/>
            </w:r>
            <w:r>
              <w:rPr>
                <w:noProof/>
                <w:webHidden/>
              </w:rPr>
              <w:fldChar w:fldCharType="begin"/>
            </w:r>
            <w:r>
              <w:rPr>
                <w:noProof/>
                <w:webHidden/>
              </w:rPr>
              <w:instrText xml:space="preserve"> PAGEREF _Toc516143763 \h </w:instrText>
            </w:r>
            <w:r>
              <w:rPr>
                <w:noProof/>
                <w:webHidden/>
              </w:rPr>
            </w:r>
            <w:r>
              <w:rPr>
                <w:noProof/>
                <w:webHidden/>
              </w:rPr>
              <w:fldChar w:fldCharType="separate"/>
            </w:r>
            <w:r>
              <w:rPr>
                <w:noProof/>
                <w:webHidden/>
              </w:rPr>
              <w:t>28</w:t>
            </w:r>
            <w:r>
              <w:rPr>
                <w:noProof/>
                <w:webHidden/>
              </w:rPr>
              <w:fldChar w:fldCharType="end"/>
            </w:r>
          </w:hyperlink>
        </w:p>
        <w:p w:rsidR="00921211" w:rsidRDefault="00921211">
          <w:pPr>
            <w:pStyle w:val="TM3"/>
            <w:tabs>
              <w:tab w:val="left" w:pos="1320"/>
              <w:tab w:val="right" w:leader="dot" w:pos="9062"/>
            </w:tabs>
            <w:rPr>
              <w:rFonts w:asciiTheme="minorHAnsi" w:hAnsiTheme="minorHAnsi" w:cstheme="minorBidi"/>
              <w:noProof/>
            </w:rPr>
          </w:pPr>
          <w:hyperlink w:anchor="_Toc516143764" w:history="1">
            <w:r w:rsidRPr="00B34874">
              <w:rPr>
                <w:rStyle w:val="Lienhypertexte"/>
                <w:noProof/>
              </w:rPr>
              <w:t>6.1.8.</w:t>
            </w:r>
            <w:r>
              <w:rPr>
                <w:rFonts w:asciiTheme="minorHAnsi" w:hAnsiTheme="minorHAnsi" w:cstheme="minorBidi"/>
                <w:noProof/>
              </w:rPr>
              <w:tab/>
            </w:r>
            <w:r w:rsidRPr="00B34874">
              <w:rPr>
                <w:rStyle w:val="Lienhypertexte"/>
                <w:noProof/>
              </w:rPr>
              <w:t>Additions et soustractions (entiers, positifs et/ou négatifs)</w:t>
            </w:r>
            <w:r>
              <w:rPr>
                <w:noProof/>
                <w:webHidden/>
              </w:rPr>
              <w:tab/>
            </w:r>
            <w:r>
              <w:rPr>
                <w:noProof/>
                <w:webHidden/>
              </w:rPr>
              <w:fldChar w:fldCharType="begin"/>
            </w:r>
            <w:r>
              <w:rPr>
                <w:noProof/>
                <w:webHidden/>
              </w:rPr>
              <w:instrText xml:space="preserve"> PAGEREF _Toc516143764 \h </w:instrText>
            </w:r>
            <w:r>
              <w:rPr>
                <w:noProof/>
                <w:webHidden/>
              </w:rPr>
            </w:r>
            <w:r>
              <w:rPr>
                <w:noProof/>
                <w:webHidden/>
              </w:rPr>
              <w:fldChar w:fldCharType="separate"/>
            </w:r>
            <w:r>
              <w:rPr>
                <w:noProof/>
                <w:webHidden/>
              </w:rPr>
              <w:t>28</w:t>
            </w:r>
            <w:r>
              <w:rPr>
                <w:noProof/>
                <w:webHidden/>
              </w:rPr>
              <w:fldChar w:fldCharType="end"/>
            </w:r>
          </w:hyperlink>
        </w:p>
        <w:p w:rsidR="00921211" w:rsidRDefault="00921211">
          <w:pPr>
            <w:pStyle w:val="TM2"/>
            <w:rPr>
              <w:rFonts w:asciiTheme="minorHAnsi" w:hAnsiTheme="minorHAnsi" w:cstheme="minorBidi"/>
              <w:noProof/>
            </w:rPr>
          </w:pPr>
          <w:hyperlink w:anchor="_Toc516143765" w:history="1">
            <w:r w:rsidRPr="00B34874">
              <w:rPr>
                <w:rStyle w:val="Lienhypertexte"/>
                <w:noProof/>
              </w:rPr>
              <w:t>6.2.</w:t>
            </w:r>
            <w:r>
              <w:rPr>
                <w:rFonts w:asciiTheme="minorHAnsi" w:hAnsiTheme="minorHAnsi" w:cstheme="minorBidi"/>
                <w:noProof/>
              </w:rPr>
              <w:tab/>
            </w:r>
            <w:r w:rsidRPr="00B34874">
              <w:rPr>
                <w:rStyle w:val="Lienhypertexte"/>
                <w:noProof/>
              </w:rPr>
              <w:t>Bilan de la planification</w:t>
            </w:r>
            <w:r>
              <w:rPr>
                <w:noProof/>
                <w:webHidden/>
              </w:rPr>
              <w:tab/>
            </w:r>
            <w:r>
              <w:rPr>
                <w:noProof/>
                <w:webHidden/>
              </w:rPr>
              <w:fldChar w:fldCharType="begin"/>
            </w:r>
            <w:r>
              <w:rPr>
                <w:noProof/>
                <w:webHidden/>
              </w:rPr>
              <w:instrText xml:space="preserve"> PAGEREF _Toc516143765 \h </w:instrText>
            </w:r>
            <w:r>
              <w:rPr>
                <w:noProof/>
                <w:webHidden/>
              </w:rPr>
            </w:r>
            <w:r>
              <w:rPr>
                <w:noProof/>
                <w:webHidden/>
              </w:rPr>
              <w:fldChar w:fldCharType="separate"/>
            </w:r>
            <w:r>
              <w:rPr>
                <w:noProof/>
                <w:webHidden/>
              </w:rPr>
              <w:t>28</w:t>
            </w:r>
            <w:r>
              <w:rPr>
                <w:noProof/>
                <w:webHidden/>
              </w:rPr>
              <w:fldChar w:fldCharType="end"/>
            </w:r>
          </w:hyperlink>
        </w:p>
        <w:p w:rsidR="00921211" w:rsidRDefault="00921211">
          <w:pPr>
            <w:pStyle w:val="TM2"/>
            <w:rPr>
              <w:rFonts w:asciiTheme="minorHAnsi" w:hAnsiTheme="minorHAnsi" w:cstheme="minorBidi"/>
              <w:noProof/>
            </w:rPr>
          </w:pPr>
          <w:hyperlink w:anchor="_Toc516143766" w:history="1">
            <w:r w:rsidRPr="00B34874">
              <w:rPr>
                <w:rStyle w:val="Lienhypertexte"/>
                <w:noProof/>
              </w:rPr>
              <w:t>6.3.</w:t>
            </w:r>
            <w:r>
              <w:rPr>
                <w:rFonts w:asciiTheme="minorHAnsi" w:hAnsiTheme="minorHAnsi" w:cstheme="minorBidi"/>
                <w:noProof/>
              </w:rPr>
              <w:tab/>
            </w:r>
            <w:r w:rsidRPr="00B34874">
              <w:rPr>
                <w:rStyle w:val="Lienhypertexte"/>
                <w:noProof/>
              </w:rPr>
              <w:t>Bilan personnel</w:t>
            </w:r>
            <w:r>
              <w:rPr>
                <w:noProof/>
                <w:webHidden/>
              </w:rPr>
              <w:tab/>
            </w:r>
            <w:r>
              <w:rPr>
                <w:noProof/>
                <w:webHidden/>
              </w:rPr>
              <w:fldChar w:fldCharType="begin"/>
            </w:r>
            <w:r>
              <w:rPr>
                <w:noProof/>
                <w:webHidden/>
              </w:rPr>
              <w:instrText xml:space="preserve"> PAGEREF _Toc516143766 \h </w:instrText>
            </w:r>
            <w:r>
              <w:rPr>
                <w:noProof/>
                <w:webHidden/>
              </w:rPr>
            </w:r>
            <w:r>
              <w:rPr>
                <w:noProof/>
                <w:webHidden/>
              </w:rPr>
              <w:fldChar w:fldCharType="separate"/>
            </w:r>
            <w:r>
              <w:rPr>
                <w:noProof/>
                <w:webHidden/>
              </w:rPr>
              <w:t>28</w:t>
            </w:r>
            <w:r>
              <w:rPr>
                <w:noProof/>
                <w:webHidden/>
              </w:rPr>
              <w:fldChar w:fldCharType="end"/>
            </w:r>
          </w:hyperlink>
        </w:p>
        <w:p w:rsidR="00921211" w:rsidRDefault="00921211">
          <w:pPr>
            <w:pStyle w:val="TM1"/>
            <w:tabs>
              <w:tab w:val="left" w:pos="440"/>
              <w:tab w:val="right" w:leader="dot" w:pos="9062"/>
            </w:tabs>
            <w:rPr>
              <w:rFonts w:asciiTheme="minorHAnsi" w:eastAsiaTheme="minorEastAsia" w:hAnsiTheme="minorHAnsi"/>
              <w:noProof/>
              <w:lang w:eastAsia="fr-CH"/>
            </w:rPr>
          </w:pPr>
          <w:hyperlink w:anchor="_Toc516143767" w:history="1">
            <w:r w:rsidRPr="00B34874">
              <w:rPr>
                <w:rStyle w:val="Lienhypertexte"/>
                <w:noProof/>
              </w:rPr>
              <w:t>7.</w:t>
            </w:r>
            <w:r>
              <w:rPr>
                <w:rFonts w:asciiTheme="minorHAnsi" w:eastAsiaTheme="minorEastAsia" w:hAnsiTheme="minorHAnsi"/>
                <w:noProof/>
                <w:lang w:eastAsia="fr-CH"/>
              </w:rPr>
              <w:tab/>
            </w:r>
            <w:r w:rsidRPr="00B34874">
              <w:rPr>
                <w:rStyle w:val="Lienhypertexte"/>
                <w:noProof/>
              </w:rPr>
              <w:t>Divers</w:t>
            </w:r>
            <w:r>
              <w:rPr>
                <w:noProof/>
                <w:webHidden/>
              </w:rPr>
              <w:tab/>
            </w:r>
            <w:r>
              <w:rPr>
                <w:noProof/>
                <w:webHidden/>
              </w:rPr>
              <w:fldChar w:fldCharType="begin"/>
            </w:r>
            <w:r>
              <w:rPr>
                <w:noProof/>
                <w:webHidden/>
              </w:rPr>
              <w:instrText xml:space="preserve"> PAGEREF _Toc516143767 \h </w:instrText>
            </w:r>
            <w:r>
              <w:rPr>
                <w:noProof/>
                <w:webHidden/>
              </w:rPr>
            </w:r>
            <w:r>
              <w:rPr>
                <w:noProof/>
                <w:webHidden/>
              </w:rPr>
              <w:fldChar w:fldCharType="separate"/>
            </w:r>
            <w:r>
              <w:rPr>
                <w:noProof/>
                <w:webHidden/>
              </w:rPr>
              <w:t>29</w:t>
            </w:r>
            <w:r>
              <w:rPr>
                <w:noProof/>
                <w:webHidden/>
              </w:rPr>
              <w:fldChar w:fldCharType="end"/>
            </w:r>
          </w:hyperlink>
        </w:p>
        <w:p w:rsidR="00921211" w:rsidRDefault="00921211">
          <w:pPr>
            <w:pStyle w:val="TM2"/>
            <w:rPr>
              <w:rFonts w:asciiTheme="minorHAnsi" w:hAnsiTheme="minorHAnsi" w:cstheme="minorBidi"/>
              <w:noProof/>
            </w:rPr>
          </w:pPr>
          <w:hyperlink w:anchor="_Toc516143768" w:history="1">
            <w:r w:rsidRPr="00B34874">
              <w:rPr>
                <w:rStyle w:val="Lienhypertexte"/>
                <w:noProof/>
              </w:rPr>
              <w:t>7.1.</w:t>
            </w:r>
            <w:r>
              <w:rPr>
                <w:rFonts w:asciiTheme="minorHAnsi" w:hAnsiTheme="minorHAnsi" w:cstheme="minorBidi"/>
                <w:noProof/>
              </w:rPr>
              <w:tab/>
            </w:r>
            <w:r w:rsidRPr="00B34874">
              <w:rPr>
                <w:rStyle w:val="Lienhypertexte"/>
                <w:noProof/>
              </w:rPr>
              <w:t>Journal de travail</w:t>
            </w:r>
            <w:r>
              <w:rPr>
                <w:noProof/>
                <w:webHidden/>
              </w:rPr>
              <w:tab/>
            </w:r>
            <w:r>
              <w:rPr>
                <w:noProof/>
                <w:webHidden/>
              </w:rPr>
              <w:fldChar w:fldCharType="begin"/>
            </w:r>
            <w:r>
              <w:rPr>
                <w:noProof/>
                <w:webHidden/>
              </w:rPr>
              <w:instrText xml:space="preserve"> PAGEREF _Toc516143768 \h </w:instrText>
            </w:r>
            <w:r>
              <w:rPr>
                <w:noProof/>
                <w:webHidden/>
              </w:rPr>
            </w:r>
            <w:r>
              <w:rPr>
                <w:noProof/>
                <w:webHidden/>
              </w:rPr>
              <w:fldChar w:fldCharType="separate"/>
            </w:r>
            <w:r>
              <w:rPr>
                <w:noProof/>
                <w:webHidden/>
              </w:rPr>
              <w:t>29</w:t>
            </w:r>
            <w:r>
              <w:rPr>
                <w:noProof/>
                <w:webHidden/>
              </w:rPr>
              <w:fldChar w:fldCharType="end"/>
            </w:r>
          </w:hyperlink>
        </w:p>
        <w:p w:rsidR="00921211" w:rsidRDefault="00921211">
          <w:pPr>
            <w:pStyle w:val="TM2"/>
            <w:rPr>
              <w:rFonts w:asciiTheme="minorHAnsi" w:hAnsiTheme="minorHAnsi" w:cstheme="minorBidi"/>
              <w:noProof/>
            </w:rPr>
          </w:pPr>
          <w:hyperlink w:anchor="_Toc516143769" w:history="1">
            <w:r w:rsidRPr="00B34874">
              <w:rPr>
                <w:rStyle w:val="Lienhypertexte"/>
                <w:noProof/>
              </w:rPr>
              <w:t>7.2.</w:t>
            </w:r>
            <w:r>
              <w:rPr>
                <w:rFonts w:asciiTheme="minorHAnsi" w:hAnsiTheme="minorHAnsi" w:cstheme="minorBidi"/>
                <w:noProof/>
              </w:rPr>
              <w:tab/>
            </w:r>
            <w:r w:rsidRPr="00B34874">
              <w:rPr>
                <w:rStyle w:val="Lienhypertexte"/>
                <w:noProof/>
              </w:rPr>
              <w:t>Webographie</w:t>
            </w:r>
            <w:r>
              <w:rPr>
                <w:noProof/>
                <w:webHidden/>
              </w:rPr>
              <w:tab/>
            </w:r>
            <w:r>
              <w:rPr>
                <w:noProof/>
                <w:webHidden/>
              </w:rPr>
              <w:fldChar w:fldCharType="begin"/>
            </w:r>
            <w:r>
              <w:rPr>
                <w:noProof/>
                <w:webHidden/>
              </w:rPr>
              <w:instrText xml:space="preserve"> PAGEREF _Toc516143769 \h </w:instrText>
            </w:r>
            <w:r>
              <w:rPr>
                <w:noProof/>
                <w:webHidden/>
              </w:rPr>
            </w:r>
            <w:r>
              <w:rPr>
                <w:noProof/>
                <w:webHidden/>
              </w:rPr>
              <w:fldChar w:fldCharType="separate"/>
            </w:r>
            <w:r>
              <w:rPr>
                <w:noProof/>
                <w:webHidden/>
              </w:rPr>
              <w:t>29</w:t>
            </w:r>
            <w:r>
              <w:rPr>
                <w:noProof/>
                <w:webHidden/>
              </w:rPr>
              <w:fldChar w:fldCharType="end"/>
            </w:r>
          </w:hyperlink>
        </w:p>
        <w:p w:rsidR="00921211" w:rsidRDefault="00921211">
          <w:pPr>
            <w:pStyle w:val="TM1"/>
            <w:tabs>
              <w:tab w:val="left" w:pos="440"/>
              <w:tab w:val="right" w:leader="dot" w:pos="9062"/>
            </w:tabs>
            <w:rPr>
              <w:rFonts w:asciiTheme="minorHAnsi" w:eastAsiaTheme="minorEastAsia" w:hAnsiTheme="minorHAnsi"/>
              <w:noProof/>
              <w:lang w:eastAsia="fr-CH"/>
            </w:rPr>
          </w:pPr>
          <w:hyperlink w:anchor="_Toc516143770" w:history="1">
            <w:r w:rsidRPr="00B34874">
              <w:rPr>
                <w:rStyle w:val="Lienhypertexte"/>
                <w:noProof/>
              </w:rPr>
              <w:t>8.</w:t>
            </w:r>
            <w:r>
              <w:rPr>
                <w:rFonts w:asciiTheme="minorHAnsi" w:eastAsiaTheme="minorEastAsia" w:hAnsiTheme="minorHAnsi"/>
                <w:noProof/>
                <w:lang w:eastAsia="fr-CH"/>
              </w:rPr>
              <w:tab/>
            </w:r>
            <w:r w:rsidRPr="00B34874">
              <w:rPr>
                <w:rStyle w:val="Lienhypertexte"/>
                <w:noProof/>
              </w:rPr>
              <w:t>Annexes</w:t>
            </w:r>
            <w:r>
              <w:rPr>
                <w:noProof/>
                <w:webHidden/>
              </w:rPr>
              <w:tab/>
            </w:r>
            <w:r>
              <w:rPr>
                <w:noProof/>
                <w:webHidden/>
              </w:rPr>
              <w:fldChar w:fldCharType="begin"/>
            </w:r>
            <w:r>
              <w:rPr>
                <w:noProof/>
                <w:webHidden/>
              </w:rPr>
              <w:instrText xml:space="preserve"> PAGEREF _Toc516143770 \h </w:instrText>
            </w:r>
            <w:r>
              <w:rPr>
                <w:noProof/>
                <w:webHidden/>
              </w:rPr>
            </w:r>
            <w:r>
              <w:rPr>
                <w:noProof/>
                <w:webHidden/>
              </w:rPr>
              <w:fldChar w:fldCharType="separate"/>
            </w:r>
            <w:r>
              <w:rPr>
                <w:noProof/>
                <w:webHidden/>
              </w:rPr>
              <w:t>30</w:t>
            </w:r>
            <w:r>
              <w:rPr>
                <w:noProof/>
                <w:webHidden/>
              </w:rPr>
              <w:fldChar w:fldCharType="end"/>
            </w:r>
          </w:hyperlink>
        </w:p>
        <w:p w:rsidR="00571786" w:rsidRDefault="00E2431A" w:rsidP="00D54C77">
          <w:pPr>
            <w:pStyle w:val="TM1"/>
            <w:tabs>
              <w:tab w:val="left" w:pos="440"/>
              <w:tab w:val="right" w:leader="dot" w:pos="9062"/>
            </w:tabs>
            <w:rPr>
              <w:b/>
              <w:bCs/>
              <w:sz w:val="16"/>
              <w:szCs w:val="20"/>
              <w:lang w:val="fr-FR"/>
            </w:rPr>
          </w:pPr>
          <w:r w:rsidRPr="008C6EDC">
            <w:rPr>
              <w:b/>
              <w:bCs/>
              <w:sz w:val="14"/>
              <w:szCs w:val="20"/>
              <w:lang w:val="fr-FR"/>
            </w:rPr>
            <w:fldChar w:fldCharType="end"/>
          </w:r>
        </w:p>
      </w:sdtContent>
    </w:sdt>
    <w:p w:rsidR="009535F9" w:rsidRPr="00571786" w:rsidRDefault="00571786" w:rsidP="00571786">
      <w:pPr>
        <w:rPr>
          <w:b/>
          <w:bCs/>
          <w:sz w:val="16"/>
          <w:szCs w:val="20"/>
          <w:lang w:val="fr-FR"/>
        </w:rPr>
      </w:pPr>
      <w:r>
        <w:rPr>
          <w:b/>
          <w:bCs/>
          <w:sz w:val="16"/>
          <w:szCs w:val="20"/>
          <w:lang w:val="fr-FR"/>
        </w:rPr>
        <w:br w:type="page"/>
      </w:r>
      <w:bookmarkStart w:id="0" w:name="_GoBack"/>
      <w:bookmarkEnd w:id="0"/>
    </w:p>
    <w:p w:rsidR="00A23439" w:rsidRDefault="004C5C3B" w:rsidP="00175D9D">
      <w:pPr>
        <w:pStyle w:val="Titre1"/>
      </w:pPr>
      <w:bookmarkStart w:id="1" w:name="_Toc516143715"/>
      <w:r w:rsidRPr="004C5C3B">
        <w:lastRenderedPageBreak/>
        <w:t>Spécifications</w:t>
      </w:r>
      <w:bookmarkEnd w:id="1"/>
    </w:p>
    <w:p w:rsidR="004C5C3B" w:rsidRDefault="004C5C3B" w:rsidP="00243713">
      <w:pPr>
        <w:pStyle w:val="Titre2"/>
      </w:pPr>
      <w:bookmarkStart w:id="2" w:name="_Toc516143716"/>
      <w:r>
        <w:t>Titre</w:t>
      </w:r>
      <w:bookmarkEnd w:id="2"/>
    </w:p>
    <w:p w:rsidR="00243713" w:rsidRPr="002E42CC" w:rsidRDefault="00A224E6" w:rsidP="001C149A">
      <w:pPr>
        <w:pStyle w:val="Retraitcorpsdetexte"/>
        <w:ind w:left="993" w:firstLine="283"/>
        <w:jc w:val="both"/>
      </w:pPr>
      <w:r>
        <w:t>Convertisseur de bases (binaire, octal, décimal et hexadécimal) pour des nombres entiers et réels (à virgules fixes), codés sur 32 bits</w:t>
      </w:r>
    </w:p>
    <w:p w:rsidR="00243713" w:rsidRPr="00243713" w:rsidRDefault="004C5C3B" w:rsidP="00243713">
      <w:pPr>
        <w:pStyle w:val="Titre2"/>
      </w:pPr>
      <w:bookmarkStart w:id="3" w:name="_Toc516143717"/>
      <w:r>
        <w:t>Description</w:t>
      </w:r>
      <w:bookmarkEnd w:id="3"/>
    </w:p>
    <w:p w:rsidR="00550E95" w:rsidRDefault="00550E95" w:rsidP="001C149A">
      <w:pPr>
        <w:pStyle w:val="Retraitcorpsdetexte"/>
        <w:ind w:left="993" w:firstLine="283"/>
        <w:jc w:val="both"/>
      </w:pPr>
      <w:r>
        <w:t>Il s'agit d'implémenter une application, en C#, qui va permettre aux utilisateurs (des élèves et des enseignants), de saisir une base numérique (bases binaires, octales, décimales, hexadécimales, nombres à virgules fixes), un nombre et le programme affiche le même nombre dans les autres bases. De plus, le programme doit permettre d'accomplir des opérations élémentaires d'additions et soustractions sur des nombres entiers positifs et négatifs.</w:t>
      </w:r>
    </w:p>
    <w:p w:rsidR="00550E95" w:rsidRDefault="00550E95" w:rsidP="001C149A">
      <w:pPr>
        <w:pStyle w:val="Retraitcorpsdetexte"/>
        <w:ind w:left="993" w:firstLine="283"/>
        <w:jc w:val="both"/>
      </w:pPr>
      <w:r>
        <w:t xml:space="preserve">Le dispositif indiquera les détails des opérations, et se fera jusqu'à 32 bits signés pour les nombres binaires. En aucun cas l'utilisation de fonctions prédéfinies du langage ne sera acceptée. Les élèves doivent parfois résoudre des exercices, ou des situations, qui nécessitent des conversions de nombres d'une base à une autre. Ou encore, faire des additions ou des soustractions. </w:t>
      </w:r>
    </w:p>
    <w:p w:rsidR="00550E95" w:rsidRDefault="00550E95" w:rsidP="001C149A">
      <w:pPr>
        <w:pStyle w:val="Retraitcorpsdetexte"/>
        <w:ind w:left="993" w:firstLine="283"/>
        <w:jc w:val="both"/>
      </w:pPr>
      <w:r>
        <w:t>Par exemple, comment convertir un nombre réel à virgule fixe de décimal en hexadécimal (ou 134.45</w:t>
      </w:r>
      <w:r w:rsidRPr="00550E95">
        <w:rPr>
          <w:vertAlign w:val="superscript"/>
        </w:rPr>
        <w:t>10</w:t>
      </w:r>
      <w:r>
        <w:t xml:space="preserve"> -&gt; ?.?</w:t>
      </w:r>
      <w:r w:rsidRPr="00550E95">
        <w:rPr>
          <w:vertAlign w:val="superscript"/>
        </w:rPr>
        <w:t>16</w:t>
      </w:r>
      <w:r>
        <w:t>).</w:t>
      </w:r>
    </w:p>
    <w:p w:rsidR="00550E95" w:rsidRDefault="00550E95" w:rsidP="001C149A">
      <w:pPr>
        <w:pStyle w:val="Retraitcorpsdetexte"/>
        <w:ind w:left="993" w:firstLine="283"/>
        <w:jc w:val="both"/>
      </w:pPr>
      <w:r>
        <w:t>Actuellement, à l'ETML, en informatique, un module nommé ELEOC-NUM pour électronique numérique, traite ce sujet. Les supports présentent de la théorie et des exercices. Toutefois, il conviendrait de pouvoir laisser les élèves résoudre des mêmes exercices, mais avec des données différentes, et de pouvoir vérifier leurs réponses de manière automatique.</w:t>
      </w:r>
    </w:p>
    <w:p w:rsidR="00550E95" w:rsidRDefault="00550E95" w:rsidP="001C149A">
      <w:pPr>
        <w:pStyle w:val="Retraitcorpsdetexte"/>
        <w:ind w:left="993" w:firstLine="283"/>
        <w:jc w:val="both"/>
      </w:pPr>
      <w:r>
        <w:t>L'idée est d'avoir une application qui permette aux élèves de s'entrainer pour les fonctionnalités suivantes, avec des mots de 32 bits :</w:t>
      </w:r>
    </w:p>
    <w:p w:rsidR="00550E95" w:rsidRDefault="00550E95" w:rsidP="00A934D1">
      <w:pPr>
        <w:pStyle w:val="Retraitcorpsdetexte"/>
        <w:numPr>
          <w:ilvl w:val="0"/>
          <w:numId w:val="9"/>
        </w:numPr>
        <w:ind w:left="1701" w:hanging="283"/>
      </w:pPr>
      <w:r>
        <w:t>Conversions de nombres décimaux, binaires, octaux et hexadécimaux (entiers et/ou réels à virgules fixes) en nombres dans les 3 autres bases que la base courante.</w:t>
      </w:r>
    </w:p>
    <w:p w:rsidR="00550E95" w:rsidRDefault="00550E95" w:rsidP="00A934D1">
      <w:pPr>
        <w:pStyle w:val="Retraitcorpsdetexte"/>
        <w:numPr>
          <w:ilvl w:val="0"/>
          <w:numId w:val="9"/>
        </w:numPr>
        <w:ind w:left="1701" w:hanging="283"/>
      </w:pPr>
      <w:r>
        <w:t>Additions et soustractions de 2 nombres binaires, octaux et hexadécimaux (entiers, positifs et/ou négatifs)</w:t>
      </w:r>
    </w:p>
    <w:p w:rsidR="00550E95" w:rsidRDefault="00550E95" w:rsidP="00A934D1">
      <w:pPr>
        <w:pStyle w:val="Retraitcorpsdetexte"/>
        <w:numPr>
          <w:ilvl w:val="0"/>
          <w:numId w:val="9"/>
        </w:numPr>
        <w:ind w:left="1701" w:hanging="283"/>
      </w:pPr>
      <w:r>
        <w:t>Conversion d'un nombre réel à virgule fixe, décimal, positif ou négatif, en nombre binaire à virgule fixe et réciproquement.</w:t>
      </w:r>
    </w:p>
    <w:p w:rsidR="00550E95" w:rsidRDefault="00550E95" w:rsidP="00550E95">
      <w:pPr>
        <w:pStyle w:val="Retraitcorpsdetexte"/>
        <w:ind w:left="993"/>
      </w:pPr>
    </w:p>
    <w:p w:rsidR="007022AF" w:rsidRDefault="00550E95" w:rsidP="00DD531D">
      <w:pPr>
        <w:pStyle w:val="Retraitcorpsdetexte"/>
        <w:ind w:left="993" w:firstLine="283"/>
        <w:jc w:val="both"/>
      </w:pPr>
      <w:r>
        <w:t>Le candidat devra d'abord analyser les domaines d'applications du sujet pour chaque base considérée, afin que le tout soit cohérent. Par exemple, avec 32 bits binaires signé, quel minima et quel maxima peut-on utiliser pour convertir en hexadécimal ?</w:t>
      </w:r>
    </w:p>
    <w:p w:rsidR="007022AF" w:rsidRDefault="007022AF">
      <w:r>
        <w:br w:type="page"/>
      </w:r>
    </w:p>
    <w:p w:rsidR="00AB716A" w:rsidRDefault="00AB716A" w:rsidP="00243713">
      <w:pPr>
        <w:pStyle w:val="Titre2"/>
      </w:pPr>
      <w:bookmarkStart w:id="4" w:name="_Toc516143718"/>
      <w:r>
        <w:lastRenderedPageBreak/>
        <w:t>Matériel et logiciels à disposition</w:t>
      </w:r>
      <w:bookmarkEnd w:id="4"/>
    </w:p>
    <w:p w:rsidR="00294CE5" w:rsidRPr="00294CE5" w:rsidRDefault="00550E95" w:rsidP="002E42CC">
      <w:pPr>
        <w:pStyle w:val="Retraitcorpsdetexte"/>
        <w:ind w:left="993"/>
      </w:pPr>
      <w:r w:rsidRPr="00550E95">
        <w:t xml:space="preserve">1 ordinateur standard </w:t>
      </w:r>
      <w:r w:rsidR="00E32995" w:rsidRPr="00550E95">
        <w:t>ETML</w:t>
      </w:r>
      <w:r w:rsidRPr="00550E95">
        <w:t>, avec la structure habituelle</w:t>
      </w:r>
      <w:r>
        <w:t>.</w:t>
      </w:r>
    </w:p>
    <w:p w:rsidR="00AB716A" w:rsidRDefault="00AB716A" w:rsidP="00243713">
      <w:pPr>
        <w:pStyle w:val="Titre2"/>
      </w:pPr>
      <w:bookmarkStart w:id="5" w:name="_Toc516143719"/>
      <w:r>
        <w:t>Prérequis</w:t>
      </w:r>
      <w:bookmarkEnd w:id="5"/>
    </w:p>
    <w:p w:rsidR="00AB716A" w:rsidRDefault="00550E95" w:rsidP="002E42CC">
      <w:pPr>
        <w:pStyle w:val="Retraitcorpsdetexte"/>
        <w:ind w:left="993"/>
      </w:pPr>
      <w:r w:rsidRPr="00550E95">
        <w:t>Avoir suivi les modules ELEOC, et de programmation en C#</w:t>
      </w:r>
      <w:r>
        <w:t>.</w:t>
      </w:r>
    </w:p>
    <w:p w:rsidR="00BF47EC" w:rsidRDefault="00BF47EC" w:rsidP="00243713">
      <w:pPr>
        <w:pStyle w:val="Titre2"/>
      </w:pPr>
      <w:bookmarkStart w:id="6" w:name="_Toc516143720"/>
      <w:r>
        <w:t>Cahier des charges</w:t>
      </w:r>
      <w:bookmarkEnd w:id="6"/>
    </w:p>
    <w:p w:rsidR="00BF47EC" w:rsidRDefault="00BF47EC" w:rsidP="002E42CC">
      <w:pPr>
        <w:pStyle w:val="Retraitcorpsdetexte"/>
        <w:ind w:left="993"/>
      </w:pPr>
    </w:p>
    <w:p w:rsidR="00BF47EC" w:rsidRDefault="00D611A4" w:rsidP="00D611A4">
      <w:pPr>
        <w:pStyle w:val="Titre3"/>
      </w:pPr>
      <w:bookmarkStart w:id="7" w:name="_Toc516143721"/>
      <w:r>
        <w:t xml:space="preserve">Objectifs et portée du projet (objectifs </w:t>
      </w:r>
      <w:r w:rsidR="00A45A2D">
        <w:t>FFOR</w:t>
      </w:r>
      <w:r>
        <w:t>)</w:t>
      </w:r>
      <w:bookmarkEnd w:id="7"/>
    </w:p>
    <w:p w:rsidR="00D611A4" w:rsidRDefault="00A45A2D" w:rsidP="009F3913">
      <w:pPr>
        <w:pStyle w:val="Retraitcorpsdetexte3"/>
        <w:ind w:left="1418"/>
        <w:jc w:val="both"/>
        <w:rPr>
          <w:sz w:val="22"/>
        </w:rPr>
      </w:pPr>
      <w:r>
        <w:rPr>
          <w:b/>
          <w:sz w:val="22"/>
        </w:rPr>
        <w:t>F</w:t>
      </w:r>
      <w:r>
        <w:rPr>
          <w:sz w:val="22"/>
        </w:rPr>
        <w:t>orce</w:t>
      </w:r>
      <w:r w:rsidR="00783B4B">
        <w:rPr>
          <w:sz w:val="22"/>
        </w:rPr>
        <w:t> :</w:t>
      </w:r>
    </w:p>
    <w:p w:rsidR="00783B4B" w:rsidRDefault="00A1456C" w:rsidP="009F3913">
      <w:pPr>
        <w:pStyle w:val="Retraitcorpsdetexte3"/>
        <w:numPr>
          <w:ilvl w:val="0"/>
          <w:numId w:val="16"/>
        </w:numPr>
        <w:jc w:val="both"/>
        <w:rPr>
          <w:sz w:val="22"/>
        </w:rPr>
      </w:pPr>
      <w:r>
        <w:rPr>
          <w:sz w:val="22"/>
        </w:rPr>
        <w:t>Possède déjà des idées concernant les possibilités pour coder le programme afin d’effectuer des conversions, additions et soustractions</w:t>
      </w:r>
    </w:p>
    <w:p w:rsidR="00783B4B" w:rsidRDefault="00A45A2D" w:rsidP="009F3913">
      <w:pPr>
        <w:pStyle w:val="Retraitcorpsdetexte3"/>
        <w:ind w:left="1418"/>
        <w:jc w:val="both"/>
        <w:rPr>
          <w:sz w:val="22"/>
        </w:rPr>
      </w:pPr>
      <w:r>
        <w:rPr>
          <w:b/>
          <w:sz w:val="22"/>
        </w:rPr>
        <w:t>F</w:t>
      </w:r>
      <w:r>
        <w:rPr>
          <w:sz w:val="22"/>
        </w:rPr>
        <w:t>aiblesse</w:t>
      </w:r>
      <w:r w:rsidR="00783B4B">
        <w:rPr>
          <w:sz w:val="22"/>
        </w:rPr>
        <w:t> :</w:t>
      </w:r>
    </w:p>
    <w:p w:rsidR="000C4DCA" w:rsidRDefault="00A1456C" w:rsidP="009F3913">
      <w:pPr>
        <w:pStyle w:val="Retraitcorpsdetexte3"/>
        <w:numPr>
          <w:ilvl w:val="0"/>
          <w:numId w:val="16"/>
        </w:numPr>
        <w:jc w:val="both"/>
        <w:rPr>
          <w:sz w:val="22"/>
        </w:rPr>
      </w:pPr>
      <w:r>
        <w:rPr>
          <w:sz w:val="22"/>
        </w:rPr>
        <w:t>Difficulté à rédiger le rapport</w:t>
      </w:r>
    </w:p>
    <w:p w:rsidR="00783B4B" w:rsidRDefault="00A45A2D" w:rsidP="009F3913">
      <w:pPr>
        <w:pStyle w:val="Retraitcorpsdetexte3"/>
        <w:ind w:left="1418"/>
        <w:jc w:val="both"/>
        <w:rPr>
          <w:sz w:val="22"/>
        </w:rPr>
      </w:pPr>
      <w:r>
        <w:rPr>
          <w:b/>
          <w:sz w:val="22"/>
        </w:rPr>
        <w:t>O</w:t>
      </w:r>
      <w:r>
        <w:rPr>
          <w:sz w:val="22"/>
        </w:rPr>
        <w:t>pportunité</w:t>
      </w:r>
      <w:r w:rsidR="00783B4B">
        <w:rPr>
          <w:sz w:val="22"/>
        </w:rPr>
        <w:t> :</w:t>
      </w:r>
    </w:p>
    <w:p w:rsidR="00783B4B" w:rsidRDefault="00A1456C" w:rsidP="009F3913">
      <w:pPr>
        <w:pStyle w:val="Retraitcorpsdetexte3"/>
        <w:numPr>
          <w:ilvl w:val="0"/>
          <w:numId w:val="16"/>
        </w:numPr>
        <w:jc w:val="both"/>
        <w:rPr>
          <w:sz w:val="22"/>
        </w:rPr>
      </w:pPr>
      <w:r>
        <w:rPr>
          <w:sz w:val="22"/>
        </w:rPr>
        <w:t xml:space="preserve">Créer un programme qui sera repris par l’ETML pour effectuer des corrections, vérifications </w:t>
      </w:r>
      <w:r w:rsidR="008B764A">
        <w:rPr>
          <w:sz w:val="22"/>
        </w:rPr>
        <w:t xml:space="preserve">et aider les élèves ainsi que les </w:t>
      </w:r>
      <w:r w:rsidR="008D024B">
        <w:rPr>
          <w:sz w:val="22"/>
        </w:rPr>
        <w:t>enseignants</w:t>
      </w:r>
    </w:p>
    <w:p w:rsidR="00783B4B" w:rsidRDefault="00A45A2D" w:rsidP="009F3913">
      <w:pPr>
        <w:pStyle w:val="Retraitcorpsdetexte3"/>
        <w:ind w:left="1418"/>
        <w:jc w:val="both"/>
        <w:rPr>
          <w:sz w:val="22"/>
        </w:rPr>
      </w:pPr>
      <w:r>
        <w:rPr>
          <w:b/>
          <w:sz w:val="22"/>
        </w:rPr>
        <w:t>R</w:t>
      </w:r>
      <w:r>
        <w:rPr>
          <w:sz w:val="22"/>
        </w:rPr>
        <w:t>isque</w:t>
      </w:r>
      <w:r w:rsidR="00783B4B">
        <w:rPr>
          <w:sz w:val="22"/>
        </w:rPr>
        <w:t> :</w:t>
      </w:r>
    </w:p>
    <w:p w:rsidR="002F307B" w:rsidRPr="002F307B" w:rsidRDefault="00803EE4" w:rsidP="002F307B">
      <w:pPr>
        <w:pStyle w:val="Retraitcorpsdetexte3"/>
        <w:numPr>
          <w:ilvl w:val="0"/>
          <w:numId w:val="16"/>
        </w:numPr>
        <w:jc w:val="both"/>
        <w:rPr>
          <w:sz w:val="22"/>
        </w:rPr>
      </w:pPr>
      <w:r>
        <w:rPr>
          <w:sz w:val="22"/>
        </w:rPr>
        <w:t>Manque de temps/connaissances</w:t>
      </w:r>
    </w:p>
    <w:p w:rsidR="00D611A4" w:rsidRDefault="00D611A4" w:rsidP="00D611A4">
      <w:pPr>
        <w:pStyle w:val="Titre3"/>
      </w:pPr>
      <w:bookmarkStart w:id="8" w:name="_Toc516143722"/>
      <w:r>
        <w:t>Caractéristiques des utilisateurs et impacts</w:t>
      </w:r>
      <w:bookmarkEnd w:id="8"/>
    </w:p>
    <w:p w:rsidR="00D611A4" w:rsidRDefault="003B6A11" w:rsidP="00062A03">
      <w:pPr>
        <w:ind w:left="1418" w:firstLine="283"/>
        <w:jc w:val="both"/>
      </w:pPr>
      <w:r>
        <w:t>Les utilisateurs sont en 1</w:t>
      </w:r>
      <w:r>
        <w:rPr>
          <w:vertAlign w:val="superscript"/>
        </w:rPr>
        <w:t>è</w:t>
      </w:r>
      <w:r w:rsidRPr="003B6A11">
        <w:rPr>
          <w:vertAlign w:val="superscript"/>
        </w:rPr>
        <w:t>re</w:t>
      </w:r>
      <w:r>
        <w:t xml:space="preserve"> année de l’ETML</w:t>
      </w:r>
      <w:r w:rsidR="00062A03">
        <w:t xml:space="preserve"> ainsi que très probablement des utilisateurs d’autres années</w:t>
      </w:r>
      <w:r>
        <w:t>, certains n’ont pas de connaissances poussées de l’</w:t>
      </w:r>
      <w:r w:rsidR="00062A03">
        <w:t>informatique, il faut donc que le programme soit simple d’utilisation et intuitif pour tous.</w:t>
      </w:r>
    </w:p>
    <w:p w:rsidR="00EA4348" w:rsidRDefault="00EA4348" w:rsidP="00EA4348">
      <w:pPr>
        <w:ind w:left="1418" w:firstLine="283"/>
        <w:jc w:val="both"/>
      </w:pPr>
      <w:r>
        <w:t>Le programme peut aider les élèves à se corriger, à comprendre ce qu’ils ont fait de faux et comment ils doivent faire pour effectuer une conversion, addition ou soustraction.</w:t>
      </w:r>
    </w:p>
    <w:p w:rsidR="00D611A4" w:rsidRDefault="00D611A4" w:rsidP="00D611A4">
      <w:pPr>
        <w:pStyle w:val="Titre3"/>
      </w:pPr>
      <w:bookmarkStart w:id="9" w:name="_Fonctionnalités_requises_(du"/>
      <w:bookmarkStart w:id="10" w:name="_Toc516143723"/>
      <w:bookmarkEnd w:id="9"/>
      <w:r>
        <w:t>Fonctionnalités requises (du point de vue de l’utilisateur)</w:t>
      </w:r>
      <w:bookmarkEnd w:id="10"/>
    </w:p>
    <w:p w:rsidR="00D611A4" w:rsidRDefault="006135B2" w:rsidP="001C149A">
      <w:pPr>
        <w:ind w:left="1418" w:firstLine="283"/>
        <w:jc w:val="both"/>
      </w:pPr>
      <w:r>
        <w:t>Conver</w:t>
      </w:r>
      <w:r w:rsidR="006102D0">
        <w:t>sions</w:t>
      </w:r>
      <w:r>
        <w:t xml:space="preserve"> des nombres </w:t>
      </w:r>
      <w:r w:rsidR="00C52B6E">
        <w:t>décimaux, binaires, octaux et hexadécimaux (entier et/ou réels à virgules fixes) en nombres dans les 3 autres bases que la base courante</w:t>
      </w:r>
    </w:p>
    <w:p w:rsidR="00C52B6E" w:rsidRDefault="00C52B6E" w:rsidP="001C149A">
      <w:pPr>
        <w:ind w:left="1418" w:firstLine="283"/>
        <w:jc w:val="both"/>
      </w:pPr>
      <w:r>
        <w:t>Additions et soustractions de 2 nombres binaires, octaux et hexadécimaux (entiers, positifs et/ou négatifs)</w:t>
      </w:r>
    </w:p>
    <w:p w:rsidR="00C52B6E" w:rsidRDefault="00C52B6E" w:rsidP="001C149A">
      <w:pPr>
        <w:ind w:left="1418" w:firstLine="283"/>
        <w:jc w:val="both"/>
      </w:pPr>
      <w:r>
        <w:t>Conversion d'un nombre réel à virgule fixe, décimal, positif ou négatif, en nombre binaire à virgule fixe et réciproquement.</w:t>
      </w:r>
    </w:p>
    <w:p w:rsidR="00C52B6E" w:rsidRDefault="006102D0" w:rsidP="001C149A">
      <w:pPr>
        <w:ind w:left="1418" w:firstLine="283"/>
        <w:jc w:val="both"/>
      </w:pPr>
      <w:r>
        <w:lastRenderedPageBreak/>
        <w:t xml:space="preserve">Possibilité de voir le calcul entier, que ce soit pour la conversion, l’addition </w:t>
      </w:r>
      <w:r w:rsidR="00344CA2">
        <w:t>et la soustraction.</w:t>
      </w:r>
    </w:p>
    <w:p w:rsidR="00D611A4" w:rsidRDefault="00D611A4" w:rsidP="00D611A4">
      <w:pPr>
        <w:pStyle w:val="Titre3"/>
      </w:pPr>
      <w:bookmarkStart w:id="11" w:name="_Toc516143724"/>
      <w:r>
        <w:t>Contraintes</w:t>
      </w:r>
      <w:bookmarkEnd w:id="11"/>
    </w:p>
    <w:p w:rsidR="00D611A4" w:rsidRDefault="00E70D7C" w:rsidP="001C149A">
      <w:pPr>
        <w:ind w:left="1418" w:firstLine="283"/>
        <w:jc w:val="both"/>
      </w:pPr>
      <w:r>
        <w:t>Les</w:t>
      </w:r>
      <w:r w:rsidR="006F4FFA">
        <w:t xml:space="preserve"> fonctions prédéfinies n</w:t>
      </w:r>
      <w:r>
        <w:t>e sont</w:t>
      </w:r>
      <w:r w:rsidR="006F4FFA">
        <w:t xml:space="preserve"> pas </w:t>
      </w:r>
      <w:r w:rsidR="008B5DBC">
        <w:t>autorisée</w:t>
      </w:r>
      <w:r>
        <w:t>s et ne doivent</w:t>
      </w:r>
      <w:r w:rsidR="006F4FFA">
        <w:t xml:space="preserve"> en aucun cas </w:t>
      </w:r>
      <w:r w:rsidR="008B5DBC">
        <w:t>être utilisée</w:t>
      </w:r>
      <w:r>
        <w:t>s</w:t>
      </w:r>
      <w:r w:rsidR="006F4FFA">
        <w:t>.</w:t>
      </w:r>
    </w:p>
    <w:p w:rsidR="00D611A4" w:rsidRDefault="00D611A4" w:rsidP="00D611A4">
      <w:pPr>
        <w:pStyle w:val="Titre3"/>
      </w:pPr>
      <w:bookmarkStart w:id="12" w:name="_Toc516143725"/>
      <w:r>
        <w:t>Travail à réaliser par l’apprenti</w:t>
      </w:r>
      <w:bookmarkEnd w:id="12"/>
    </w:p>
    <w:p w:rsidR="00D611A4" w:rsidRDefault="002E3B52" w:rsidP="00EA7360">
      <w:pPr>
        <w:ind w:left="1418" w:firstLine="283"/>
        <w:jc w:val="both"/>
      </w:pPr>
      <w:r>
        <w:t xml:space="preserve">L’apprenti doit créer un programme permettant aux élèves ainsi qu’aux enseignants de corriger les exercices d’ELEOC, le programme doit donc permettre </w:t>
      </w:r>
      <w:r w:rsidR="007E1F8F">
        <w:t>la conversion</w:t>
      </w:r>
      <w:r>
        <w:t xml:space="preserve"> de nombre positifs ou négatifs à virgule fixe </w:t>
      </w:r>
      <w:r w:rsidR="007E1F8F">
        <w:t>entre</w:t>
      </w:r>
      <w:r>
        <w:t xml:space="preserve"> différents formats (décimal, binaire, octal et hexadécimal)</w:t>
      </w:r>
      <w:r w:rsidR="007E1F8F">
        <w:t>, en plus de cela il doit être possible de soustraire et additionner des nombres entiers positifs et/ou négatifs dans différents format (binaire, octal et hexadécimal)</w:t>
      </w:r>
      <w:r>
        <w:t>,</w:t>
      </w:r>
      <w:r w:rsidR="00F11E63">
        <w:t xml:space="preserve"> </w:t>
      </w:r>
      <w:r w:rsidR="00DE59D8">
        <w:t>tout cela doit être simple d’utilisation pour chaque élèves et enseignants</w:t>
      </w:r>
      <w:r w:rsidR="00F11E63">
        <w:t xml:space="preserve"> </w:t>
      </w:r>
      <w:r w:rsidR="00DE59D8">
        <w:t xml:space="preserve">de l’ETML en plus d’être </w:t>
      </w:r>
      <w:r w:rsidR="00F11E63">
        <w:t>intuitif</w:t>
      </w:r>
      <w:r w:rsidR="00DE59D8">
        <w:t>.</w:t>
      </w:r>
    </w:p>
    <w:p w:rsidR="00B266B1" w:rsidRDefault="00011E97" w:rsidP="00EA7360">
      <w:pPr>
        <w:ind w:left="1418" w:firstLine="283"/>
        <w:jc w:val="both"/>
      </w:pPr>
      <w:r>
        <w:t>Une planification doit être faite au début du projet avec un Gantt, un journal de travail doit aussi être fait et tenu à jour. Un rapport doit être fait et complet, il doit contenir l’intégralité du projet</w:t>
      </w:r>
      <w:r w:rsidR="00DC613C">
        <w:t>.</w:t>
      </w:r>
    </w:p>
    <w:p w:rsidR="005549C2" w:rsidRDefault="007663B0" w:rsidP="00EA7360">
      <w:pPr>
        <w:ind w:left="1418" w:firstLine="283"/>
        <w:jc w:val="both"/>
      </w:pPr>
      <w:r>
        <w:t>Tout le projet doit être mis sur un dépôt Git que l’élève pourra choisir</w:t>
      </w:r>
      <w:r w:rsidR="005549C2">
        <w:t xml:space="preserve"> par lui-même</w:t>
      </w:r>
      <w:r>
        <w:t>.</w:t>
      </w:r>
      <w:r w:rsidR="00CB24ED">
        <w:t xml:space="preserve"> </w:t>
      </w:r>
    </w:p>
    <w:p w:rsidR="00CB24ED" w:rsidRDefault="00CB24ED" w:rsidP="00EA7360">
      <w:pPr>
        <w:ind w:left="1418" w:firstLine="283"/>
        <w:jc w:val="both"/>
      </w:pPr>
      <w:r>
        <w:t>Une analyse du programme concernant l’applications et ses fonctionnalités doit être faite, permettant de s’assurer de la cohérence du programme entre ses différentes fonctionnalités et utilisations.</w:t>
      </w:r>
    </w:p>
    <w:p w:rsidR="00D611A4" w:rsidRDefault="00D611A4" w:rsidP="00D611A4">
      <w:pPr>
        <w:pStyle w:val="Titre3"/>
      </w:pPr>
      <w:bookmarkStart w:id="13" w:name="_Toc516143726"/>
      <w:r>
        <w:t>Si le temps le permet</w:t>
      </w:r>
      <w:bookmarkEnd w:id="13"/>
    </w:p>
    <w:p w:rsidR="00C10B35" w:rsidRDefault="00AA5E91" w:rsidP="00C10B35">
      <w:pPr>
        <w:ind w:left="1418" w:firstLine="283"/>
      </w:pPr>
      <w:r>
        <w:t>Améliorer l’apparence du programme pour le rendre visuellement plus beau et plus intuitif.</w:t>
      </w:r>
      <w:r w:rsidR="00C10B35">
        <w:t xml:space="preserve"> Permettre de mettre en fichier PDF le résultat de l’opération ainsi que le calcul effectuer pour l’obtenir.</w:t>
      </w:r>
    </w:p>
    <w:p w:rsidR="00F11E63" w:rsidRPr="00F11E63" w:rsidRDefault="00D611A4" w:rsidP="00F11E63">
      <w:pPr>
        <w:pStyle w:val="Titre2"/>
      </w:pPr>
      <w:bookmarkStart w:id="14" w:name="_Toc516143727"/>
      <w:r>
        <w:t>Les points suivants seront évalués</w:t>
      </w:r>
      <w:bookmarkEnd w:id="14"/>
    </w:p>
    <w:p w:rsidR="00F11E63" w:rsidRDefault="00F11E63" w:rsidP="00AA4CE2">
      <w:pPr>
        <w:pStyle w:val="Retraitcorpsdetexte"/>
        <w:ind w:left="992" w:firstLine="284"/>
        <w:jc w:val="both"/>
      </w:pPr>
      <w:r>
        <w:t>La grille d’évaluation définit les critères généraux selon lesquels le travail du candidat sera évalué (documentation, journal de travail, respect des normes, qualité, …).</w:t>
      </w:r>
    </w:p>
    <w:p w:rsidR="00F11E63" w:rsidRDefault="00F11E63" w:rsidP="00AA4CE2">
      <w:pPr>
        <w:pStyle w:val="Retraitcorpsdetexte"/>
        <w:ind w:left="992" w:firstLine="284"/>
        <w:jc w:val="both"/>
      </w:pPr>
      <w:r>
        <w:t>En plus de cela, le travail sera évalué sur les 7 points spécifiques suivants (Point A14 à A20):</w:t>
      </w:r>
    </w:p>
    <w:p w:rsidR="00F11E63" w:rsidRDefault="00F11E63" w:rsidP="00AA4CE2">
      <w:pPr>
        <w:pStyle w:val="Retraitcorpsdetexte"/>
        <w:numPr>
          <w:ilvl w:val="1"/>
          <w:numId w:val="10"/>
        </w:numPr>
        <w:ind w:left="1701" w:hanging="283"/>
        <w:jc w:val="both"/>
      </w:pPr>
      <w:r>
        <w:t>Conversion de nombres entiers binaires signés dans les autres bases</w:t>
      </w:r>
    </w:p>
    <w:p w:rsidR="00F11E63" w:rsidRDefault="00F11E63" w:rsidP="00AA4CE2">
      <w:pPr>
        <w:pStyle w:val="Retraitcorpsdetexte"/>
        <w:numPr>
          <w:ilvl w:val="1"/>
          <w:numId w:val="10"/>
        </w:numPr>
        <w:ind w:left="1701" w:hanging="283"/>
        <w:jc w:val="both"/>
      </w:pPr>
      <w:r>
        <w:t>Conversion de nombres réel signés, à virgule fixe, dans les autres bases</w:t>
      </w:r>
    </w:p>
    <w:p w:rsidR="00F11E63" w:rsidRDefault="00F11E63" w:rsidP="00AA4CE2">
      <w:pPr>
        <w:pStyle w:val="Retraitcorpsdetexte"/>
        <w:numPr>
          <w:ilvl w:val="1"/>
          <w:numId w:val="10"/>
        </w:numPr>
        <w:ind w:left="1701" w:hanging="283"/>
        <w:jc w:val="both"/>
      </w:pPr>
      <w:r>
        <w:t>Conversion de nombres décimaux signés dans les autres bases</w:t>
      </w:r>
    </w:p>
    <w:p w:rsidR="00F11E63" w:rsidRDefault="00F11E63" w:rsidP="00AA4CE2">
      <w:pPr>
        <w:pStyle w:val="Retraitcorpsdetexte"/>
        <w:numPr>
          <w:ilvl w:val="1"/>
          <w:numId w:val="10"/>
        </w:numPr>
        <w:ind w:left="1701" w:hanging="283"/>
        <w:jc w:val="both"/>
      </w:pPr>
      <w:r>
        <w:t>Conversion de nombres décimaux signés, à virgule fixe, dans les autres bases</w:t>
      </w:r>
    </w:p>
    <w:p w:rsidR="00F11E63" w:rsidRDefault="00F11E63" w:rsidP="00AA4CE2">
      <w:pPr>
        <w:pStyle w:val="Retraitcorpsdetexte"/>
        <w:numPr>
          <w:ilvl w:val="1"/>
          <w:numId w:val="10"/>
        </w:numPr>
        <w:ind w:left="1701" w:hanging="283"/>
        <w:jc w:val="both"/>
      </w:pPr>
      <w:r>
        <w:lastRenderedPageBreak/>
        <w:t>Conversion de nombres hexadécimaux signés dans les autres bases</w:t>
      </w:r>
    </w:p>
    <w:p w:rsidR="00F11E63" w:rsidRDefault="00F11E63" w:rsidP="00AA4CE2">
      <w:pPr>
        <w:pStyle w:val="Retraitcorpsdetexte"/>
        <w:numPr>
          <w:ilvl w:val="1"/>
          <w:numId w:val="10"/>
        </w:numPr>
        <w:ind w:left="1701" w:hanging="283"/>
        <w:jc w:val="both"/>
      </w:pPr>
      <w:r>
        <w:t>Ergonomie intuitive et agréable pour tout type d'utilisateur de l'ETML</w:t>
      </w:r>
    </w:p>
    <w:p w:rsidR="00D611A4" w:rsidRDefault="00F11E63" w:rsidP="00AA4CE2">
      <w:pPr>
        <w:pStyle w:val="Retraitcorpsdetexte"/>
        <w:numPr>
          <w:ilvl w:val="1"/>
          <w:numId w:val="10"/>
        </w:numPr>
        <w:ind w:left="1701" w:hanging="283"/>
        <w:jc w:val="both"/>
      </w:pPr>
      <w:r>
        <w:t>La réalisation doit prendre en compte au moins un point significatif des bonnes pratiques en matière d'écoconception</w:t>
      </w:r>
    </w:p>
    <w:p w:rsidR="00D611A4" w:rsidRDefault="00D611A4" w:rsidP="00175D9D">
      <w:pPr>
        <w:pStyle w:val="Titre1"/>
      </w:pPr>
      <w:bookmarkStart w:id="15" w:name="_Toc516143728"/>
      <w:r>
        <w:t>Planification initiale</w:t>
      </w:r>
      <w:bookmarkEnd w:id="15"/>
    </w:p>
    <w:p w:rsidR="000F60F5" w:rsidRDefault="00955240" w:rsidP="004C0BF2">
      <w:pPr>
        <w:pStyle w:val="Corpsdetexte"/>
        <w:ind w:left="369"/>
      </w:pPr>
      <w:r>
        <w:t xml:space="preserve">La </w:t>
      </w:r>
      <w:r w:rsidRPr="007022AF">
        <w:t>planification initiale</w:t>
      </w:r>
      <w:r>
        <w:t xml:space="preserve"> se trouve en annexe. </w:t>
      </w:r>
    </w:p>
    <w:p w:rsidR="00D611A4" w:rsidRDefault="00D611A4" w:rsidP="00045AAB">
      <w:pPr>
        <w:pStyle w:val="Titre1"/>
      </w:pPr>
      <w:bookmarkStart w:id="16" w:name="_Toc516143729"/>
      <w:r>
        <w:t>Analyse</w:t>
      </w:r>
      <w:bookmarkEnd w:id="16"/>
    </w:p>
    <w:p w:rsidR="00D611A4" w:rsidRDefault="00D611A4" w:rsidP="00243713">
      <w:pPr>
        <w:pStyle w:val="Titre2"/>
      </w:pPr>
      <w:bookmarkStart w:id="17" w:name="_Toc516143730"/>
      <w:r>
        <w:t>Opportunités</w:t>
      </w:r>
      <w:bookmarkEnd w:id="17"/>
    </w:p>
    <w:p w:rsidR="00D611A4" w:rsidRDefault="00835DB4" w:rsidP="00752EEB">
      <w:pPr>
        <w:pStyle w:val="Retraitcorpsdetexte"/>
        <w:ind w:left="992" w:firstLine="284"/>
        <w:jc w:val="both"/>
      </w:pPr>
      <w:r>
        <w:t>Approfondir ses connaissances</w:t>
      </w:r>
      <w:r w:rsidR="00E32995">
        <w:t xml:space="preserve"> en C#,</w:t>
      </w:r>
      <w:r w:rsidR="00117056">
        <w:t xml:space="preserve"> opportunité</w:t>
      </w:r>
      <w:r w:rsidR="00E32995">
        <w:t xml:space="preserve"> de créer un programme qui sera utilisé en ELEOC</w:t>
      </w:r>
      <w:r w:rsidR="00F87354">
        <w:t xml:space="preserve">, </w:t>
      </w:r>
      <w:r w:rsidR="00E32995">
        <w:t>par les élèves de l’ETML en première année voir des années suivantes</w:t>
      </w:r>
      <w:r w:rsidR="00856E26">
        <w:t>,</w:t>
      </w:r>
      <w:r w:rsidR="00544219">
        <w:t xml:space="preserve"> ainsi que les enseignants</w:t>
      </w:r>
      <w:r w:rsidR="00856E26">
        <w:t xml:space="preserve"> qui pourront corriger des exercices</w:t>
      </w:r>
      <w:r w:rsidR="00E32995">
        <w:t>.</w:t>
      </w:r>
    </w:p>
    <w:p w:rsidR="00792F47" w:rsidRDefault="00D611A4" w:rsidP="00E42482">
      <w:pPr>
        <w:pStyle w:val="Titre2"/>
      </w:pPr>
      <w:bookmarkStart w:id="18" w:name="_Toc516143731"/>
      <w:r>
        <w:t>Document d’analyse et conception</w:t>
      </w:r>
      <w:bookmarkEnd w:id="18"/>
    </w:p>
    <w:p w:rsidR="006B3DE8" w:rsidRDefault="006F56BD" w:rsidP="006F56BD">
      <w:pPr>
        <w:pStyle w:val="Titre3"/>
      </w:pPr>
      <w:bookmarkStart w:id="19" w:name="_Toc516143732"/>
      <w:r>
        <w:t>Les conversions minimal/maximal avec 32 bits signés</w:t>
      </w:r>
      <w:bookmarkEnd w:id="19"/>
    </w:p>
    <w:tbl>
      <w:tblPr>
        <w:tblStyle w:val="Grilledutableau"/>
        <w:tblW w:w="0" w:type="auto"/>
        <w:tblInd w:w="1418" w:type="dxa"/>
        <w:tblLook w:val="04A0" w:firstRow="1" w:lastRow="0" w:firstColumn="1" w:lastColumn="0" w:noHBand="0" w:noVBand="1"/>
      </w:tblPr>
      <w:tblGrid>
        <w:gridCol w:w="1184"/>
        <w:gridCol w:w="1432"/>
        <w:gridCol w:w="1990"/>
        <w:gridCol w:w="1495"/>
        <w:gridCol w:w="1553"/>
      </w:tblGrid>
      <w:tr w:rsidR="00722860" w:rsidTr="003F7546">
        <w:tc>
          <w:tcPr>
            <w:tcW w:w="1170" w:type="dxa"/>
            <w:tcBorders>
              <w:top w:val="nil"/>
              <w:left w:val="nil"/>
              <w:bottom w:val="nil"/>
              <w:right w:val="nil"/>
            </w:tcBorders>
          </w:tcPr>
          <w:p w:rsidR="00722860" w:rsidRDefault="00722860" w:rsidP="00722860">
            <w:pPr>
              <w:jc w:val="both"/>
            </w:pPr>
          </w:p>
        </w:tc>
        <w:tc>
          <w:tcPr>
            <w:tcW w:w="1434" w:type="dxa"/>
            <w:tcBorders>
              <w:top w:val="nil"/>
              <w:left w:val="nil"/>
              <w:bottom w:val="single" w:sz="12" w:space="0" w:color="36AC8D"/>
              <w:right w:val="nil"/>
            </w:tcBorders>
          </w:tcPr>
          <w:p w:rsidR="00722860" w:rsidRPr="00CA76DF" w:rsidRDefault="00722860" w:rsidP="00722860">
            <w:pPr>
              <w:jc w:val="both"/>
              <w:rPr>
                <w:b/>
              </w:rPr>
            </w:pPr>
            <w:r w:rsidRPr="00CA76DF">
              <w:rPr>
                <w:b/>
              </w:rPr>
              <w:t>Décimal</w:t>
            </w:r>
          </w:p>
        </w:tc>
        <w:tc>
          <w:tcPr>
            <w:tcW w:w="1990" w:type="dxa"/>
            <w:tcBorders>
              <w:top w:val="nil"/>
              <w:left w:val="nil"/>
              <w:bottom w:val="single" w:sz="12" w:space="0" w:color="36AC8D"/>
              <w:right w:val="nil"/>
            </w:tcBorders>
          </w:tcPr>
          <w:p w:rsidR="00722860" w:rsidRPr="00CA76DF" w:rsidRDefault="00722860" w:rsidP="00722860">
            <w:pPr>
              <w:jc w:val="both"/>
              <w:rPr>
                <w:b/>
              </w:rPr>
            </w:pPr>
            <w:r w:rsidRPr="00CA76DF">
              <w:rPr>
                <w:b/>
              </w:rPr>
              <w:t>Binaire</w:t>
            </w:r>
          </w:p>
        </w:tc>
        <w:tc>
          <w:tcPr>
            <w:tcW w:w="1496" w:type="dxa"/>
            <w:tcBorders>
              <w:top w:val="nil"/>
              <w:left w:val="nil"/>
              <w:bottom w:val="single" w:sz="12" w:space="0" w:color="36AC8D"/>
              <w:right w:val="nil"/>
            </w:tcBorders>
          </w:tcPr>
          <w:p w:rsidR="00722860" w:rsidRPr="00CA76DF" w:rsidRDefault="00722860" w:rsidP="00722860">
            <w:pPr>
              <w:jc w:val="both"/>
              <w:rPr>
                <w:b/>
              </w:rPr>
            </w:pPr>
            <w:r w:rsidRPr="00CA76DF">
              <w:rPr>
                <w:b/>
              </w:rPr>
              <w:t>Octal</w:t>
            </w:r>
          </w:p>
        </w:tc>
        <w:tc>
          <w:tcPr>
            <w:tcW w:w="1554" w:type="dxa"/>
            <w:tcBorders>
              <w:top w:val="nil"/>
              <w:left w:val="nil"/>
              <w:bottom w:val="single" w:sz="12" w:space="0" w:color="36AC8D"/>
              <w:right w:val="nil"/>
            </w:tcBorders>
          </w:tcPr>
          <w:p w:rsidR="00722860" w:rsidRPr="00CA76DF" w:rsidRDefault="00722860" w:rsidP="00722860">
            <w:pPr>
              <w:jc w:val="both"/>
              <w:rPr>
                <w:b/>
              </w:rPr>
            </w:pPr>
            <w:r w:rsidRPr="00CA76DF">
              <w:rPr>
                <w:b/>
              </w:rPr>
              <w:t>Hexadécimal</w:t>
            </w:r>
          </w:p>
        </w:tc>
      </w:tr>
      <w:tr w:rsidR="003F7546" w:rsidTr="003F7546">
        <w:tc>
          <w:tcPr>
            <w:tcW w:w="1170" w:type="dxa"/>
            <w:tcBorders>
              <w:top w:val="nil"/>
              <w:left w:val="nil"/>
              <w:bottom w:val="nil"/>
              <w:right w:val="single" w:sz="12" w:space="0" w:color="36AC8D"/>
            </w:tcBorders>
          </w:tcPr>
          <w:p w:rsidR="00722860" w:rsidRPr="003728B0" w:rsidRDefault="00722860" w:rsidP="003F7546">
            <w:pPr>
              <w:rPr>
                <w:b/>
              </w:rPr>
            </w:pPr>
            <w:r w:rsidRPr="003728B0">
              <w:rPr>
                <w:b/>
              </w:rPr>
              <w:t>Minimum</w:t>
            </w:r>
          </w:p>
        </w:tc>
        <w:tc>
          <w:tcPr>
            <w:tcW w:w="1434" w:type="dxa"/>
            <w:tcBorders>
              <w:top w:val="single" w:sz="12" w:space="0" w:color="36AC8D"/>
              <w:left w:val="single" w:sz="12" w:space="0" w:color="36AC8D"/>
              <w:bottom w:val="nil"/>
              <w:right w:val="nil"/>
            </w:tcBorders>
            <w:shd w:val="clear" w:color="auto" w:fill="C8EEE4"/>
          </w:tcPr>
          <w:p w:rsidR="00722860" w:rsidRDefault="00722860" w:rsidP="00B21766">
            <w:r w:rsidRPr="00722860">
              <w:t>-2147483648</w:t>
            </w:r>
          </w:p>
        </w:tc>
        <w:tc>
          <w:tcPr>
            <w:tcW w:w="1990" w:type="dxa"/>
            <w:tcBorders>
              <w:top w:val="single" w:sz="12" w:space="0" w:color="36AC8D"/>
              <w:left w:val="nil"/>
              <w:bottom w:val="nil"/>
              <w:right w:val="nil"/>
            </w:tcBorders>
          </w:tcPr>
          <w:p w:rsidR="00722860" w:rsidRDefault="00722860" w:rsidP="00CA76DF">
            <w:pPr>
              <w:jc w:val="both"/>
            </w:pPr>
            <w:r w:rsidRPr="00722860">
              <w:t>1000</w:t>
            </w:r>
            <w:r w:rsidR="00CA76DF">
              <w:t>000000000000 000000000000</w:t>
            </w:r>
            <w:r w:rsidRPr="00722860">
              <w:t>0000</w:t>
            </w:r>
          </w:p>
          <w:p w:rsidR="00CA76DF" w:rsidRDefault="00CA76DF" w:rsidP="006F56BD">
            <w:pPr>
              <w:jc w:val="both"/>
            </w:pPr>
            <w:r>
              <w:t>Ou 1 0</w:t>
            </w:r>
            <w:r w:rsidRPr="00CA76DF">
              <w:rPr>
                <w:vertAlign w:val="superscript"/>
              </w:rPr>
              <w:t>x31</w:t>
            </w:r>
          </w:p>
        </w:tc>
        <w:tc>
          <w:tcPr>
            <w:tcW w:w="1496" w:type="dxa"/>
            <w:tcBorders>
              <w:top w:val="single" w:sz="12" w:space="0" w:color="36AC8D"/>
              <w:left w:val="nil"/>
              <w:bottom w:val="nil"/>
              <w:right w:val="nil"/>
            </w:tcBorders>
            <w:shd w:val="clear" w:color="auto" w:fill="C8EEE4"/>
          </w:tcPr>
          <w:p w:rsidR="00722860" w:rsidRDefault="00CA76DF" w:rsidP="00722860">
            <w:pPr>
              <w:jc w:val="both"/>
            </w:pPr>
            <w:r>
              <w:t>2000000</w:t>
            </w:r>
            <w:r w:rsidR="00722860" w:rsidRPr="00722860">
              <w:t>0000</w:t>
            </w:r>
          </w:p>
          <w:p w:rsidR="00CA76DF" w:rsidRDefault="00CA76DF" w:rsidP="006F56BD">
            <w:pPr>
              <w:jc w:val="both"/>
            </w:pPr>
            <w:r>
              <w:t>Ou 2 0</w:t>
            </w:r>
            <w:r w:rsidRPr="00CA76DF">
              <w:rPr>
                <w:vertAlign w:val="superscript"/>
              </w:rPr>
              <w:t>x10</w:t>
            </w:r>
          </w:p>
        </w:tc>
        <w:tc>
          <w:tcPr>
            <w:tcW w:w="1554" w:type="dxa"/>
            <w:tcBorders>
              <w:top w:val="single" w:sz="12" w:space="0" w:color="36AC8D"/>
              <w:left w:val="nil"/>
              <w:bottom w:val="nil"/>
              <w:right w:val="single" w:sz="6" w:space="0" w:color="36AC8D"/>
            </w:tcBorders>
          </w:tcPr>
          <w:p w:rsidR="00722860" w:rsidRDefault="00CA76DF" w:rsidP="00722860">
            <w:pPr>
              <w:jc w:val="both"/>
            </w:pPr>
            <w:r w:rsidRPr="00CA76DF">
              <w:t>8000 0000</w:t>
            </w:r>
          </w:p>
          <w:p w:rsidR="006F56BD" w:rsidRDefault="006F56BD" w:rsidP="006F56BD">
            <w:pPr>
              <w:jc w:val="both"/>
            </w:pPr>
            <w:r>
              <w:t xml:space="preserve">Ou 8 </w:t>
            </w:r>
            <w:r>
              <w:rPr>
                <w:vertAlign w:val="superscript"/>
              </w:rPr>
              <w:t>0x7</w:t>
            </w:r>
            <w:r w:rsidRPr="006F56BD">
              <w:rPr>
                <w:vertAlign w:val="superscript"/>
              </w:rPr>
              <w:t xml:space="preserve"> </w:t>
            </w:r>
          </w:p>
        </w:tc>
      </w:tr>
      <w:tr w:rsidR="003F7546" w:rsidTr="003F7546">
        <w:tc>
          <w:tcPr>
            <w:tcW w:w="1170" w:type="dxa"/>
            <w:tcBorders>
              <w:top w:val="nil"/>
              <w:left w:val="nil"/>
              <w:bottom w:val="nil"/>
              <w:right w:val="single" w:sz="12" w:space="0" w:color="36AC8D"/>
            </w:tcBorders>
          </w:tcPr>
          <w:p w:rsidR="00722860" w:rsidRPr="003728B0" w:rsidRDefault="00722860" w:rsidP="003F7546">
            <w:pPr>
              <w:rPr>
                <w:b/>
              </w:rPr>
            </w:pPr>
            <w:r w:rsidRPr="003728B0">
              <w:rPr>
                <w:b/>
              </w:rPr>
              <w:t>Maximum</w:t>
            </w:r>
          </w:p>
        </w:tc>
        <w:tc>
          <w:tcPr>
            <w:tcW w:w="1434" w:type="dxa"/>
            <w:tcBorders>
              <w:top w:val="nil"/>
              <w:left w:val="single" w:sz="12" w:space="0" w:color="36AC8D"/>
              <w:bottom w:val="single" w:sz="6" w:space="0" w:color="36AC8D"/>
              <w:right w:val="nil"/>
            </w:tcBorders>
          </w:tcPr>
          <w:p w:rsidR="00722860" w:rsidRDefault="006F56BD" w:rsidP="00AB73C7">
            <w:r w:rsidRPr="006F56BD">
              <w:t>2147483647</w:t>
            </w:r>
          </w:p>
        </w:tc>
        <w:tc>
          <w:tcPr>
            <w:tcW w:w="1990" w:type="dxa"/>
            <w:tcBorders>
              <w:top w:val="nil"/>
              <w:left w:val="nil"/>
              <w:bottom w:val="single" w:sz="6" w:space="0" w:color="36AC8D"/>
              <w:right w:val="nil"/>
            </w:tcBorders>
            <w:shd w:val="clear" w:color="auto" w:fill="C8EEE4"/>
          </w:tcPr>
          <w:p w:rsidR="00722860" w:rsidRDefault="006F56BD" w:rsidP="00722860">
            <w:pPr>
              <w:jc w:val="both"/>
            </w:pPr>
            <w:r>
              <w:t>0111111111111111 111111111111</w:t>
            </w:r>
            <w:r w:rsidRPr="006F56BD">
              <w:t>1111</w:t>
            </w:r>
          </w:p>
          <w:p w:rsidR="006F56BD" w:rsidRDefault="006F56BD" w:rsidP="00722860">
            <w:pPr>
              <w:jc w:val="both"/>
            </w:pPr>
            <w:r>
              <w:t>Ou 0 1</w:t>
            </w:r>
            <w:r w:rsidRPr="006F56BD">
              <w:rPr>
                <w:vertAlign w:val="superscript"/>
              </w:rPr>
              <w:t>x31</w:t>
            </w:r>
          </w:p>
        </w:tc>
        <w:tc>
          <w:tcPr>
            <w:tcW w:w="1496" w:type="dxa"/>
            <w:tcBorders>
              <w:top w:val="nil"/>
              <w:left w:val="nil"/>
              <w:bottom w:val="single" w:sz="6" w:space="0" w:color="36AC8D"/>
              <w:right w:val="nil"/>
            </w:tcBorders>
          </w:tcPr>
          <w:p w:rsidR="00722860" w:rsidRDefault="006F56BD" w:rsidP="00722860">
            <w:pPr>
              <w:jc w:val="both"/>
            </w:pPr>
            <w:r>
              <w:t>1777777</w:t>
            </w:r>
            <w:r w:rsidRPr="006F56BD">
              <w:t>7777</w:t>
            </w:r>
          </w:p>
          <w:p w:rsidR="006F56BD" w:rsidRDefault="006F56BD" w:rsidP="00722860">
            <w:pPr>
              <w:jc w:val="both"/>
            </w:pPr>
            <w:r>
              <w:t>Ou 1 7</w:t>
            </w:r>
            <w:r w:rsidRPr="006F56BD">
              <w:rPr>
                <w:vertAlign w:val="superscript"/>
              </w:rPr>
              <w:t>x10</w:t>
            </w:r>
          </w:p>
        </w:tc>
        <w:tc>
          <w:tcPr>
            <w:tcW w:w="1554" w:type="dxa"/>
            <w:tcBorders>
              <w:top w:val="nil"/>
              <w:left w:val="nil"/>
              <w:bottom w:val="single" w:sz="6" w:space="0" w:color="36AC8D"/>
              <w:right w:val="single" w:sz="6" w:space="0" w:color="36AC8D"/>
            </w:tcBorders>
            <w:shd w:val="clear" w:color="auto" w:fill="C8EEE4"/>
          </w:tcPr>
          <w:p w:rsidR="00A873A7" w:rsidRDefault="00A873A7" w:rsidP="006F56BD">
            <w:pPr>
              <w:jc w:val="both"/>
            </w:pPr>
            <w:r>
              <w:t>7FFF FFFF</w:t>
            </w:r>
          </w:p>
          <w:p w:rsidR="00722860" w:rsidRDefault="006F56BD" w:rsidP="006F56BD">
            <w:pPr>
              <w:jc w:val="both"/>
            </w:pPr>
            <w:r>
              <w:t>Ou 7 F</w:t>
            </w:r>
            <w:r w:rsidRPr="006F56BD">
              <w:rPr>
                <w:vertAlign w:val="superscript"/>
              </w:rPr>
              <w:t>x7</w:t>
            </w:r>
          </w:p>
        </w:tc>
      </w:tr>
    </w:tbl>
    <w:p w:rsidR="00722860" w:rsidRPr="006B3DE8" w:rsidRDefault="00722860" w:rsidP="00722860">
      <w:pPr>
        <w:ind w:left="1418" w:firstLine="283"/>
        <w:jc w:val="both"/>
      </w:pPr>
    </w:p>
    <w:p w:rsidR="003F7CAC" w:rsidRDefault="00792F47" w:rsidP="003F7CAC">
      <w:pPr>
        <w:pStyle w:val="Titre3"/>
      </w:pPr>
      <w:bookmarkStart w:id="20" w:name="_Toc516143733"/>
      <w:r>
        <w:t>Maquette graphique</w:t>
      </w:r>
      <w:r w:rsidR="00026010">
        <w:t xml:space="preserve"> de manière générale</w:t>
      </w:r>
      <w:bookmarkEnd w:id="20"/>
    </w:p>
    <w:p w:rsidR="003F7CAC" w:rsidRDefault="0052009E" w:rsidP="00AA73D7">
      <w:pPr>
        <w:ind w:left="1418" w:firstLine="283"/>
        <w:jc w:val="both"/>
      </w:pPr>
      <w:r>
        <w:t>Les maquettes qui seront affiché</w:t>
      </w:r>
      <w:r w:rsidR="008C6AD6">
        <w:t>e</w:t>
      </w:r>
      <w:r>
        <w:t xml:space="preserve">s représentent ce que le programme devait ressembler au début du projet, il est possible que ce ne soit pas le cas et que </w:t>
      </w:r>
      <w:r w:rsidR="0036584F">
        <w:t xml:space="preserve">pour </w:t>
      </w:r>
      <w:r>
        <w:t>certaines raisons le produit final diffère de celles-ci.</w:t>
      </w:r>
    </w:p>
    <w:p w:rsidR="004777A3" w:rsidRDefault="002E40B1" w:rsidP="00AA73D7">
      <w:pPr>
        <w:ind w:left="1418" w:firstLine="283"/>
        <w:jc w:val="both"/>
      </w:pPr>
      <w:r>
        <w:t xml:space="preserve">Chaque interface </w:t>
      </w:r>
      <w:r w:rsidR="002212AD">
        <w:t>possède</w:t>
      </w:r>
      <w:r w:rsidR="004C6C9E">
        <w:t xml:space="preserve"> la même barre d’action </w:t>
      </w:r>
      <w:r w:rsidR="002D2A07">
        <w:t xml:space="preserve">se trouvant tout en haut de l’interface du programme, </w:t>
      </w:r>
      <w:r w:rsidR="004C6C9E">
        <w:t xml:space="preserve">comprenant </w:t>
      </w:r>
      <w:r w:rsidR="00914746" w:rsidRPr="002700B7">
        <w:rPr>
          <w:color w:val="B40040"/>
        </w:rPr>
        <w:t>2</w:t>
      </w:r>
      <w:r w:rsidRPr="002700B7">
        <w:rPr>
          <w:color w:val="B40040"/>
        </w:rPr>
        <w:t xml:space="preserve"> bouton</w:t>
      </w:r>
      <w:r w:rsidR="002D2A07" w:rsidRPr="002700B7">
        <w:rPr>
          <w:color w:val="B40040"/>
        </w:rPr>
        <w:t>s</w:t>
      </w:r>
      <w:r w:rsidRPr="002700B7">
        <w:rPr>
          <w:color w:val="B40040"/>
        </w:rPr>
        <w:t xml:space="preserve"> </w:t>
      </w:r>
      <w:r w:rsidR="00914746" w:rsidRPr="002700B7">
        <w:rPr>
          <w:color w:val="B40040"/>
        </w:rPr>
        <w:t xml:space="preserve">avec une liste déroulante </w:t>
      </w:r>
      <w:r w:rsidR="00914746">
        <w:t>et</w:t>
      </w:r>
      <w:r w:rsidR="002D2A07">
        <w:t xml:space="preserve"> </w:t>
      </w:r>
      <w:r w:rsidR="00914746" w:rsidRPr="002700B7">
        <w:rPr>
          <w:color w:val="5A00D2"/>
        </w:rPr>
        <w:t>1 bouton simple</w:t>
      </w:r>
      <w:r w:rsidR="00914746">
        <w:t>. (</w:t>
      </w:r>
      <w:r w:rsidR="00CB7404">
        <w:t>Barre d’action affiché</w:t>
      </w:r>
      <w:r w:rsidR="00045EEC">
        <w:t>e</w:t>
      </w:r>
      <w:r w:rsidR="00CB7404">
        <w:t xml:space="preserve"> ci-dessous)</w:t>
      </w:r>
    </w:p>
    <w:p w:rsidR="00CB7404" w:rsidRDefault="000912C0" w:rsidP="002E40B1">
      <w:pPr>
        <w:ind w:left="1418" w:firstLine="283"/>
      </w:pPr>
      <w:r w:rsidRPr="002700B7">
        <w:rPr>
          <w:noProof/>
          <w:color w:val="B40040"/>
          <w:lang w:eastAsia="fr-CH"/>
        </w:rPr>
        <mc:AlternateContent>
          <mc:Choice Requires="wps">
            <w:drawing>
              <wp:anchor distT="0" distB="0" distL="114300" distR="114300" simplePos="0" relativeHeight="251664384" behindDoc="0" locked="0" layoutInCell="1" allowOverlap="1" wp14:anchorId="34E29214" wp14:editId="730AD6E3">
                <wp:simplePos x="0" y="0"/>
                <wp:positionH relativeFrom="margin">
                  <wp:posOffset>5542915</wp:posOffset>
                </wp:positionH>
                <wp:positionV relativeFrom="paragraph">
                  <wp:posOffset>159385</wp:posOffset>
                </wp:positionV>
                <wp:extent cx="195580" cy="139065"/>
                <wp:effectExtent l="0" t="0" r="13970" b="13335"/>
                <wp:wrapNone/>
                <wp:docPr id="3" name="Rectangle 3"/>
                <wp:cNvGraphicFramePr/>
                <a:graphic xmlns:a="http://schemas.openxmlformats.org/drawingml/2006/main">
                  <a:graphicData uri="http://schemas.microsoft.com/office/word/2010/wordprocessingShape">
                    <wps:wsp>
                      <wps:cNvSpPr/>
                      <wps:spPr>
                        <a:xfrm>
                          <a:off x="0" y="0"/>
                          <a:ext cx="195580" cy="139065"/>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3EA9C" id="Rectangle 3" o:spid="_x0000_s1026" style="position:absolute;margin-left:436.45pt;margin-top:12.55pt;width:15.4pt;height:10.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" filled="f" strokecolor="#5a00d2" strokeweight="1.5pt">
                <w10:wrap anchorx="margin"/>
              </v:rect>
            </w:pict>
          </mc:Fallback>
        </mc:AlternateContent>
      </w:r>
      <w:r w:rsidRPr="002700B7">
        <w:rPr>
          <w:noProof/>
          <w:color w:val="B40040"/>
          <w:lang w:eastAsia="fr-CH"/>
        </w:rPr>
        <mc:AlternateContent>
          <mc:Choice Requires="wps">
            <w:drawing>
              <wp:anchor distT="0" distB="0" distL="114300" distR="114300" simplePos="0" relativeHeight="251662336" behindDoc="0" locked="0" layoutInCell="1" allowOverlap="1">
                <wp:simplePos x="0" y="0"/>
                <wp:positionH relativeFrom="column">
                  <wp:posOffset>1101725</wp:posOffset>
                </wp:positionH>
                <wp:positionV relativeFrom="paragraph">
                  <wp:posOffset>161925</wp:posOffset>
                </wp:positionV>
                <wp:extent cx="429895" cy="139700"/>
                <wp:effectExtent l="0" t="0" r="27305" b="12700"/>
                <wp:wrapNone/>
                <wp:docPr id="1" name="Rectangle 1"/>
                <wp:cNvGraphicFramePr/>
                <a:graphic xmlns:a="http://schemas.openxmlformats.org/drawingml/2006/main">
                  <a:graphicData uri="http://schemas.microsoft.com/office/word/2010/wordprocessingShape">
                    <wps:wsp>
                      <wps:cNvSpPr/>
                      <wps:spPr>
                        <a:xfrm>
                          <a:off x="0" y="0"/>
                          <a:ext cx="429895" cy="139700"/>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0D75D" id="Rectangle 1" o:spid="_x0000_s1026" style="position:absolute;margin-left:86.75pt;margin-top:12.75pt;width:33.85pt;height: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" filled="f" strokecolor="#b40040" strokeweight="1.5pt"/>
            </w:pict>
          </mc:Fallback>
        </mc:AlternateContent>
      </w:r>
      <w:r w:rsidRPr="002700B7">
        <w:rPr>
          <w:noProof/>
          <w:color w:val="B40040"/>
          <w:lang w:eastAsia="fr-CH"/>
        </w:rPr>
        <mc:AlternateContent>
          <mc:Choice Requires="wps">
            <w:drawing>
              <wp:anchor distT="0" distB="0" distL="114300" distR="114300" simplePos="0" relativeHeight="251666432" behindDoc="0" locked="0" layoutInCell="1" allowOverlap="1" wp14:anchorId="402C01D3" wp14:editId="734EDF01">
                <wp:simplePos x="0" y="0"/>
                <wp:positionH relativeFrom="column">
                  <wp:posOffset>1526911</wp:posOffset>
                </wp:positionH>
                <wp:positionV relativeFrom="paragraph">
                  <wp:posOffset>161925</wp:posOffset>
                </wp:positionV>
                <wp:extent cx="452120" cy="139065"/>
                <wp:effectExtent l="0" t="0" r="24130" b="13335"/>
                <wp:wrapNone/>
                <wp:docPr id="4" name="Rectangle 4"/>
                <wp:cNvGraphicFramePr/>
                <a:graphic xmlns:a="http://schemas.openxmlformats.org/drawingml/2006/main">
                  <a:graphicData uri="http://schemas.microsoft.com/office/word/2010/wordprocessingShape">
                    <wps:wsp>
                      <wps:cNvSpPr/>
                      <wps:spPr>
                        <a:xfrm>
                          <a:off x="0" y="0"/>
                          <a:ext cx="452120" cy="139065"/>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67518" id="Rectangle 4" o:spid="_x0000_s1026" style="position:absolute;margin-left:120.25pt;margin-top:12.75pt;width:35.6pt;height:1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" filled="f" strokecolor="#b40040" strokeweight="1.5pt"/>
            </w:pict>
          </mc:Fallback>
        </mc:AlternateContent>
      </w:r>
      <w:r w:rsidR="00CB7404">
        <w:object w:dxaOrig="12046"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35pt;height:25.1pt" o:ole="">
            <v:imagedata r:id="rId10" o:title=""/>
          </v:shape>
          <o:OLEObject Type="Embed" ProgID="Visio.Drawing.15" ShapeID="_x0000_i1025" DrawAspect="Content" ObjectID="_1589885553" r:id="rId11"/>
        </w:object>
      </w:r>
    </w:p>
    <w:p w:rsidR="002E40B1" w:rsidRDefault="004777A3" w:rsidP="00AA73D7">
      <w:pPr>
        <w:ind w:left="1418" w:firstLine="283"/>
        <w:jc w:val="both"/>
      </w:pPr>
      <w:r>
        <w:t>L</w:t>
      </w:r>
      <w:r w:rsidR="002D2A07">
        <w:t>e premier</w:t>
      </w:r>
      <w:r w:rsidR="002E40B1">
        <w:t xml:space="preserve"> </w:t>
      </w:r>
      <w:r w:rsidR="00350797">
        <w:t xml:space="preserve">bouton avec </w:t>
      </w:r>
      <w:r w:rsidR="00D90591">
        <w:t xml:space="preserve">une </w:t>
      </w:r>
      <w:r w:rsidR="00350797">
        <w:t xml:space="preserve">liste déroulante </w:t>
      </w:r>
      <w:r w:rsidR="00BB4042">
        <w:t>se nomme</w:t>
      </w:r>
      <w:r w:rsidR="002E40B1">
        <w:t xml:space="preserve"> « </w:t>
      </w:r>
      <w:r w:rsidR="002E40B1" w:rsidRPr="005677C6">
        <w:rPr>
          <w:color w:val="B40040"/>
        </w:rPr>
        <w:t>Mode</w:t>
      </w:r>
      <w:r w:rsidR="002E40B1">
        <w:t> », cela permet à l’utilisateur de changer d’interface suivant l’opération voulu</w:t>
      </w:r>
      <w:r w:rsidR="00AA6602">
        <w:t>e</w:t>
      </w:r>
      <w:r w:rsidR="002E40B1">
        <w:t xml:space="preserve">, il n’aura qu’à cliquer dessus pour qu’une liste apparaisse laissant le choix du mode </w:t>
      </w:r>
      <w:r w:rsidR="00F53ECF">
        <w:t>pour convertir</w:t>
      </w:r>
      <w:r w:rsidR="002212AD">
        <w:t xml:space="preserve">, </w:t>
      </w:r>
      <w:r w:rsidR="00F53ECF">
        <w:t>additionner</w:t>
      </w:r>
      <w:r w:rsidR="002E40B1">
        <w:t xml:space="preserve"> ou </w:t>
      </w:r>
      <w:r w:rsidR="00F53ECF">
        <w:t>soustraire</w:t>
      </w:r>
      <w:r w:rsidR="002E40B1">
        <w:t>.</w:t>
      </w:r>
    </w:p>
    <w:p w:rsidR="002E40B1" w:rsidRDefault="008B199B" w:rsidP="00AA73D7">
      <w:pPr>
        <w:ind w:left="1418" w:firstLine="283"/>
        <w:jc w:val="both"/>
      </w:pPr>
      <w:r>
        <w:t>Le</w:t>
      </w:r>
      <w:r w:rsidR="002E40B1">
        <w:t xml:space="preserve"> second bouton </w:t>
      </w:r>
      <w:r w:rsidR="007B1F33">
        <w:t>qui lui aussi est avec une</w:t>
      </w:r>
      <w:r w:rsidR="002E40B1">
        <w:t xml:space="preserve"> liste déroulante nommé</w:t>
      </w:r>
      <w:r w:rsidR="009A7B29">
        <w:t>e</w:t>
      </w:r>
      <w:r w:rsidR="002E40B1">
        <w:t xml:space="preserve"> « </w:t>
      </w:r>
      <w:r w:rsidR="002E40B1" w:rsidRPr="005677C6">
        <w:rPr>
          <w:color w:val="B40040"/>
        </w:rPr>
        <w:t>Options</w:t>
      </w:r>
      <w:r w:rsidR="002E40B1">
        <w:t xml:space="preserve"> » permettra à l’utilisateur de changer le format de son nombre, </w:t>
      </w:r>
      <w:r w:rsidR="002E40B1">
        <w:lastRenderedPageBreak/>
        <w:t>par exemple de choisir s’il veut effectuer la conversion voulu</w:t>
      </w:r>
      <w:r w:rsidR="0078746A">
        <w:t>e</w:t>
      </w:r>
      <w:r w:rsidR="002E40B1">
        <w:t xml:space="preserve"> avec notamment un nombre à virgule ou non, il pourra aussi définir s’il s’agit d’un nombre signé ou non, cela permettra aux utilisateurs d’effectuer leurs opérations suivent ce qu’ils veulent et </w:t>
      </w:r>
      <w:r w:rsidR="00607BD6">
        <w:t xml:space="preserve">ce </w:t>
      </w:r>
      <w:r w:rsidR="002E40B1">
        <w:t>qu’ils ont appris, de plus cela évitera d’afficher des informations ou données qu’ils n’ont pas encore appris évitant ainsi de les embrouiller.</w:t>
      </w:r>
    </w:p>
    <w:p w:rsidR="002E40B1" w:rsidRDefault="002E40B1" w:rsidP="00CC4435">
      <w:pPr>
        <w:ind w:left="1418" w:firstLine="283"/>
        <w:jc w:val="both"/>
      </w:pPr>
      <w:r>
        <w:t xml:space="preserve">Un bouton d’aide </w:t>
      </w:r>
      <w:r w:rsidR="005677C6">
        <w:t>« </w:t>
      </w:r>
      <w:r w:rsidR="005677C6" w:rsidRPr="005677C6">
        <w:rPr>
          <w:color w:val="5A00D2"/>
        </w:rPr>
        <w:t>?</w:t>
      </w:r>
      <w:r w:rsidR="005677C6">
        <w:t xml:space="preserve"> » </w:t>
      </w:r>
      <w:r>
        <w:t>sera disponible pour indiquer des informations concernant les nombres qu’ils peuvent entrer, le maximum et minimum possible, des aides concernant le manuel d’utilisation et de l’utilisation du programme.</w:t>
      </w:r>
    </w:p>
    <w:p w:rsidR="0096146A" w:rsidRDefault="0096146A" w:rsidP="00026010">
      <w:pPr>
        <w:pStyle w:val="Titre3"/>
      </w:pPr>
      <w:bookmarkStart w:id="21" w:name="_Toc516143734"/>
      <w:r>
        <w:t>Maquette</w:t>
      </w:r>
      <w:r w:rsidR="00EA237C">
        <w:t xml:space="preserve"> graphique</w:t>
      </w:r>
      <w:r>
        <w:t xml:space="preserve"> pour les conversions</w:t>
      </w:r>
      <w:bookmarkEnd w:id="21"/>
    </w:p>
    <w:p w:rsidR="00DC2F60" w:rsidRDefault="00DC2F60" w:rsidP="00DC2F60">
      <w:pPr>
        <w:ind w:left="1418" w:firstLine="283"/>
        <w:jc w:val="both"/>
      </w:pPr>
      <w:r>
        <w:t>Pour la première maquette il s’agit de celle</w:t>
      </w:r>
      <w:r w:rsidR="002622A6">
        <w:t xml:space="preserve"> concernant</w:t>
      </w:r>
      <w:r>
        <w:t xml:space="preserve"> la conversion de nombres</w:t>
      </w:r>
      <w:r w:rsidR="002622A6">
        <w:t>, il s’</w:t>
      </w:r>
      <w:r w:rsidR="0099692F">
        <w:t xml:space="preserve">agit de </w:t>
      </w:r>
      <w:r>
        <w:t>l’interface qui s’affichera à l’utili</w:t>
      </w:r>
      <w:r w:rsidR="00020DA5">
        <w:t xml:space="preserve">sateur </w:t>
      </w:r>
      <w:r w:rsidR="009017A0">
        <w:t>lorsque celui-ci ouvrira</w:t>
      </w:r>
      <w:r w:rsidR="00020DA5">
        <w:t xml:space="preserve"> le programme.</w:t>
      </w:r>
    </w:p>
    <w:p w:rsidR="002E40B1" w:rsidRDefault="002E40B1" w:rsidP="00AA73D7">
      <w:pPr>
        <w:ind w:left="1418" w:firstLine="283"/>
        <w:jc w:val="both"/>
      </w:pPr>
      <w:r>
        <w:t xml:space="preserve">Voici la maquette </w:t>
      </w:r>
      <w:r w:rsidR="00020DA5">
        <w:t>en question :</w:t>
      </w:r>
    </w:p>
    <w:p w:rsidR="002E40B1" w:rsidRDefault="00243DC0" w:rsidP="0052009E">
      <w:pPr>
        <w:ind w:left="1418" w:firstLine="283"/>
      </w:pPr>
      <w:r w:rsidRPr="002700B7">
        <w:rPr>
          <w:noProof/>
          <w:color w:val="B40040"/>
          <w:lang w:eastAsia="fr-CH"/>
        </w:rPr>
        <mc:AlternateContent>
          <mc:Choice Requires="wps">
            <w:drawing>
              <wp:anchor distT="0" distB="0" distL="114300" distR="114300" simplePos="0" relativeHeight="251677696" behindDoc="0" locked="0" layoutInCell="1" allowOverlap="1" wp14:anchorId="6873ED6B" wp14:editId="4267FE1C">
                <wp:simplePos x="0" y="0"/>
                <wp:positionH relativeFrom="column">
                  <wp:posOffset>2923540</wp:posOffset>
                </wp:positionH>
                <wp:positionV relativeFrom="paragraph">
                  <wp:posOffset>1275979</wp:posOffset>
                </wp:positionV>
                <wp:extent cx="974785" cy="154832"/>
                <wp:effectExtent l="0" t="0" r="15875" b="17145"/>
                <wp:wrapNone/>
                <wp:docPr id="12" name="Rectangle 12"/>
                <wp:cNvGraphicFramePr/>
                <a:graphic xmlns:a="http://schemas.openxmlformats.org/drawingml/2006/main">
                  <a:graphicData uri="http://schemas.microsoft.com/office/word/2010/wordprocessingShape">
                    <wps:wsp>
                      <wps:cNvSpPr/>
                      <wps:spPr>
                        <a:xfrm>
                          <a:off x="0" y="0"/>
                          <a:ext cx="974785" cy="154832"/>
                        </a:xfrm>
                        <a:prstGeom prst="rect">
                          <a:avLst/>
                        </a:prstGeom>
                        <a:noFill/>
                        <a:ln w="19050">
                          <a:solidFill>
                            <a:srgbClr val="009E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47187" id="Rectangle 12" o:spid="_x0000_s1026" style="position:absolute;margin-left:230.2pt;margin-top:100.45pt;width:76.75pt;height:1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" filled="f" strokecolor="#009e8f" strokeweight="1.5pt"/>
            </w:pict>
          </mc:Fallback>
        </mc:AlternateContent>
      </w:r>
      <w:r w:rsidR="00CA0A0B">
        <w:rPr>
          <w:noProof/>
          <w:color w:val="B40040"/>
          <w:lang w:eastAsia="fr-CH"/>
        </w:rPr>
        <mc:AlternateContent>
          <mc:Choice Requires="wps">
            <w:drawing>
              <wp:anchor distT="0" distB="0" distL="114300" distR="114300" simplePos="0" relativeHeight="251675648" behindDoc="0" locked="0" layoutInCell="1" allowOverlap="1">
                <wp:simplePos x="0" y="0"/>
                <wp:positionH relativeFrom="column">
                  <wp:posOffset>1214096</wp:posOffset>
                </wp:positionH>
                <wp:positionV relativeFrom="paragraph">
                  <wp:posOffset>1977618</wp:posOffset>
                </wp:positionV>
                <wp:extent cx="197845" cy="250166"/>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197845" cy="250166"/>
                        </a:xfrm>
                        <a:prstGeom prst="rect">
                          <a:avLst/>
                        </a:prstGeom>
                        <a:noFill/>
                        <a:ln w="6350">
                          <a:noFill/>
                        </a:ln>
                      </wps:spPr>
                      <wps:txbx>
                        <w:txbxContent>
                          <w:p w:rsidR="00AB5676" w:rsidRPr="00CA0A0B" w:rsidRDefault="00AB5676" w:rsidP="00CA0A0B">
                            <w:pPr>
                              <w:rPr>
                                <w:color w:val="5A00D2"/>
                                <w:sz w:val="20"/>
                              </w:rPr>
                            </w:pPr>
                            <w:r w:rsidRPr="00CA0A0B">
                              <w:rPr>
                                <w:color w:val="5A00D2"/>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0" o:spid="_x0000_s1032" type="#_x0000_t202" style="position:absolute;left:0;text-align:left;margin-left:95.6pt;margin-top:155.7pt;width:15.6pt;height:19.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" filled="f" stroked="f" strokeweight=".5pt">
                <v:textbox>
                  <w:txbxContent>
                    <w:p w:rsidR="00AB5676" w:rsidRPr="00CA0A0B" w:rsidRDefault="00AB5676" w:rsidP="00CA0A0B">
                      <w:pPr>
                        <w:rPr>
                          <w:color w:val="5A00D2"/>
                          <w:sz w:val="20"/>
                        </w:rPr>
                      </w:pPr>
                      <w:r w:rsidRPr="00CA0A0B">
                        <w:rPr>
                          <w:color w:val="5A00D2"/>
                          <w:sz w:val="20"/>
                        </w:rPr>
                        <w:t>1</w:t>
                      </w:r>
                    </w:p>
                  </w:txbxContent>
                </v:textbox>
              </v:shape>
            </w:pict>
          </mc:Fallback>
        </mc:AlternateContent>
      </w:r>
      <w:r w:rsidR="00F25CA3" w:rsidRPr="002700B7">
        <w:rPr>
          <w:noProof/>
          <w:color w:val="B40040"/>
          <w:lang w:eastAsia="fr-CH"/>
        </w:rPr>
        <mc:AlternateContent>
          <mc:Choice Requires="wps">
            <w:drawing>
              <wp:anchor distT="0" distB="0" distL="114300" distR="114300" simplePos="0" relativeHeight="251674624" behindDoc="0" locked="0" layoutInCell="1" allowOverlap="1" wp14:anchorId="070C912C" wp14:editId="0829EC40">
                <wp:simplePos x="0" y="0"/>
                <wp:positionH relativeFrom="column">
                  <wp:posOffset>4381764</wp:posOffset>
                </wp:positionH>
                <wp:positionV relativeFrom="paragraph">
                  <wp:posOffset>2009140</wp:posOffset>
                </wp:positionV>
                <wp:extent cx="1043521" cy="360895"/>
                <wp:effectExtent l="0" t="0" r="23495" b="20320"/>
                <wp:wrapNone/>
                <wp:docPr id="9" name="Rectangle 9"/>
                <wp:cNvGraphicFramePr/>
                <a:graphic xmlns:a="http://schemas.openxmlformats.org/drawingml/2006/main">
                  <a:graphicData uri="http://schemas.microsoft.com/office/word/2010/wordprocessingShape">
                    <wps:wsp>
                      <wps:cNvSpPr/>
                      <wps:spPr>
                        <a:xfrm>
                          <a:off x="0" y="0"/>
                          <a:ext cx="1043521" cy="360895"/>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2655B" id="Rectangle 9" o:spid="_x0000_s1026" style="position:absolute;margin-left:345pt;margin-top:158.2pt;width:82.15pt;height:2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" filled="f" strokecolor="#5a00d2" strokeweight="1.5pt"/>
            </w:pict>
          </mc:Fallback>
        </mc:AlternateContent>
      </w:r>
      <w:r w:rsidR="00F25CA3" w:rsidRPr="002700B7">
        <w:rPr>
          <w:noProof/>
          <w:color w:val="B40040"/>
          <w:lang w:eastAsia="fr-CH"/>
        </w:rPr>
        <mc:AlternateContent>
          <mc:Choice Requires="wps">
            <w:drawing>
              <wp:anchor distT="0" distB="0" distL="114300" distR="114300" simplePos="0" relativeHeight="251670528" behindDoc="0" locked="0" layoutInCell="1" allowOverlap="1" wp14:anchorId="4372F493" wp14:editId="2C1D8970">
                <wp:simplePos x="0" y="0"/>
                <wp:positionH relativeFrom="column">
                  <wp:posOffset>1410706</wp:posOffset>
                </wp:positionH>
                <wp:positionV relativeFrom="paragraph">
                  <wp:posOffset>2012315</wp:posOffset>
                </wp:positionV>
                <wp:extent cx="1043305" cy="360680"/>
                <wp:effectExtent l="0" t="0" r="23495" b="20320"/>
                <wp:wrapNone/>
                <wp:docPr id="6" name="Rectangle 6"/>
                <wp:cNvGraphicFramePr/>
                <a:graphic xmlns:a="http://schemas.openxmlformats.org/drawingml/2006/main">
                  <a:graphicData uri="http://schemas.microsoft.com/office/word/2010/wordprocessingShape">
                    <wps:wsp>
                      <wps:cNvSpPr/>
                      <wps:spPr>
                        <a:xfrm>
                          <a:off x="0" y="0"/>
                          <a:ext cx="1043305" cy="360680"/>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676" w:rsidRDefault="00AB567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2F493" id="Rectangle 6" o:spid="_x0000_s1033" style="position:absolute;left:0;text-align:left;margin-left:111.1pt;margin-top:158.45pt;width:82.15pt;height:2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" filled="f" strokecolor="#5a00d2" strokeweight="1.5pt">
                <v:textbox>
                  <w:txbxContent>
                    <w:p w:rsidR="00AB5676" w:rsidRDefault="00AB5676"/>
                  </w:txbxContent>
                </v:textbox>
              </v:rect>
            </w:pict>
          </mc:Fallback>
        </mc:AlternateContent>
      </w:r>
      <w:r w:rsidR="007F5EB8" w:rsidRPr="002700B7">
        <w:rPr>
          <w:noProof/>
          <w:color w:val="B40040"/>
          <w:lang w:eastAsia="fr-CH"/>
        </w:rPr>
        <mc:AlternateContent>
          <mc:Choice Requires="wps">
            <w:drawing>
              <wp:anchor distT="0" distB="0" distL="114300" distR="114300" simplePos="0" relativeHeight="251672576" behindDoc="0" locked="0" layoutInCell="1" allowOverlap="1" wp14:anchorId="070C912C" wp14:editId="0829EC40">
                <wp:simplePos x="0" y="0"/>
                <wp:positionH relativeFrom="column">
                  <wp:posOffset>2891790</wp:posOffset>
                </wp:positionH>
                <wp:positionV relativeFrom="paragraph">
                  <wp:posOffset>2009404</wp:posOffset>
                </wp:positionV>
                <wp:extent cx="1043521" cy="360895"/>
                <wp:effectExtent l="0" t="0" r="23495" b="20320"/>
                <wp:wrapNone/>
                <wp:docPr id="8" name="Rectangle 8"/>
                <wp:cNvGraphicFramePr/>
                <a:graphic xmlns:a="http://schemas.openxmlformats.org/drawingml/2006/main">
                  <a:graphicData uri="http://schemas.microsoft.com/office/word/2010/wordprocessingShape">
                    <wps:wsp>
                      <wps:cNvSpPr/>
                      <wps:spPr>
                        <a:xfrm>
                          <a:off x="0" y="0"/>
                          <a:ext cx="1043521" cy="360895"/>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FA517" id="Rectangle 8" o:spid="_x0000_s1026" style="position:absolute;margin-left:227.7pt;margin-top:158.2pt;width:82.15pt;height:2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" filled="f" strokecolor="#5a00d2" strokeweight="1.5pt"/>
            </w:pict>
          </mc:Fallback>
        </mc:AlternateContent>
      </w:r>
      <w:r w:rsidR="00335C2C" w:rsidRPr="002700B7">
        <w:rPr>
          <w:noProof/>
          <w:color w:val="B40040"/>
          <w:lang w:eastAsia="fr-CH"/>
        </w:rPr>
        <mc:AlternateContent>
          <mc:Choice Requires="wps">
            <w:drawing>
              <wp:anchor distT="0" distB="0" distL="114300" distR="114300" simplePos="0" relativeHeight="251668480" behindDoc="0" locked="0" layoutInCell="1" allowOverlap="1" wp14:anchorId="5F32C5AB" wp14:editId="39D620C4">
                <wp:simplePos x="0" y="0"/>
                <wp:positionH relativeFrom="column">
                  <wp:posOffset>2921707</wp:posOffset>
                </wp:positionH>
                <wp:positionV relativeFrom="paragraph">
                  <wp:posOffset>1097939</wp:posOffset>
                </wp:positionV>
                <wp:extent cx="974785" cy="154832"/>
                <wp:effectExtent l="0" t="0" r="15875" b="17145"/>
                <wp:wrapNone/>
                <wp:docPr id="5" name="Rectangle 5"/>
                <wp:cNvGraphicFramePr/>
                <a:graphic xmlns:a="http://schemas.openxmlformats.org/drawingml/2006/main">
                  <a:graphicData uri="http://schemas.microsoft.com/office/word/2010/wordprocessingShape">
                    <wps:wsp>
                      <wps:cNvSpPr/>
                      <wps:spPr>
                        <a:xfrm>
                          <a:off x="0" y="0"/>
                          <a:ext cx="974785" cy="154832"/>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9C1AD" id="Rectangle 5" o:spid="_x0000_s1026" style="position:absolute;margin-left:230.05pt;margin-top:86.45pt;width:76.75pt;height:1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" filled="f" strokecolor="#b40040" strokeweight="1.5pt"/>
            </w:pict>
          </mc:Fallback>
        </mc:AlternateContent>
      </w:r>
      <w:r w:rsidR="00CB7404">
        <w:object w:dxaOrig="12165" w:dyaOrig="8910">
          <v:shape id="_x0000_i1026" type="#_x0000_t75" style="width:368.35pt;height:271.25pt;mso-position-horizontal:absolute" o:ole="">
            <v:imagedata r:id="rId12" o:title=""/>
          </v:shape>
          <o:OLEObject Type="Embed" ProgID="Visio.Drawing.15" ShapeID="_x0000_i1026" DrawAspect="Content" ObjectID="_1589885554" r:id="rId13"/>
        </w:object>
      </w:r>
    </w:p>
    <w:p w:rsidR="00F71423" w:rsidRPr="00CA0A0B" w:rsidRDefault="00F71423" w:rsidP="00FB5F61">
      <w:pPr>
        <w:ind w:left="1418" w:firstLine="283"/>
        <w:jc w:val="both"/>
      </w:pPr>
      <w:r>
        <w:t>Concernant le nombre à convertir, il</w:t>
      </w:r>
      <w:r w:rsidR="00335C2C">
        <w:t xml:space="preserve"> est possible de définir </w:t>
      </w:r>
      <w:r w:rsidR="002724B5">
        <w:t>son</w:t>
      </w:r>
      <w:r w:rsidR="00335C2C">
        <w:t xml:space="preserve"> format </w:t>
      </w:r>
      <w:r w:rsidR="002724B5">
        <w:t xml:space="preserve">(binaire, décimal, octal </w:t>
      </w:r>
      <w:r w:rsidR="002C225A">
        <w:t>ou</w:t>
      </w:r>
      <w:r w:rsidR="002724B5">
        <w:t xml:space="preserve"> hexadécimal) </w:t>
      </w:r>
      <w:r w:rsidR="00335C2C">
        <w:t xml:space="preserve">via </w:t>
      </w:r>
      <w:r w:rsidR="00335C2C" w:rsidRPr="00335C2C">
        <w:rPr>
          <w:color w:val="B40040"/>
        </w:rPr>
        <w:t>la liste déroulante</w:t>
      </w:r>
      <w:r w:rsidR="00AA2363">
        <w:t xml:space="preserve">, </w:t>
      </w:r>
      <w:r w:rsidR="00F25CA3">
        <w:t xml:space="preserve">en choisissant un format cela modifiera par la même occasion </w:t>
      </w:r>
      <w:r w:rsidR="00F25CA3" w:rsidRPr="00F25CA3">
        <w:rPr>
          <w:color w:val="5A00D2"/>
        </w:rPr>
        <w:t>les autres champs</w:t>
      </w:r>
      <w:r w:rsidR="00F25CA3">
        <w:t xml:space="preserve"> où seront affichés les résultats.</w:t>
      </w:r>
      <w:r w:rsidR="00CA0A0B">
        <w:t xml:space="preserve"> Par exemple si l’utilisateur ne veut plus convertir un nombre décimal mais binaire, lorsqu’il aura sélectionné le format binaire via </w:t>
      </w:r>
      <w:r w:rsidR="00CA0A0B" w:rsidRPr="00CA0A0B">
        <w:rPr>
          <w:color w:val="B40040"/>
        </w:rPr>
        <w:t>la liste déroulante</w:t>
      </w:r>
      <w:r w:rsidR="00CA0A0B">
        <w:t>, à ce moment-là la zone de résultat en binaire</w:t>
      </w:r>
      <w:r w:rsidR="00DC09E2" w:rsidRPr="00A1456C">
        <w:rPr>
          <w:color w:val="5A00D2"/>
        </w:rPr>
        <w:t xml:space="preserve"> </w:t>
      </w:r>
      <w:r w:rsidR="00A1456C" w:rsidRPr="00A1456C">
        <w:rPr>
          <w:color w:val="5A00D2"/>
        </w:rPr>
        <w:t>(</w:t>
      </w:r>
      <w:r w:rsidR="00C533BE" w:rsidRPr="00A1456C">
        <w:rPr>
          <w:color w:val="5A00D2"/>
        </w:rPr>
        <w:t>1</w:t>
      </w:r>
      <w:r w:rsidR="00A1456C" w:rsidRPr="00A1456C">
        <w:rPr>
          <w:color w:val="5A00D2"/>
        </w:rPr>
        <w:t>)</w:t>
      </w:r>
      <w:r w:rsidR="00CA0A0B" w:rsidRPr="00DC09E2">
        <w:rPr>
          <w:color w:val="5A00D2"/>
        </w:rPr>
        <w:t xml:space="preserve"> </w:t>
      </w:r>
      <w:r w:rsidR="00CA0A0B">
        <w:t>deviendra un résultat en décimal avec non pas le titre « Binaire » mais bien « Décimal ».</w:t>
      </w:r>
    </w:p>
    <w:p w:rsidR="00CA0A0B" w:rsidRDefault="00243DC0" w:rsidP="00FB5F61">
      <w:pPr>
        <w:ind w:left="1418" w:firstLine="283"/>
        <w:jc w:val="both"/>
      </w:pPr>
      <w:r>
        <w:lastRenderedPageBreak/>
        <w:t xml:space="preserve">L’utilisateur entre la valeur qu’il veut contenir dans </w:t>
      </w:r>
      <w:r w:rsidRPr="00243DC0">
        <w:rPr>
          <w:color w:val="009E8F"/>
        </w:rPr>
        <w:t>la zone de texte</w:t>
      </w:r>
      <w:r w:rsidRPr="00243DC0">
        <w:rPr>
          <w:color w:val="00B09F"/>
        </w:rPr>
        <w:t xml:space="preserve"> </w:t>
      </w:r>
      <w:r>
        <w:t>mis à sa disposition, cependant si l’utilisateur a choisi que le nombre à convertir est un nombre à virgule il y aura 2 zones de texte l’une à côté de l’autre</w:t>
      </w:r>
      <w:r w:rsidR="002241B1">
        <w:t>,</w:t>
      </w:r>
      <w:r>
        <w:t xml:space="preserve"> entre eux un point servira à les séparer en indiquant </w:t>
      </w:r>
      <w:r w:rsidR="002241B1">
        <w:t xml:space="preserve">par la même occasion </w:t>
      </w:r>
      <w:r>
        <w:t xml:space="preserve">où se trouve la virgule, dans la première </w:t>
      </w:r>
      <w:r w:rsidR="00DC011A">
        <w:t xml:space="preserve">zone il s’agira du nombre se trouvant avant la virgule, la deuxième zone sera donc celle pour les nombres se trouvant après la </w:t>
      </w:r>
      <w:r w:rsidR="00DC5920">
        <w:tab/>
      </w:r>
      <w:r w:rsidR="00DC011A">
        <w:t>virgule.</w:t>
      </w:r>
    </w:p>
    <w:p w:rsidR="009E31B7" w:rsidRDefault="00702B9F" w:rsidP="00FB5F61">
      <w:pPr>
        <w:ind w:left="1418" w:firstLine="283"/>
        <w:jc w:val="both"/>
      </w:pPr>
      <w:r>
        <w:t>Voici ce à quoi ressemble l’interface lorsque l’utilisateur choisi de convertir un nombre à virgule :</w:t>
      </w:r>
    </w:p>
    <w:p w:rsidR="00450D59" w:rsidRPr="006C6910" w:rsidRDefault="00DD2530" w:rsidP="00450D59">
      <w:pPr>
        <w:ind w:left="1418" w:firstLine="283"/>
        <w:jc w:val="both"/>
      </w:pPr>
      <w:r>
        <w:object w:dxaOrig="5670" w:dyaOrig="1035">
          <v:shape id="_x0000_i1027" type="#_x0000_t75" style="width:312.3pt;height:56.95pt" o:ole="">
            <v:imagedata r:id="rId14" o:title=""/>
          </v:shape>
          <o:OLEObject Type="Embed" ProgID="Visio.Drawing.15" ShapeID="_x0000_i1027" DrawAspect="Content" ObjectID="_1589885555" r:id="rId15"/>
        </w:object>
      </w:r>
    </w:p>
    <w:p w:rsidR="0036776D" w:rsidRDefault="00D61E9E" w:rsidP="00FB5F61">
      <w:pPr>
        <w:ind w:left="1418" w:firstLine="283"/>
        <w:jc w:val="both"/>
      </w:pPr>
      <w:r>
        <w:t>Même si les calculs ne sont pas affichés de base il est cependant possible d’y avoir accès via le bouton « Détail du calcul »</w:t>
      </w:r>
      <w:r w:rsidR="0036776D">
        <w:t xml:space="preserve">, </w:t>
      </w:r>
    </w:p>
    <w:p w:rsidR="00E14C3F" w:rsidRDefault="00AA5E91" w:rsidP="00FB5F61">
      <w:pPr>
        <w:ind w:left="1418" w:firstLine="283"/>
        <w:jc w:val="both"/>
      </w:pPr>
      <w:r>
        <w:t>Seul</w:t>
      </w:r>
      <w:r w:rsidR="00E14C3F">
        <w:t xml:space="preserve"> les résultats de la conversion sont affichés et non les calculs pour y parvenir, cela dans le but de ne pas afficher beaucoup d’informations à l’écran évitant d’embrouiller l’utilisateur et par la même occasion que cela soit illisible.</w:t>
      </w:r>
    </w:p>
    <w:p w:rsidR="00F64A89" w:rsidRDefault="002724B5" w:rsidP="00975265">
      <w:pPr>
        <w:ind w:left="1418" w:firstLine="283"/>
        <w:jc w:val="both"/>
      </w:pPr>
      <w:r>
        <w:t>Pour chaque conversion il est possible de voir le calcul, p</w:t>
      </w:r>
      <w:r w:rsidR="00E42482">
        <w:t>our cela il suffit de cliquer sur détail du calcul.</w:t>
      </w:r>
      <w:r w:rsidR="00975265">
        <w:t xml:space="preserve"> Voici un exemple de conversion de décimal à binaire :</w:t>
      </w:r>
    </w:p>
    <w:p w:rsidR="00975265" w:rsidRDefault="00603451" w:rsidP="00975265">
      <w:pPr>
        <w:ind w:left="1418" w:firstLine="283"/>
        <w:jc w:val="both"/>
      </w:pPr>
      <w:r w:rsidRPr="002700B7">
        <w:rPr>
          <w:noProof/>
          <w:color w:val="B40040"/>
          <w:lang w:eastAsia="fr-CH"/>
        </w:rPr>
        <mc:AlternateContent>
          <mc:Choice Requires="wps">
            <w:drawing>
              <wp:anchor distT="0" distB="0" distL="114300" distR="114300" simplePos="0" relativeHeight="251681792" behindDoc="0" locked="0" layoutInCell="1" allowOverlap="1" wp14:anchorId="0094453E" wp14:editId="533110F2">
                <wp:simplePos x="0" y="0"/>
                <wp:positionH relativeFrom="column">
                  <wp:posOffset>2861322</wp:posOffset>
                </wp:positionH>
                <wp:positionV relativeFrom="paragraph">
                  <wp:posOffset>339844</wp:posOffset>
                </wp:positionV>
                <wp:extent cx="405441" cy="2941607"/>
                <wp:effectExtent l="0" t="0" r="13970" b="11430"/>
                <wp:wrapNone/>
                <wp:docPr id="11" name="Rectangle 11"/>
                <wp:cNvGraphicFramePr/>
                <a:graphic xmlns:a="http://schemas.openxmlformats.org/drawingml/2006/main">
                  <a:graphicData uri="http://schemas.microsoft.com/office/word/2010/wordprocessingShape">
                    <wps:wsp>
                      <wps:cNvSpPr/>
                      <wps:spPr>
                        <a:xfrm>
                          <a:off x="0" y="0"/>
                          <a:ext cx="405441" cy="2941607"/>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3730A" id="Rectangle 11" o:spid="_x0000_s1026" style="position:absolute;margin-left:225.3pt;margin-top:26.75pt;width:31.9pt;height:23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" filled="f" strokecolor="#5a00d2" strokeweight="1.5pt"/>
            </w:pict>
          </mc:Fallback>
        </mc:AlternateContent>
      </w:r>
      <w:r w:rsidR="00DE0F4A" w:rsidRPr="002700B7">
        <w:rPr>
          <w:noProof/>
          <w:color w:val="B40040"/>
          <w:lang w:eastAsia="fr-CH"/>
        </w:rPr>
        <mc:AlternateContent>
          <mc:Choice Requires="wps">
            <w:drawing>
              <wp:anchor distT="0" distB="0" distL="114300" distR="114300" simplePos="0" relativeHeight="251679744" behindDoc="0" locked="0" layoutInCell="1" allowOverlap="1" wp14:anchorId="6C3E9606" wp14:editId="380E510D">
                <wp:simplePos x="0" y="0"/>
                <wp:positionH relativeFrom="column">
                  <wp:posOffset>2128078</wp:posOffset>
                </wp:positionH>
                <wp:positionV relativeFrom="paragraph">
                  <wp:posOffset>503747</wp:posOffset>
                </wp:positionV>
                <wp:extent cx="664234" cy="1708030"/>
                <wp:effectExtent l="0" t="0" r="21590" b="26035"/>
                <wp:wrapNone/>
                <wp:docPr id="7" name="Rectangle 7"/>
                <wp:cNvGraphicFramePr/>
                <a:graphic xmlns:a="http://schemas.openxmlformats.org/drawingml/2006/main">
                  <a:graphicData uri="http://schemas.microsoft.com/office/word/2010/wordprocessingShape">
                    <wps:wsp>
                      <wps:cNvSpPr/>
                      <wps:spPr>
                        <a:xfrm>
                          <a:off x="0" y="0"/>
                          <a:ext cx="664234" cy="1708030"/>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86FD6" id="Rectangle 7" o:spid="_x0000_s1026" style="position:absolute;margin-left:167.55pt;margin-top:39.65pt;width:52.3pt;height:1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" filled="f" strokecolor="#b40040" strokeweight="1.5pt"/>
            </w:pict>
          </mc:Fallback>
        </mc:AlternateContent>
      </w:r>
      <w:r w:rsidR="00975265">
        <w:object w:dxaOrig="10801" w:dyaOrig="8145">
          <v:shape id="_x0000_i1028" type="#_x0000_t75" style="width:369.2pt;height:277.95pt" o:ole="">
            <v:imagedata r:id="rId16" o:title=""/>
          </v:shape>
          <o:OLEObject Type="Embed" ProgID="Visio.Drawing.15" ShapeID="_x0000_i1028" DrawAspect="Content" ObjectID="_1589885556" r:id="rId17"/>
        </w:object>
      </w:r>
    </w:p>
    <w:p w:rsidR="00603451" w:rsidRDefault="003C12C4" w:rsidP="00975265">
      <w:pPr>
        <w:ind w:left="1418" w:firstLine="283"/>
        <w:jc w:val="both"/>
      </w:pPr>
      <w:r>
        <w:t>Les étapes sont toutes</w:t>
      </w:r>
      <w:r w:rsidR="00603451">
        <w:t xml:space="preserve"> affichées, le « </w:t>
      </w:r>
      <w:r w:rsidR="00603451" w:rsidRPr="00603451">
        <w:rPr>
          <w:color w:val="B40040"/>
        </w:rPr>
        <w:t>Reste</w:t>
      </w:r>
      <w:r w:rsidR="00603451">
        <w:t xml:space="preserve"> » est affiché et une </w:t>
      </w:r>
      <w:r w:rsidR="00603451" w:rsidRPr="00603451">
        <w:rPr>
          <w:color w:val="5A00D2"/>
        </w:rPr>
        <w:t>flèche</w:t>
      </w:r>
      <w:r w:rsidR="00603451">
        <w:t xml:space="preserve"> partant de bas en haut indique dans quel sens il doit être lu</w:t>
      </w:r>
      <w:r w:rsidR="005A7249">
        <w:t xml:space="preserve">, cela permet </w:t>
      </w:r>
      <w:r w:rsidR="005A7249">
        <w:lastRenderedPageBreak/>
        <w:t>de comprendre comment faire le calcul soi-même et de comprendre son erreur lors des corrections notamment, ainsi si l’utilisateur n’est pas à l’aise en ELEOC ou qu’il a de la peine, cela lui permettra de s’améliorer et de l’aider</w:t>
      </w:r>
      <w:r w:rsidR="00603451">
        <w:t>.</w:t>
      </w:r>
      <w:r w:rsidR="005A7249">
        <w:t xml:space="preserve"> Un tableau des puissances </w:t>
      </w:r>
      <w:r w:rsidR="009420F6">
        <w:t xml:space="preserve">où sont entré </w:t>
      </w:r>
      <w:r w:rsidR="009420F6" w:rsidRPr="009420F6">
        <w:rPr>
          <w:color w:val="B40040"/>
        </w:rPr>
        <w:t>les restes</w:t>
      </w:r>
      <w:r w:rsidR="009420F6" w:rsidRPr="009420F6">
        <w:t xml:space="preserve"> </w:t>
      </w:r>
      <w:r w:rsidR="009420F6">
        <w:t>est visible, en dessous se trouve le résultat du calcul.</w:t>
      </w:r>
    </w:p>
    <w:p w:rsidR="00331E76" w:rsidRDefault="00331E76" w:rsidP="00331E76">
      <w:pPr>
        <w:pStyle w:val="Titre3"/>
      </w:pPr>
      <w:bookmarkStart w:id="22" w:name="_Toc516143735"/>
      <w:r>
        <w:t>Maquette graphique pour les soustractions</w:t>
      </w:r>
      <w:bookmarkEnd w:id="22"/>
    </w:p>
    <w:p w:rsidR="00331E76" w:rsidRDefault="00060119" w:rsidP="00060119">
      <w:pPr>
        <w:ind w:left="1418" w:firstLine="283"/>
        <w:jc w:val="both"/>
      </w:pPr>
      <w:r>
        <w:t>Pour la deuxième maquette il s’agit de celle concernant la soustraction. Celle-ci s’affichera lo</w:t>
      </w:r>
      <w:r w:rsidR="00BB4DCD">
        <w:t>rsque l’utilisateur choisira le mode « Soustraire »</w:t>
      </w:r>
      <w:r w:rsidR="00836350">
        <w:t>.</w:t>
      </w:r>
    </w:p>
    <w:p w:rsidR="00682B0D" w:rsidRDefault="00876356" w:rsidP="00060119">
      <w:pPr>
        <w:ind w:left="1418" w:firstLine="283"/>
        <w:jc w:val="both"/>
      </w:pPr>
      <w:r w:rsidRPr="002700B7">
        <w:rPr>
          <w:noProof/>
          <w:color w:val="B40040"/>
          <w:lang w:eastAsia="fr-CH"/>
        </w:rPr>
        <mc:AlternateContent>
          <mc:Choice Requires="wps">
            <w:drawing>
              <wp:anchor distT="0" distB="0" distL="114300" distR="114300" simplePos="0" relativeHeight="251685888" behindDoc="0" locked="0" layoutInCell="1" allowOverlap="1" wp14:anchorId="00451824" wp14:editId="75BBC3E3">
                <wp:simplePos x="0" y="0"/>
                <wp:positionH relativeFrom="column">
                  <wp:posOffset>2542145</wp:posOffset>
                </wp:positionH>
                <wp:positionV relativeFrom="paragraph">
                  <wp:posOffset>1666731</wp:posOffset>
                </wp:positionV>
                <wp:extent cx="629237" cy="327804"/>
                <wp:effectExtent l="0" t="0" r="19050" b="15240"/>
                <wp:wrapNone/>
                <wp:docPr id="14" name="Rectangle 14"/>
                <wp:cNvGraphicFramePr/>
                <a:graphic xmlns:a="http://schemas.openxmlformats.org/drawingml/2006/main">
                  <a:graphicData uri="http://schemas.microsoft.com/office/word/2010/wordprocessingShape">
                    <wps:wsp>
                      <wps:cNvSpPr/>
                      <wps:spPr>
                        <a:xfrm>
                          <a:off x="0" y="0"/>
                          <a:ext cx="629237" cy="327804"/>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151A0" id="Rectangle 14" o:spid="_x0000_s1026" style="position:absolute;margin-left:200.15pt;margin-top:131.25pt;width:49.55pt;height:25.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" filled="f" strokecolor="#5a00d2" strokeweight="1.5pt"/>
            </w:pict>
          </mc:Fallback>
        </mc:AlternateContent>
      </w:r>
      <w:r w:rsidRPr="002700B7">
        <w:rPr>
          <w:noProof/>
          <w:color w:val="B40040"/>
          <w:lang w:eastAsia="fr-CH"/>
        </w:rPr>
        <mc:AlternateContent>
          <mc:Choice Requires="wps">
            <w:drawing>
              <wp:anchor distT="0" distB="0" distL="114300" distR="114300" simplePos="0" relativeHeight="251683840" behindDoc="0" locked="0" layoutInCell="1" allowOverlap="1" wp14:anchorId="7BA7EE28" wp14:editId="746867D8">
                <wp:simplePos x="0" y="0"/>
                <wp:positionH relativeFrom="margin">
                  <wp:posOffset>2128078</wp:posOffset>
                </wp:positionH>
                <wp:positionV relativeFrom="paragraph">
                  <wp:posOffset>640189</wp:posOffset>
                </wp:positionV>
                <wp:extent cx="1043796" cy="163902"/>
                <wp:effectExtent l="0" t="0" r="23495" b="26670"/>
                <wp:wrapNone/>
                <wp:docPr id="13" name="Rectangle 13"/>
                <wp:cNvGraphicFramePr/>
                <a:graphic xmlns:a="http://schemas.openxmlformats.org/drawingml/2006/main">
                  <a:graphicData uri="http://schemas.microsoft.com/office/word/2010/wordprocessingShape">
                    <wps:wsp>
                      <wps:cNvSpPr/>
                      <wps:spPr>
                        <a:xfrm>
                          <a:off x="0" y="0"/>
                          <a:ext cx="1043796" cy="163902"/>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AAFD5" id="Rectangle 13" o:spid="_x0000_s1026" style="position:absolute;margin-left:167.55pt;margin-top:50.4pt;width:82.2pt;height:12.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" filled="f" strokecolor="#b40040" strokeweight="1.5pt">
                <w10:wrap anchorx="margin"/>
              </v:rect>
            </w:pict>
          </mc:Fallback>
        </mc:AlternateContent>
      </w:r>
      <w:r>
        <w:object w:dxaOrig="8761" w:dyaOrig="6105">
          <v:shape id="_x0000_i1029" type="#_x0000_t75" style="width:283.8pt;height:197.6pt;mso-position-vertical:absolute" o:ole="">
            <v:imagedata r:id="rId18" o:title=""/>
          </v:shape>
          <o:OLEObject Type="Embed" ProgID="Visio.Drawing.15" ShapeID="_x0000_i1029" DrawAspect="Content" ObjectID="_1589885557" r:id="rId19"/>
        </w:object>
      </w:r>
    </w:p>
    <w:p w:rsidR="00682B0D" w:rsidRDefault="007630A5" w:rsidP="00060119">
      <w:pPr>
        <w:ind w:left="1418" w:firstLine="283"/>
        <w:jc w:val="both"/>
      </w:pPr>
      <w:r>
        <w:t xml:space="preserve">Il est possible de choisir le format du nombre entré via </w:t>
      </w:r>
      <w:r w:rsidRPr="007630A5">
        <w:rPr>
          <w:color w:val="B40040"/>
        </w:rPr>
        <w:t>la liste déroulante</w:t>
      </w:r>
      <w:r>
        <w:t xml:space="preserve">, </w:t>
      </w:r>
      <w:r w:rsidR="00C00A9D">
        <w:t>l’utilisateur une fois avoir choisi le format du nombre qu’il veut soustraire, peut par la suite entrée le nombre qu</w:t>
      </w:r>
      <w:r w:rsidR="00395E04">
        <w:t>’</w:t>
      </w:r>
      <w:r w:rsidR="00C00A9D">
        <w:t>i</w:t>
      </w:r>
      <w:r w:rsidR="00395E04">
        <w:t>l</w:t>
      </w:r>
      <w:r w:rsidR="00C00A9D">
        <w:t xml:space="preserve"> veut soustraire dans la case « Nombre à soustraire » et le nombre diminuteur dans la case « Nombre diminuteur »</w:t>
      </w:r>
      <w:r w:rsidR="003C4218">
        <w:t>, un bouton « </w:t>
      </w:r>
      <w:r w:rsidR="003C4218" w:rsidRPr="003C4218">
        <w:rPr>
          <w:color w:val="5A00D2"/>
        </w:rPr>
        <w:t>Soustraire</w:t>
      </w:r>
      <w:r w:rsidR="003C4218">
        <w:t> » permet d’effectuer l’opération afin d’obtenir le résultat dans la case « Résultat ».</w:t>
      </w:r>
    </w:p>
    <w:p w:rsidR="001268E8" w:rsidRDefault="001268E8">
      <w:r>
        <w:br w:type="page"/>
      </w:r>
    </w:p>
    <w:p w:rsidR="003C4218" w:rsidRDefault="00EC5370" w:rsidP="003C4218">
      <w:pPr>
        <w:ind w:left="1418" w:firstLine="283"/>
        <w:jc w:val="both"/>
      </w:pPr>
      <w:r>
        <w:lastRenderedPageBreak/>
        <w:t>Le bouton « D</w:t>
      </w:r>
      <w:r w:rsidR="003C4218">
        <w:t>étail du calcul</w:t>
      </w:r>
      <w:r>
        <w:t> »</w:t>
      </w:r>
      <w:r w:rsidR="003C4218">
        <w:t xml:space="preserve"> permet d’affiche tout le calcul nécessaire pour obtenir le résultat</w:t>
      </w:r>
      <w:r w:rsidR="00FB2D2D">
        <w:t>. (</w:t>
      </w:r>
      <w:r w:rsidR="00B0670C">
        <w:t>Image</w:t>
      </w:r>
      <w:r w:rsidR="00FB2D2D">
        <w:t xml:space="preserve"> ci-dessous)</w:t>
      </w:r>
    </w:p>
    <w:p w:rsidR="00170AE6" w:rsidRDefault="00960878" w:rsidP="00170AE6">
      <w:pPr>
        <w:ind w:left="1418" w:firstLine="283"/>
        <w:jc w:val="both"/>
      </w:pPr>
      <w:r w:rsidRPr="002700B7">
        <w:rPr>
          <w:noProof/>
          <w:color w:val="B40040"/>
          <w:lang w:eastAsia="fr-CH"/>
        </w:rPr>
        <mc:AlternateContent>
          <mc:Choice Requires="wps">
            <w:drawing>
              <wp:anchor distT="0" distB="0" distL="114300" distR="114300" simplePos="0" relativeHeight="251689984" behindDoc="0" locked="0" layoutInCell="1" allowOverlap="1" wp14:anchorId="6791D285" wp14:editId="6046331F">
                <wp:simplePos x="0" y="0"/>
                <wp:positionH relativeFrom="column">
                  <wp:posOffset>1593215</wp:posOffset>
                </wp:positionH>
                <wp:positionV relativeFrom="paragraph">
                  <wp:posOffset>2046869</wp:posOffset>
                </wp:positionV>
                <wp:extent cx="1241796" cy="215660"/>
                <wp:effectExtent l="0" t="0" r="15875" b="13335"/>
                <wp:wrapNone/>
                <wp:docPr id="16" name="Rectangle 16"/>
                <wp:cNvGraphicFramePr/>
                <a:graphic xmlns:a="http://schemas.openxmlformats.org/drawingml/2006/main">
                  <a:graphicData uri="http://schemas.microsoft.com/office/word/2010/wordprocessingShape">
                    <wps:wsp>
                      <wps:cNvSpPr/>
                      <wps:spPr>
                        <a:xfrm>
                          <a:off x="0" y="0"/>
                          <a:ext cx="1241796" cy="215660"/>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F2E0E" id="Rectangle 16" o:spid="_x0000_s1026" style="position:absolute;margin-left:125.45pt;margin-top:161.15pt;width:97.8pt;height:1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" filled="f" strokecolor="#5a00d2" strokeweight="1.5pt"/>
            </w:pict>
          </mc:Fallback>
        </mc:AlternateContent>
      </w:r>
      <w:r w:rsidR="00DA2CE0" w:rsidRPr="002700B7">
        <w:rPr>
          <w:noProof/>
          <w:color w:val="B40040"/>
          <w:lang w:eastAsia="fr-CH"/>
        </w:rPr>
        <mc:AlternateContent>
          <mc:Choice Requires="wps">
            <w:drawing>
              <wp:anchor distT="0" distB="0" distL="114300" distR="114300" simplePos="0" relativeHeight="251687936" behindDoc="0" locked="0" layoutInCell="1" allowOverlap="1" wp14:anchorId="4FE29440" wp14:editId="425E33E4">
                <wp:simplePos x="0" y="0"/>
                <wp:positionH relativeFrom="column">
                  <wp:posOffset>1601470</wp:posOffset>
                </wp:positionH>
                <wp:positionV relativeFrom="paragraph">
                  <wp:posOffset>1469126</wp:posOffset>
                </wp:positionV>
                <wp:extent cx="1233578" cy="128797"/>
                <wp:effectExtent l="0" t="0" r="24130" b="24130"/>
                <wp:wrapNone/>
                <wp:docPr id="15" name="Rectangle 15"/>
                <wp:cNvGraphicFramePr/>
                <a:graphic xmlns:a="http://schemas.openxmlformats.org/drawingml/2006/main">
                  <a:graphicData uri="http://schemas.microsoft.com/office/word/2010/wordprocessingShape">
                    <wps:wsp>
                      <wps:cNvSpPr/>
                      <wps:spPr>
                        <a:xfrm>
                          <a:off x="0" y="0"/>
                          <a:ext cx="1233578" cy="128797"/>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88CC5" id="Rectangle 15" o:spid="_x0000_s1026" style="position:absolute;margin-left:126.1pt;margin-top:115.7pt;width:97.15pt;height:10.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" filled="f" strokecolor="#b40040" strokeweight="1.5pt"/>
            </w:pict>
          </mc:Fallback>
        </mc:AlternateContent>
      </w:r>
      <w:r>
        <w:object w:dxaOrig="8206" w:dyaOrig="8145">
          <v:shape id="_x0000_i1030" type="#_x0000_t75" style="width:254.5pt;height:253.65pt" o:ole="">
            <v:imagedata r:id="rId20" o:title=""/>
          </v:shape>
          <o:OLEObject Type="Embed" ProgID="Visio.Drawing.15" ShapeID="_x0000_i1030" DrawAspect="Content" ObjectID="_1589885558" r:id="rId21"/>
        </w:object>
      </w:r>
    </w:p>
    <w:p w:rsidR="00A3330C" w:rsidRDefault="00170AE6" w:rsidP="00A3330C">
      <w:pPr>
        <w:ind w:left="1418" w:firstLine="283"/>
        <w:jc w:val="both"/>
      </w:pPr>
      <w:r>
        <w:t>Dans la première partie l’équation est simplement posé</w:t>
      </w:r>
      <w:r w:rsidR="00172EFE">
        <w:t>e</w:t>
      </w:r>
      <w:r>
        <w:t xml:space="preserve"> affichant à l’utilisateur ce qu’il a entré, en dessous l’opération commence affichant </w:t>
      </w:r>
      <w:r w:rsidRPr="00170AE6">
        <w:rPr>
          <w:color w:val="B40040"/>
        </w:rPr>
        <w:t xml:space="preserve">les retenues </w:t>
      </w:r>
      <w:r>
        <w:t xml:space="preserve">en dessus, une colonne à droite indique quelques informations à l’utilisateur (retenue, nombre diminué, nombre diminuteur et différence), </w:t>
      </w:r>
      <w:r w:rsidRPr="00170AE6">
        <w:rPr>
          <w:color w:val="5A00D2"/>
        </w:rPr>
        <w:t xml:space="preserve">le résultat </w:t>
      </w:r>
      <w:r>
        <w:t xml:space="preserve">est affiché en dessous du </w:t>
      </w:r>
      <w:r w:rsidR="00DB6848">
        <w:t>calcul, il est remis proprement</w:t>
      </w:r>
      <w:r>
        <w:t xml:space="preserve"> en dessous.</w:t>
      </w:r>
    </w:p>
    <w:p w:rsidR="007A5987" w:rsidRDefault="007A5987" w:rsidP="007A5987">
      <w:pPr>
        <w:pStyle w:val="Titre3"/>
      </w:pPr>
      <w:bookmarkStart w:id="23" w:name="_Toc516143736"/>
      <w:r>
        <w:t>Maquette graphique pour les additions</w:t>
      </w:r>
      <w:bookmarkEnd w:id="23"/>
    </w:p>
    <w:p w:rsidR="007903ED" w:rsidRDefault="00773460" w:rsidP="008712EE">
      <w:pPr>
        <w:ind w:left="1418" w:firstLine="283"/>
        <w:jc w:val="both"/>
      </w:pPr>
      <w:r>
        <w:t xml:space="preserve">Cette maquette reprend l’interface de la maquette concernant le mode de soustraction, </w:t>
      </w:r>
      <w:r w:rsidR="001F27EE">
        <w:t>l’apparence est donc presque identique à celle-ci.</w:t>
      </w:r>
      <w:r w:rsidR="00777CCE">
        <w:t xml:space="preserve"> (</w:t>
      </w:r>
      <w:r w:rsidR="00336D34">
        <w:t>Image</w:t>
      </w:r>
      <w:r w:rsidR="00777CCE">
        <w:t xml:space="preserve"> ci-dessous)</w:t>
      </w:r>
    </w:p>
    <w:p w:rsidR="00777CCE" w:rsidRDefault="00F11EAD" w:rsidP="008712EE">
      <w:pPr>
        <w:ind w:left="1418" w:firstLine="283"/>
        <w:jc w:val="both"/>
      </w:pPr>
      <w:r w:rsidRPr="002700B7">
        <w:rPr>
          <w:noProof/>
          <w:color w:val="B40040"/>
          <w:lang w:eastAsia="fr-CH"/>
        </w:rPr>
        <mc:AlternateContent>
          <mc:Choice Requires="wps">
            <w:drawing>
              <wp:anchor distT="0" distB="0" distL="114300" distR="114300" simplePos="0" relativeHeight="251697152" behindDoc="0" locked="0" layoutInCell="1" allowOverlap="1" wp14:anchorId="7219885A" wp14:editId="5890E964">
                <wp:simplePos x="0" y="0"/>
                <wp:positionH relativeFrom="column">
                  <wp:posOffset>2533518</wp:posOffset>
                </wp:positionH>
                <wp:positionV relativeFrom="paragraph">
                  <wp:posOffset>1665857</wp:posOffset>
                </wp:positionV>
                <wp:extent cx="645855" cy="345056"/>
                <wp:effectExtent l="0" t="0" r="20955" b="17145"/>
                <wp:wrapNone/>
                <wp:docPr id="25" name="Rectangle 25"/>
                <wp:cNvGraphicFramePr/>
                <a:graphic xmlns:a="http://schemas.openxmlformats.org/drawingml/2006/main">
                  <a:graphicData uri="http://schemas.microsoft.com/office/word/2010/wordprocessingShape">
                    <wps:wsp>
                      <wps:cNvSpPr/>
                      <wps:spPr>
                        <a:xfrm>
                          <a:off x="0" y="0"/>
                          <a:ext cx="645855" cy="345056"/>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CB28D" id="Rectangle 25" o:spid="_x0000_s1026" style="position:absolute;margin-left:199.5pt;margin-top:131.15pt;width:50.85pt;height:27.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" filled="f" strokecolor="#5a00d2" strokeweight="1.5pt"/>
            </w:pict>
          </mc:Fallback>
        </mc:AlternateContent>
      </w:r>
      <w:r w:rsidR="00B41936" w:rsidRPr="002700B7">
        <w:rPr>
          <w:noProof/>
          <w:color w:val="B40040"/>
          <w:lang w:eastAsia="fr-CH"/>
        </w:rPr>
        <mc:AlternateContent>
          <mc:Choice Requires="wps">
            <w:drawing>
              <wp:anchor distT="0" distB="0" distL="114300" distR="114300" simplePos="0" relativeHeight="251692032" behindDoc="0" locked="0" layoutInCell="1" allowOverlap="1" wp14:anchorId="54DE2CE8" wp14:editId="6A6D9B18">
                <wp:simplePos x="0" y="0"/>
                <wp:positionH relativeFrom="margin">
                  <wp:posOffset>2136702</wp:posOffset>
                </wp:positionH>
                <wp:positionV relativeFrom="paragraph">
                  <wp:posOffset>656566</wp:posOffset>
                </wp:positionV>
                <wp:extent cx="1043197" cy="162824"/>
                <wp:effectExtent l="0" t="0" r="24130" b="27940"/>
                <wp:wrapNone/>
                <wp:docPr id="17" name="Rectangle 17"/>
                <wp:cNvGraphicFramePr/>
                <a:graphic xmlns:a="http://schemas.openxmlformats.org/drawingml/2006/main">
                  <a:graphicData uri="http://schemas.microsoft.com/office/word/2010/wordprocessingShape">
                    <wps:wsp>
                      <wps:cNvSpPr/>
                      <wps:spPr>
                        <a:xfrm>
                          <a:off x="0" y="0"/>
                          <a:ext cx="1043197" cy="162824"/>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E1F20" id="Rectangle 17" o:spid="_x0000_s1026" style="position:absolute;margin-left:168.25pt;margin-top:51.7pt;width:82.15pt;height:12.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" filled="f" strokecolor="#b40040" strokeweight="1.5pt">
                <w10:wrap anchorx="margin"/>
              </v:rect>
            </w:pict>
          </mc:Fallback>
        </mc:AlternateContent>
      </w:r>
      <w:r w:rsidR="007F1BEA">
        <w:object w:dxaOrig="8761" w:dyaOrig="6105">
          <v:shape id="_x0000_i1031" type="#_x0000_t75" style="width:283.8pt;height:197.6pt" o:ole="">
            <v:imagedata r:id="rId22" o:title=""/>
          </v:shape>
          <o:OLEObject Type="Embed" ProgID="Visio.Drawing.15" ShapeID="_x0000_i1031" DrawAspect="Content" ObjectID="_1589885559" r:id="rId23"/>
        </w:object>
      </w:r>
    </w:p>
    <w:p w:rsidR="00856C26" w:rsidRDefault="00856C26" w:rsidP="00856C26">
      <w:pPr>
        <w:ind w:left="1418" w:firstLine="283"/>
        <w:jc w:val="both"/>
      </w:pPr>
      <w:r>
        <w:lastRenderedPageBreak/>
        <w:t xml:space="preserve">Il est donc possible comme pour la soustraction, de choisir le format du nombre entré via </w:t>
      </w:r>
      <w:r w:rsidRPr="007630A5">
        <w:rPr>
          <w:color w:val="B40040"/>
        </w:rPr>
        <w:t>la liste déroulante</w:t>
      </w:r>
      <w:r>
        <w:t xml:space="preserve">, l’utilisateur une fois avoir choisi le format du nombre qu’il veut </w:t>
      </w:r>
      <w:r w:rsidR="00B41936">
        <w:t>additionner</w:t>
      </w:r>
      <w:r>
        <w:t>, peut par la suite entrée le nombre qu</w:t>
      </w:r>
      <w:r w:rsidR="00262E5C">
        <w:t>’</w:t>
      </w:r>
      <w:r>
        <w:t>i</w:t>
      </w:r>
      <w:r w:rsidR="00262E5C">
        <w:t>l</w:t>
      </w:r>
      <w:r>
        <w:t xml:space="preserve"> veut </w:t>
      </w:r>
      <w:r w:rsidR="001640F7">
        <w:t>additionner</w:t>
      </w:r>
      <w:r>
        <w:t xml:space="preserve"> dans la case « Nombre à </w:t>
      </w:r>
      <w:r w:rsidR="006A26AC">
        <w:t>additionner »</w:t>
      </w:r>
      <w:r>
        <w:t xml:space="preserve"> et le nombre </w:t>
      </w:r>
      <w:r w:rsidR="001640F7">
        <w:t>additionneur</w:t>
      </w:r>
      <w:r>
        <w:t xml:space="preserve"> dans la case « Nombre </w:t>
      </w:r>
      <w:r w:rsidR="006A26AC">
        <w:t>additionneur »</w:t>
      </w:r>
      <w:r>
        <w:t>, un bouton « </w:t>
      </w:r>
      <w:r w:rsidR="00563ACA">
        <w:rPr>
          <w:color w:val="5A00D2"/>
        </w:rPr>
        <w:t>Additionner</w:t>
      </w:r>
      <w:r>
        <w:t> » permet d’effectuer l’opération afin d’obtenir le résultat dans la case « Résultat ».</w:t>
      </w:r>
    </w:p>
    <w:p w:rsidR="00C10478" w:rsidRDefault="00960878" w:rsidP="008712EE">
      <w:pPr>
        <w:ind w:left="1418" w:firstLine="283"/>
        <w:jc w:val="both"/>
      </w:pPr>
      <w:r w:rsidRPr="001E7176">
        <w:rPr>
          <w:noProof/>
          <w:lang w:eastAsia="fr-CH"/>
        </w:rPr>
        <mc:AlternateContent>
          <mc:Choice Requires="wps">
            <w:drawing>
              <wp:anchor distT="0" distB="0" distL="114300" distR="114300" simplePos="0" relativeHeight="251695104" behindDoc="0" locked="0" layoutInCell="1" allowOverlap="1" wp14:anchorId="4DA75C13" wp14:editId="288429AF">
                <wp:simplePos x="0" y="0"/>
                <wp:positionH relativeFrom="column">
                  <wp:posOffset>1601470</wp:posOffset>
                </wp:positionH>
                <wp:positionV relativeFrom="paragraph">
                  <wp:posOffset>2038721</wp:posOffset>
                </wp:positionV>
                <wp:extent cx="1216133" cy="215660"/>
                <wp:effectExtent l="0" t="0" r="22225" b="13335"/>
                <wp:wrapNone/>
                <wp:docPr id="19" name="Rectangle 19"/>
                <wp:cNvGraphicFramePr/>
                <a:graphic xmlns:a="http://schemas.openxmlformats.org/drawingml/2006/main">
                  <a:graphicData uri="http://schemas.microsoft.com/office/word/2010/wordprocessingShape">
                    <wps:wsp>
                      <wps:cNvSpPr/>
                      <wps:spPr>
                        <a:xfrm>
                          <a:off x="0" y="0"/>
                          <a:ext cx="1216133" cy="215660"/>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6C8F6" id="Rectangle 19" o:spid="_x0000_s1026" style="position:absolute;margin-left:126.1pt;margin-top:160.55pt;width:95.75pt;height: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" filled="f" strokecolor="#5a00d2" strokeweight="1.5pt"/>
            </w:pict>
          </mc:Fallback>
        </mc:AlternateContent>
      </w:r>
      <w:r w:rsidR="001E7176" w:rsidRPr="001E7176">
        <w:rPr>
          <w:noProof/>
          <w:lang w:eastAsia="fr-CH"/>
        </w:rPr>
        <mc:AlternateContent>
          <mc:Choice Requires="wps">
            <w:drawing>
              <wp:anchor distT="0" distB="0" distL="114300" distR="114300" simplePos="0" relativeHeight="251694080" behindDoc="0" locked="0" layoutInCell="1" allowOverlap="1" wp14:anchorId="6EBCAA68" wp14:editId="56E24720">
                <wp:simplePos x="0" y="0"/>
                <wp:positionH relativeFrom="column">
                  <wp:posOffset>1619119</wp:posOffset>
                </wp:positionH>
                <wp:positionV relativeFrom="paragraph">
                  <wp:posOffset>1471007</wp:posOffset>
                </wp:positionV>
                <wp:extent cx="1199072" cy="119536"/>
                <wp:effectExtent l="0" t="0" r="20320" b="13970"/>
                <wp:wrapNone/>
                <wp:docPr id="18" name="Rectangle 18"/>
                <wp:cNvGraphicFramePr/>
                <a:graphic xmlns:a="http://schemas.openxmlformats.org/drawingml/2006/main">
                  <a:graphicData uri="http://schemas.microsoft.com/office/word/2010/wordprocessingShape">
                    <wps:wsp>
                      <wps:cNvSpPr/>
                      <wps:spPr>
                        <a:xfrm>
                          <a:off x="0" y="0"/>
                          <a:ext cx="1199072" cy="119536"/>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24297" id="Rectangle 18" o:spid="_x0000_s1026" style="position:absolute;margin-left:127.5pt;margin-top:115.85pt;width:94.4pt;height:9.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" filled="f" strokecolor="#b40040" strokeweight="1.5pt"/>
            </w:pict>
          </mc:Fallback>
        </mc:AlternateContent>
      </w:r>
      <w:r>
        <w:object w:dxaOrig="8206" w:dyaOrig="8145">
          <v:shape id="_x0000_i1032" type="#_x0000_t75" style="width:254.5pt;height:253.65pt" o:ole="">
            <v:imagedata r:id="rId24" o:title=""/>
          </v:shape>
          <o:OLEObject Type="Embed" ProgID="Visio.Drawing.15" ShapeID="_x0000_i1032" DrawAspect="Content" ObjectID="_1589885560" r:id="rId25"/>
        </w:object>
      </w:r>
    </w:p>
    <w:p w:rsidR="006C5A92" w:rsidRPr="007903ED" w:rsidRDefault="006C5A92" w:rsidP="00592EC5">
      <w:pPr>
        <w:ind w:left="1418" w:firstLine="283"/>
        <w:jc w:val="both"/>
      </w:pPr>
      <w:r>
        <w:t>Dans la première partie l’équation est simplement posé</w:t>
      </w:r>
      <w:r w:rsidR="004F1499">
        <w:t>e</w:t>
      </w:r>
      <w:r>
        <w:t xml:space="preserve"> affichant à l’utilisateur ce qu’il a entré, en dessous l’opération commence affichant </w:t>
      </w:r>
      <w:r w:rsidRPr="00170AE6">
        <w:rPr>
          <w:color w:val="B40040"/>
        </w:rPr>
        <w:t xml:space="preserve">les retenues </w:t>
      </w:r>
      <w:r>
        <w:t xml:space="preserve">en dessus, une colonne à droite indique quelques informations à l’utilisateur (retenue, nombre diminué, nombre diminuteur et différence), </w:t>
      </w:r>
      <w:r w:rsidRPr="00170AE6">
        <w:rPr>
          <w:color w:val="5A00D2"/>
        </w:rPr>
        <w:t xml:space="preserve">le résultat </w:t>
      </w:r>
      <w:r>
        <w:t>est affiché en dessous du calcul, il est remis proprement en dessous.</w:t>
      </w:r>
    </w:p>
    <w:p w:rsidR="00F64A89" w:rsidRDefault="0014232B" w:rsidP="00F64A89">
      <w:pPr>
        <w:pStyle w:val="Titre3"/>
      </w:pPr>
      <w:bookmarkStart w:id="24" w:name="_Toc516143737"/>
      <w:r>
        <w:t>Conception du programme</w:t>
      </w:r>
      <w:bookmarkEnd w:id="24"/>
    </w:p>
    <w:p w:rsidR="0014232B" w:rsidRDefault="0014232B" w:rsidP="009C3206">
      <w:pPr>
        <w:ind w:left="1418" w:firstLine="283"/>
        <w:jc w:val="both"/>
      </w:pPr>
      <w:r>
        <w:t>Le programme a besoin de pouvoir effectuer différentes opérations de calculs (conversion, addition et soustraction), afin d’éviter que cel</w:t>
      </w:r>
      <w:r w:rsidR="00B03E79">
        <w:t>a nécessite trop de ressource ces opérations seront séparées</w:t>
      </w:r>
      <w:r w:rsidR="00505675">
        <w:t>, le programme possèdera des « modes »</w:t>
      </w:r>
      <w:r w:rsidR="00E620F2">
        <w:t>, cela permet</w:t>
      </w:r>
      <w:r w:rsidR="0062080E">
        <w:t>tra</w:t>
      </w:r>
      <w:r w:rsidR="00505675">
        <w:t xml:space="preserve"> de n’effectuer que l’opération </w:t>
      </w:r>
      <w:r w:rsidR="00FE66BB">
        <w:t>voulu</w:t>
      </w:r>
      <w:r w:rsidR="006B5A52">
        <w:t>e</w:t>
      </w:r>
      <w:r w:rsidR="00FE66BB">
        <w:t xml:space="preserve"> </w:t>
      </w:r>
      <w:r w:rsidR="005D1C09">
        <w:t xml:space="preserve">en affichant uniquement l’interface du  « mode » </w:t>
      </w:r>
      <w:r w:rsidR="00FE66BB">
        <w:t>choisi</w:t>
      </w:r>
      <w:r w:rsidR="00505675">
        <w:t xml:space="preserve"> sans afficher l’interface des autres, pour changer de « mode » le programme possédera une barre d’action avec un « Split Button », il s’agit d’un bouton avec une liste déroulante qui permettra de choisir le « mode » désiré pour soit convertir, additionner ou soustraire.</w:t>
      </w:r>
    </w:p>
    <w:p w:rsidR="00BA0DFF" w:rsidRDefault="00BA0DFF" w:rsidP="009C3206">
      <w:pPr>
        <w:ind w:left="1418" w:firstLine="283"/>
        <w:jc w:val="both"/>
      </w:pPr>
      <w:r>
        <w:t xml:space="preserve">Dans cette même barre d’action il y aura encore un autre « Split Button », celui-ci servira à choisir différentes options comme la possibilité de définir notamment </w:t>
      </w:r>
      <w:r w:rsidR="009735A8">
        <w:t xml:space="preserve">si l’on veut convertir des nombres avec virgule ou non, permettant aux élèves n’étant pas à l’aise en ELEOC de ne pas </w:t>
      </w:r>
      <w:r w:rsidR="009735A8">
        <w:lastRenderedPageBreak/>
        <w:t xml:space="preserve">s’embrouiller à remplir </w:t>
      </w:r>
      <w:r w:rsidR="00542765">
        <w:t>de zéro ou de ne rien mettre dans la case après la virgule, donnant par la même occasion un résultat qui n’affichera aucune virgule évitant aussi de s’embrouiller et les erreurs de manipulation en entrant des chiffres après la virgule par erreur.</w:t>
      </w:r>
    </w:p>
    <w:p w:rsidR="00807910" w:rsidRDefault="00807910" w:rsidP="009C3206">
      <w:pPr>
        <w:ind w:left="1418" w:firstLine="283"/>
        <w:jc w:val="both"/>
      </w:pPr>
      <w:r>
        <w:t>Pour la conversion il y aura donc comme vu au-dessus la possibilité de le faire sans virgule donnant uniquement des conversions avec des chiffres entiers</w:t>
      </w:r>
      <w:r w:rsidR="00F3432A">
        <w:t>, il n’y aura donc qu’une boite de texte où l’utilisateur entrera la valeur qu’il veut convertir</w:t>
      </w:r>
      <w:r>
        <w:t xml:space="preserve">. Si l’utilisateur choisi d’effectuer une conversion avec virgule, une deuxième boite de texte apparaitra à </w:t>
      </w:r>
      <w:r w:rsidR="00215F98">
        <w:t>droite</w:t>
      </w:r>
      <w:r>
        <w:t xml:space="preserve"> de </w:t>
      </w:r>
      <w:r w:rsidR="009E2AD6">
        <w:t>celle</w:t>
      </w:r>
      <w:r>
        <w:t xml:space="preserve"> de base, un point </w:t>
      </w:r>
      <w:r w:rsidR="00DE7EF9">
        <w:t>s’affichera</w:t>
      </w:r>
      <w:r>
        <w:t xml:space="preserve"> entre ces</w:t>
      </w:r>
      <w:r w:rsidR="00DE7EF9">
        <w:t xml:space="preserve"> deux</w:t>
      </w:r>
      <w:r>
        <w:t xml:space="preserve">, il s’agit de la virgule pour ainsi </w:t>
      </w:r>
      <w:r w:rsidR="00E51A28">
        <w:t xml:space="preserve">les </w:t>
      </w:r>
      <w:r>
        <w:t>séparer en indiquant que la deuxième contiendra ce qu’il y a après la virgule, la séparation de ce qu’il y a avant la virgule et après permet d’éviter des erreurs du programme via notamment les regexs qui seront utilisé</w:t>
      </w:r>
      <w:r w:rsidR="002B0FB7">
        <w:t>s</w:t>
      </w:r>
      <w:r>
        <w:t xml:space="preserve"> pour vérifier le format des valeurs entré</w:t>
      </w:r>
      <w:r w:rsidR="005D0182">
        <w:t>e</w:t>
      </w:r>
      <w:r>
        <w:t xml:space="preserve">s ainsi que faciliter la conversion </w:t>
      </w:r>
      <w:r w:rsidR="005B32D4">
        <w:t>de</w:t>
      </w:r>
      <w:r>
        <w:t xml:space="preserve"> ce qu’il y a </w:t>
      </w:r>
      <w:r w:rsidR="00916BA7">
        <w:t>avant</w:t>
      </w:r>
      <w:r>
        <w:t xml:space="preserve"> la virgule</w:t>
      </w:r>
      <w:r w:rsidR="00916BA7">
        <w:t xml:space="preserve"> et après</w:t>
      </w:r>
      <w:r>
        <w:t>.</w:t>
      </w:r>
    </w:p>
    <w:p w:rsidR="00A622AC" w:rsidRDefault="00A622AC" w:rsidP="009C3206">
      <w:pPr>
        <w:ind w:left="1418" w:firstLine="283"/>
        <w:jc w:val="both"/>
      </w:pPr>
      <w:r>
        <w:t>Au sujet de la façon dont les conversions seront faites, des tableaux seront utilisés pour c</w:t>
      </w:r>
      <w:r w:rsidR="006175D1">
        <w:t>onvertir, un algorithme sera mis en place pour afficher à l’utilisateur le calcul effectué et la démarche pour réussir à obtenir le résultat, le but est que l’utilisateur puisse obtenir</w:t>
      </w:r>
      <w:r w:rsidR="002C5183">
        <w:t xml:space="preserve"> le résultat avec les démarches nécessaire</w:t>
      </w:r>
      <w:r w:rsidR="004D7A48">
        <w:t>s</w:t>
      </w:r>
      <w:r w:rsidR="002C5183">
        <w:t xml:space="preserve"> au calcul</w:t>
      </w:r>
      <w:r w:rsidR="006175D1">
        <w:t xml:space="preserve"> mais aussi qu’il puisse comprendre comment l’atteindre, cela lui permettra de se corriger</w:t>
      </w:r>
      <w:r w:rsidR="002C5183">
        <w:t>, de plus</w:t>
      </w:r>
      <w:r w:rsidR="006175D1">
        <w:t xml:space="preserve"> s’il a des difficulté</w:t>
      </w:r>
      <w:r w:rsidR="00B9656D">
        <w:t>s</w:t>
      </w:r>
      <w:r w:rsidR="006175D1">
        <w:t xml:space="preserve"> pour </w:t>
      </w:r>
      <w:r w:rsidR="002C5183">
        <w:t>effectuer</w:t>
      </w:r>
      <w:r w:rsidR="006175D1">
        <w:t xml:space="preserve"> le calcul </w:t>
      </w:r>
      <w:r w:rsidR="00EE6314">
        <w:t>de lui-même il faut que le programme</w:t>
      </w:r>
      <w:r w:rsidR="006F27AA">
        <w:t>,</w:t>
      </w:r>
      <w:r w:rsidR="00EE6314">
        <w:t xml:space="preserve"> en affichant le calcul puisse </w:t>
      </w:r>
      <w:r w:rsidR="005E7E1B">
        <w:t xml:space="preserve">le </w:t>
      </w:r>
      <w:r w:rsidR="006175D1">
        <w:t>guider et l’aider à comprendre comment il doit faire.</w:t>
      </w:r>
    </w:p>
    <w:p w:rsidR="0025772A" w:rsidRPr="0014232B" w:rsidRDefault="00D158D0" w:rsidP="009C3206">
      <w:pPr>
        <w:ind w:left="1418" w:firstLine="283"/>
        <w:jc w:val="both"/>
      </w:pPr>
      <w:r>
        <w:t>Les</w:t>
      </w:r>
      <w:r w:rsidR="0025772A">
        <w:t xml:space="preserve"> additions et les soustractions </w:t>
      </w:r>
      <w:r w:rsidR="00095840">
        <w:t xml:space="preserve">utiliseront aussi des tableaux, </w:t>
      </w:r>
      <w:r w:rsidR="000D31A7">
        <w:t xml:space="preserve">certains tableaux contiendront les résultats des calculs et d’autres « les restes » afin d’afficher le calcul en entier, une comparaison entre les cellules </w:t>
      </w:r>
      <w:r w:rsidR="00A95368">
        <w:t>du tableau</w:t>
      </w:r>
      <w:r w:rsidR="000D31A7">
        <w:t xml:space="preserve"> permettra d’effectuer les calculs notamment en binaire.</w:t>
      </w:r>
    </w:p>
    <w:p w:rsidR="00D611A4" w:rsidRDefault="00D611A4" w:rsidP="00243713">
      <w:pPr>
        <w:pStyle w:val="Titre2"/>
      </w:pPr>
      <w:bookmarkStart w:id="25" w:name="_Toc516143738"/>
      <w:r>
        <w:t>Conception des tests</w:t>
      </w:r>
      <w:bookmarkEnd w:id="25"/>
    </w:p>
    <w:tbl>
      <w:tblPr>
        <w:tblStyle w:val="Grilledutableau"/>
        <w:tblW w:w="0" w:type="auto"/>
        <w:tblInd w:w="992" w:type="dxa"/>
        <w:tblLook w:val="04A0" w:firstRow="1" w:lastRow="0" w:firstColumn="1" w:lastColumn="0" w:noHBand="0" w:noVBand="1"/>
      </w:tblPr>
      <w:tblGrid>
        <w:gridCol w:w="4092"/>
        <w:gridCol w:w="3978"/>
      </w:tblGrid>
      <w:tr w:rsidR="00175D9D" w:rsidTr="00054DB3">
        <w:tc>
          <w:tcPr>
            <w:tcW w:w="4092" w:type="dxa"/>
            <w:tcBorders>
              <w:top w:val="nil"/>
              <w:left w:val="nil"/>
              <w:bottom w:val="single" w:sz="12" w:space="0" w:color="36AC8D"/>
              <w:right w:val="nil"/>
            </w:tcBorders>
          </w:tcPr>
          <w:p w:rsidR="00175D9D" w:rsidRPr="00324DA5" w:rsidRDefault="00175D9D" w:rsidP="00A934D1">
            <w:pPr>
              <w:pStyle w:val="Retraitcorpsdetexte"/>
              <w:ind w:left="0"/>
              <w:jc w:val="both"/>
              <w:rPr>
                <w:b/>
                <w:sz w:val="22"/>
              </w:rPr>
            </w:pPr>
            <w:r w:rsidRPr="00324DA5">
              <w:rPr>
                <w:b/>
                <w:sz w:val="22"/>
              </w:rPr>
              <w:t>Test à effectuer</w:t>
            </w:r>
          </w:p>
        </w:tc>
        <w:tc>
          <w:tcPr>
            <w:tcW w:w="3978" w:type="dxa"/>
            <w:tcBorders>
              <w:top w:val="nil"/>
              <w:left w:val="nil"/>
              <w:bottom w:val="single" w:sz="12" w:space="0" w:color="36AC8D"/>
              <w:right w:val="nil"/>
            </w:tcBorders>
          </w:tcPr>
          <w:p w:rsidR="00175D9D" w:rsidRPr="00324DA5" w:rsidRDefault="00175D9D" w:rsidP="00A934D1">
            <w:pPr>
              <w:pStyle w:val="Retraitcorpsdetexte"/>
              <w:ind w:left="0"/>
              <w:jc w:val="both"/>
              <w:rPr>
                <w:b/>
                <w:sz w:val="22"/>
              </w:rPr>
            </w:pPr>
            <w:r w:rsidRPr="00324DA5">
              <w:rPr>
                <w:b/>
                <w:sz w:val="22"/>
              </w:rPr>
              <w:t>Ce qui est recherché</w:t>
            </w:r>
          </w:p>
        </w:tc>
      </w:tr>
      <w:tr w:rsidR="00D43462" w:rsidTr="00054DB3">
        <w:tc>
          <w:tcPr>
            <w:tcW w:w="4092" w:type="dxa"/>
            <w:tcBorders>
              <w:top w:val="single" w:sz="12" w:space="0" w:color="36AC8D"/>
              <w:left w:val="nil"/>
              <w:bottom w:val="nil"/>
              <w:right w:val="single" w:sz="6" w:space="0" w:color="36AC8D"/>
            </w:tcBorders>
            <w:shd w:val="clear" w:color="auto" w:fill="C8EEE4"/>
          </w:tcPr>
          <w:p w:rsidR="00175D9D" w:rsidRPr="001E65B8" w:rsidRDefault="00175D9D" w:rsidP="00763ABF">
            <w:pPr>
              <w:pStyle w:val="Retraitcorpsdetexte"/>
              <w:ind w:left="0"/>
            </w:pPr>
            <w:r w:rsidRPr="001E65B8">
              <w:t>Faire des conversion</w:t>
            </w:r>
            <w:r w:rsidR="00FD0168">
              <w:t>s</w:t>
            </w:r>
            <w:r w:rsidR="004559B2" w:rsidRPr="001E65B8">
              <w:t xml:space="preserve">, </w:t>
            </w:r>
            <w:r w:rsidRPr="001E65B8">
              <w:t>addi</w:t>
            </w:r>
            <w:r w:rsidR="004559B2" w:rsidRPr="001E65B8">
              <w:t>tion</w:t>
            </w:r>
            <w:r w:rsidR="00FD0168">
              <w:t>s</w:t>
            </w:r>
            <w:r w:rsidR="004559B2" w:rsidRPr="001E65B8">
              <w:t xml:space="preserve"> et </w:t>
            </w:r>
            <w:r w:rsidRPr="001E65B8">
              <w:t>soustraction</w:t>
            </w:r>
            <w:r w:rsidR="00FD0168">
              <w:t>s</w:t>
            </w:r>
            <w:r w:rsidRPr="001E65B8">
              <w:t xml:space="preserve"> avec des lettres ou autr</w:t>
            </w:r>
            <w:r w:rsidR="00763ABF" w:rsidRPr="001E65B8">
              <w:t>e</w:t>
            </w:r>
            <w:r w:rsidR="005E4627">
              <w:t>s</w:t>
            </w:r>
            <w:r w:rsidR="00763ABF" w:rsidRPr="001E65B8">
              <w:t xml:space="preserve"> caractères lorsque le format ne doit pas le permettre</w:t>
            </w:r>
          </w:p>
        </w:tc>
        <w:tc>
          <w:tcPr>
            <w:tcW w:w="3978" w:type="dxa"/>
            <w:tcBorders>
              <w:top w:val="single" w:sz="12" w:space="0" w:color="36AC8D"/>
              <w:left w:val="single" w:sz="6" w:space="0" w:color="36AC8D"/>
              <w:bottom w:val="nil"/>
              <w:right w:val="nil"/>
            </w:tcBorders>
            <w:shd w:val="clear" w:color="auto" w:fill="C8EEE4"/>
          </w:tcPr>
          <w:p w:rsidR="00B55C64" w:rsidRPr="001E65B8" w:rsidRDefault="000E1C1F" w:rsidP="00B55C64">
            <w:pPr>
              <w:pStyle w:val="Retraitcorpsdetexte"/>
              <w:numPr>
                <w:ilvl w:val="0"/>
                <w:numId w:val="13"/>
              </w:numPr>
              <w:ind w:left="339" w:hanging="339"/>
            </w:pPr>
            <w:r>
              <w:t>Vérifier</w:t>
            </w:r>
            <w:r w:rsidR="00175D9D" w:rsidRPr="001E65B8">
              <w:t xml:space="preserve"> </w:t>
            </w:r>
            <w:r w:rsidR="00A430DB">
              <w:t>s’il y a des e</w:t>
            </w:r>
            <w:r w:rsidR="00175D9D" w:rsidRPr="001E65B8">
              <w:t>rreur</w:t>
            </w:r>
            <w:r w:rsidR="00A430DB">
              <w:t xml:space="preserve">s ou </w:t>
            </w:r>
            <w:r w:rsidR="00175D9D" w:rsidRPr="001E65B8">
              <w:t>crash du programme</w:t>
            </w:r>
          </w:p>
          <w:p w:rsidR="00175D9D" w:rsidRPr="001E65B8" w:rsidRDefault="00B55C64" w:rsidP="00B55C64">
            <w:pPr>
              <w:pStyle w:val="Retraitcorpsdetexte"/>
              <w:numPr>
                <w:ilvl w:val="0"/>
                <w:numId w:val="13"/>
              </w:numPr>
              <w:ind w:left="339" w:hanging="339"/>
            </w:pPr>
            <w:r w:rsidRPr="001E65B8">
              <w:t>E</w:t>
            </w:r>
            <w:r w:rsidR="00175D9D" w:rsidRPr="001E65B8">
              <w:t>mpêcher une mauvaise manipulation</w:t>
            </w:r>
          </w:p>
        </w:tc>
      </w:tr>
      <w:tr w:rsidR="00175D9D" w:rsidTr="00054DB3">
        <w:tc>
          <w:tcPr>
            <w:tcW w:w="4092" w:type="dxa"/>
            <w:tcBorders>
              <w:top w:val="nil"/>
              <w:left w:val="nil"/>
              <w:bottom w:val="nil"/>
              <w:right w:val="single" w:sz="6" w:space="0" w:color="36AC8D"/>
            </w:tcBorders>
          </w:tcPr>
          <w:p w:rsidR="00175D9D" w:rsidRPr="001E65B8" w:rsidRDefault="00175D9D" w:rsidP="00175D9D">
            <w:pPr>
              <w:pStyle w:val="Retraitcorpsdetexte"/>
              <w:ind w:left="0"/>
            </w:pPr>
            <w:r w:rsidRPr="001E65B8">
              <w:t>Vérifier les limites possibles concernant la taille des calculs ou des nombres</w:t>
            </w:r>
          </w:p>
        </w:tc>
        <w:tc>
          <w:tcPr>
            <w:tcW w:w="3978" w:type="dxa"/>
            <w:tcBorders>
              <w:top w:val="nil"/>
              <w:left w:val="single" w:sz="6" w:space="0" w:color="36AC8D"/>
              <w:bottom w:val="nil"/>
              <w:right w:val="nil"/>
            </w:tcBorders>
          </w:tcPr>
          <w:p w:rsidR="00405ABB" w:rsidRPr="001E65B8" w:rsidRDefault="009D4D01" w:rsidP="00405ABB">
            <w:pPr>
              <w:pStyle w:val="Retraitcorpsdetexte"/>
              <w:numPr>
                <w:ilvl w:val="0"/>
                <w:numId w:val="14"/>
              </w:numPr>
              <w:ind w:left="339" w:hanging="339"/>
            </w:pPr>
            <w:r>
              <w:t>Vérifier</w:t>
            </w:r>
            <w:r w:rsidR="00A36C8F">
              <w:t xml:space="preserve"> </w:t>
            </w:r>
            <w:r w:rsidR="00A430DB">
              <w:t>s’il y a des e</w:t>
            </w:r>
            <w:r w:rsidR="00A430DB" w:rsidRPr="001E65B8">
              <w:t>rreur</w:t>
            </w:r>
            <w:r w:rsidR="00A430DB">
              <w:t xml:space="preserve">s ou </w:t>
            </w:r>
            <w:r w:rsidR="00A430DB" w:rsidRPr="001E65B8">
              <w:t xml:space="preserve">crash </w:t>
            </w:r>
            <w:r w:rsidR="00175D9D" w:rsidRPr="001E65B8">
              <w:t>du programme</w:t>
            </w:r>
          </w:p>
          <w:p w:rsidR="00175D9D" w:rsidRPr="001E65B8" w:rsidRDefault="00405ABB" w:rsidP="00405ABB">
            <w:pPr>
              <w:pStyle w:val="Retraitcorpsdetexte"/>
              <w:numPr>
                <w:ilvl w:val="0"/>
                <w:numId w:val="14"/>
              </w:numPr>
              <w:ind w:left="339" w:hanging="339"/>
            </w:pPr>
            <w:r w:rsidRPr="001E65B8">
              <w:t>L</w:t>
            </w:r>
            <w:r w:rsidR="00175D9D" w:rsidRPr="001E65B8">
              <w:t>imiter la taille maximal si besoin</w:t>
            </w:r>
          </w:p>
        </w:tc>
      </w:tr>
      <w:tr w:rsidR="00175D9D" w:rsidTr="00054DB3">
        <w:tc>
          <w:tcPr>
            <w:tcW w:w="4092" w:type="dxa"/>
            <w:tcBorders>
              <w:top w:val="nil"/>
              <w:left w:val="nil"/>
              <w:bottom w:val="nil"/>
              <w:right w:val="single" w:sz="6" w:space="0" w:color="36AC8D"/>
            </w:tcBorders>
            <w:shd w:val="clear" w:color="auto" w:fill="C8EEE4"/>
          </w:tcPr>
          <w:p w:rsidR="00175D9D" w:rsidRPr="001E65B8" w:rsidRDefault="00B55C64" w:rsidP="000742CF">
            <w:pPr>
              <w:pStyle w:val="Retraitcorpsdetexte"/>
              <w:ind w:left="0"/>
            </w:pPr>
            <w:r w:rsidRPr="001E65B8">
              <w:t xml:space="preserve">Fournir le manuel d’utilisation avec le programme à </w:t>
            </w:r>
            <w:r w:rsidR="000742CF">
              <w:t>plusieurs</w:t>
            </w:r>
            <w:r w:rsidRPr="001E65B8">
              <w:t xml:space="preserve"> personne</w:t>
            </w:r>
            <w:r w:rsidR="000742CF">
              <w:t>s</w:t>
            </w:r>
            <w:r w:rsidRPr="001E65B8">
              <w:t xml:space="preserve"> pour qu’elle</w:t>
            </w:r>
            <w:r w:rsidR="00032DAA">
              <w:t>s</w:t>
            </w:r>
            <w:r w:rsidRPr="001E65B8">
              <w:t xml:space="preserve"> utilise</w:t>
            </w:r>
            <w:r w:rsidR="00032DAA">
              <w:t>nt</w:t>
            </w:r>
            <w:r w:rsidRPr="001E65B8">
              <w:t xml:space="preserve"> le programme</w:t>
            </w:r>
          </w:p>
        </w:tc>
        <w:tc>
          <w:tcPr>
            <w:tcW w:w="3978" w:type="dxa"/>
            <w:tcBorders>
              <w:top w:val="nil"/>
              <w:left w:val="single" w:sz="6" w:space="0" w:color="36AC8D"/>
              <w:bottom w:val="nil"/>
              <w:right w:val="nil"/>
            </w:tcBorders>
            <w:shd w:val="clear" w:color="auto" w:fill="C8EEE4"/>
          </w:tcPr>
          <w:p w:rsidR="005475AA" w:rsidRPr="001E65B8" w:rsidRDefault="00B55C64" w:rsidP="005475AA">
            <w:pPr>
              <w:pStyle w:val="Retraitcorpsdetexte"/>
              <w:numPr>
                <w:ilvl w:val="0"/>
                <w:numId w:val="15"/>
              </w:numPr>
              <w:ind w:left="339" w:hanging="339"/>
            </w:pPr>
            <w:r w:rsidRPr="001E65B8">
              <w:t>Vérifier la simplicité d’</w:t>
            </w:r>
            <w:r w:rsidR="005475AA" w:rsidRPr="001E65B8">
              <w:t>utilisation</w:t>
            </w:r>
            <w:r w:rsidR="008330DC">
              <w:t xml:space="preserve"> du programme</w:t>
            </w:r>
          </w:p>
          <w:p w:rsidR="005475AA" w:rsidRPr="00A5654B" w:rsidRDefault="005475AA" w:rsidP="00A5654B">
            <w:pPr>
              <w:pStyle w:val="Retraitcorpsdetexte"/>
              <w:numPr>
                <w:ilvl w:val="0"/>
                <w:numId w:val="15"/>
              </w:numPr>
              <w:ind w:left="339" w:hanging="339"/>
            </w:pPr>
            <w:r w:rsidRPr="001E65B8">
              <w:t>S</w:t>
            </w:r>
            <w:r w:rsidR="00B55C64" w:rsidRPr="001E65B8">
              <w:t xml:space="preserve">’assurer que le manuel d’utilisation soit </w:t>
            </w:r>
            <w:r w:rsidRPr="001E65B8">
              <w:t>clair</w:t>
            </w:r>
            <w:r w:rsidR="00B55C64" w:rsidRPr="001E65B8">
              <w:t xml:space="preserve"> et complet</w:t>
            </w:r>
          </w:p>
        </w:tc>
      </w:tr>
      <w:tr w:rsidR="00175D9D" w:rsidTr="00054DB3">
        <w:tc>
          <w:tcPr>
            <w:tcW w:w="4092" w:type="dxa"/>
            <w:tcBorders>
              <w:top w:val="nil"/>
              <w:left w:val="nil"/>
              <w:bottom w:val="nil"/>
              <w:right w:val="single" w:sz="6" w:space="0" w:color="36AC8D"/>
            </w:tcBorders>
          </w:tcPr>
          <w:p w:rsidR="00175D9D" w:rsidRDefault="007A335F" w:rsidP="00175D9D">
            <w:pPr>
              <w:pStyle w:val="Retraitcorpsdetexte"/>
              <w:ind w:left="0"/>
            </w:pPr>
            <w:r>
              <w:lastRenderedPageBreak/>
              <w:t>Tester sur différent PC n’ayant pas la même configuration</w:t>
            </w:r>
          </w:p>
        </w:tc>
        <w:tc>
          <w:tcPr>
            <w:tcW w:w="3978" w:type="dxa"/>
            <w:tcBorders>
              <w:top w:val="nil"/>
              <w:left w:val="single" w:sz="6" w:space="0" w:color="36AC8D"/>
              <w:bottom w:val="nil"/>
              <w:right w:val="nil"/>
            </w:tcBorders>
          </w:tcPr>
          <w:p w:rsidR="00175D9D" w:rsidRDefault="007A335F" w:rsidP="007A335F">
            <w:pPr>
              <w:pStyle w:val="Retraitcorpsdetexte"/>
              <w:numPr>
                <w:ilvl w:val="0"/>
                <w:numId w:val="17"/>
              </w:numPr>
              <w:ind w:left="340" w:hanging="340"/>
            </w:pPr>
            <w:r>
              <w:t>Voir comment le programme réagis, s’il est bien compatible et qu’il n’</w:t>
            </w:r>
            <w:r w:rsidR="001819AB">
              <w:t>y a</w:t>
            </w:r>
            <w:r>
              <w:t xml:space="preserve"> aucune erreur</w:t>
            </w:r>
          </w:p>
          <w:p w:rsidR="007A335F" w:rsidRDefault="007A335F" w:rsidP="00887C37">
            <w:pPr>
              <w:pStyle w:val="Retraitcorpsdetexte"/>
              <w:numPr>
                <w:ilvl w:val="0"/>
                <w:numId w:val="17"/>
              </w:numPr>
              <w:ind w:left="340" w:hanging="340"/>
            </w:pPr>
            <w:r>
              <w:t>Si ce n’est pas le cas il sera possible de soit corriger</w:t>
            </w:r>
            <w:r w:rsidR="00221D3A">
              <w:t>,</w:t>
            </w:r>
            <w:r>
              <w:t xml:space="preserve"> soit indiqu</w:t>
            </w:r>
            <w:r w:rsidR="00887C37">
              <w:t>er</w:t>
            </w:r>
            <w:r>
              <w:t xml:space="preserve"> pourquoi il ne fonctionne pas</w:t>
            </w:r>
          </w:p>
        </w:tc>
      </w:tr>
      <w:tr w:rsidR="00175D9D" w:rsidTr="00C76A9C">
        <w:tc>
          <w:tcPr>
            <w:tcW w:w="4092" w:type="dxa"/>
            <w:tcBorders>
              <w:top w:val="nil"/>
              <w:left w:val="nil"/>
              <w:bottom w:val="nil"/>
              <w:right w:val="single" w:sz="6" w:space="0" w:color="36AC8D"/>
            </w:tcBorders>
            <w:shd w:val="clear" w:color="auto" w:fill="C8EEE4"/>
          </w:tcPr>
          <w:p w:rsidR="00175D9D" w:rsidRDefault="00A430DB" w:rsidP="00175D9D">
            <w:pPr>
              <w:pStyle w:val="Retraitcorpsdetexte"/>
              <w:ind w:left="0"/>
            </w:pPr>
            <w:r>
              <w:t>Essayer de convertir, additionner et soustraire avec un nombre supérieur à 32 bits</w:t>
            </w:r>
          </w:p>
        </w:tc>
        <w:tc>
          <w:tcPr>
            <w:tcW w:w="3978" w:type="dxa"/>
            <w:tcBorders>
              <w:top w:val="nil"/>
              <w:left w:val="single" w:sz="6" w:space="0" w:color="36AC8D"/>
              <w:bottom w:val="nil"/>
              <w:right w:val="nil"/>
            </w:tcBorders>
            <w:shd w:val="clear" w:color="auto" w:fill="C8EEE4"/>
          </w:tcPr>
          <w:p w:rsidR="009237C2" w:rsidRPr="00A47F11" w:rsidRDefault="009237C2" w:rsidP="00A47F11">
            <w:pPr>
              <w:pStyle w:val="Retraitcorpsdetexte"/>
              <w:numPr>
                <w:ilvl w:val="0"/>
                <w:numId w:val="18"/>
              </w:numPr>
              <w:ind w:left="339" w:hanging="339"/>
            </w:pPr>
            <w:r>
              <w:t>Voir si le programme empêche bien la manipulation lorsque la limite est dépassée</w:t>
            </w:r>
          </w:p>
        </w:tc>
      </w:tr>
      <w:tr w:rsidR="00C76A9C" w:rsidTr="00203A22">
        <w:tc>
          <w:tcPr>
            <w:tcW w:w="4092" w:type="dxa"/>
            <w:tcBorders>
              <w:top w:val="nil"/>
              <w:left w:val="nil"/>
              <w:bottom w:val="nil"/>
              <w:right w:val="single" w:sz="6" w:space="0" w:color="36AC8D"/>
            </w:tcBorders>
            <w:shd w:val="clear" w:color="auto" w:fill="FFFFFF" w:themeFill="background1"/>
          </w:tcPr>
          <w:p w:rsidR="00C76A9C" w:rsidRDefault="00A47F11" w:rsidP="00175D9D">
            <w:pPr>
              <w:pStyle w:val="Retraitcorpsdetexte"/>
              <w:ind w:left="0"/>
            </w:pPr>
            <w:r>
              <w:t>Convertir, additionner et soustraire de petites valeurs jusqu’au maximum possible</w:t>
            </w:r>
          </w:p>
        </w:tc>
        <w:tc>
          <w:tcPr>
            <w:tcW w:w="3978" w:type="dxa"/>
            <w:tcBorders>
              <w:top w:val="nil"/>
              <w:left w:val="single" w:sz="6" w:space="0" w:color="36AC8D"/>
              <w:bottom w:val="nil"/>
              <w:right w:val="nil"/>
            </w:tcBorders>
            <w:shd w:val="clear" w:color="auto" w:fill="FFFFFF" w:themeFill="background1"/>
          </w:tcPr>
          <w:p w:rsidR="00C76A9C" w:rsidRDefault="00A47F11" w:rsidP="00A47F11">
            <w:pPr>
              <w:pStyle w:val="Retraitcorpsdetexte"/>
              <w:numPr>
                <w:ilvl w:val="0"/>
                <w:numId w:val="19"/>
              </w:numPr>
              <w:ind w:left="339" w:hanging="339"/>
            </w:pPr>
            <w:r>
              <w:t>Vérifier si les fonctionnalités du programme fonctionnent correctement</w:t>
            </w:r>
          </w:p>
          <w:p w:rsidR="00A47F11" w:rsidRDefault="00A47F11" w:rsidP="005C2FDD">
            <w:pPr>
              <w:pStyle w:val="Retraitcorpsdetexte"/>
              <w:numPr>
                <w:ilvl w:val="0"/>
                <w:numId w:val="19"/>
              </w:numPr>
              <w:ind w:left="339" w:hanging="339"/>
            </w:pPr>
            <w:r>
              <w:t xml:space="preserve">Vérifier si une </w:t>
            </w:r>
            <w:r w:rsidR="00CA3B81">
              <w:t>petite</w:t>
            </w:r>
            <w:r>
              <w:t xml:space="preserve"> </w:t>
            </w:r>
            <w:r w:rsidR="00CA3B81">
              <w:t xml:space="preserve">valeur </w:t>
            </w:r>
            <w:r>
              <w:t xml:space="preserve">pose problème et inversement avec une </w:t>
            </w:r>
            <w:r w:rsidR="005C2FDD">
              <w:t>grande valeur</w:t>
            </w:r>
          </w:p>
        </w:tc>
      </w:tr>
      <w:tr w:rsidR="00203A22" w:rsidTr="00203A22">
        <w:trPr>
          <w:trHeight w:val="190"/>
        </w:trPr>
        <w:tc>
          <w:tcPr>
            <w:tcW w:w="4092" w:type="dxa"/>
            <w:tcBorders>
              <w:top w:val="nil"/>
              <w:left w:val="nil"/>
              <w:bottom w:val="single" w:sz="6" w:space="0" w:color="36AC8D"/>
              <w:right w:val="single" w:sz="6" w:space="0" w:color="36AC8D"/>
            </w:tcBorders>
            <w:shd w:val="clear" w:color="auto" w:fill="C8EEE4"/>
          </w:tcPr>
          <w:p w:rsidR="00203A22" w:rsidRDefault="00F118C5" w:rsidP="00175D9D">
            <w:pPr>
              <w:pStyle w:val="Retraitcorpsdetexte"/>
              <w:ind w:left="0"/>
            </w:pPr>
            <w:r>
              <w:t>Effectuer les calculs avec nombres positifs et négatifs ainsi qu’avec virgule</w:t>
            </w:r>
          </w:p>
        </w:tc>
        <w:tc>
          <w:tcPr>
            <w:tcW w:w="3978" w:type="dxa"/>
            <w:tcBorders>
              <w:top w:val="nil"/>
              <w:left w:val="single" w:sz="6" w:space="0" w:color="36AC8D"/>
              <w:bottom w:val="single" w:sz="6" w:space="0" w:color="36AC8D"/>
              <w:right w:val="nil"/>
            </w:tcBorders>
            <w:shd w:val="clear" w:color="auto" w:fill="C8EEE4"/>
          </w:tcPr>
          <w:p w:rsidR="00203A22" w:rsidRDefault="00F118C5" w:rsidP="00F118C5">
            <w:pPr>
              <w:pStyle w:val="Retraitcorpsdetexte"/>
              <w:numPr>
                <w:ilvl w:val="0"/>
                <w:numId w:val="20"/>
              </w:numPr>
              <w:ind w:left="339" w:hanging="339"/>
            </w:pPr>
            <w:r>
              <w:t>Vérifier le bon fonctionnement des calculs</w:t>
            </w:r>
          </w:p>
        </w:tc>
      </w:tr>
    </w:tbl>
    <w:p w:rsidR="00175D9D" w:rsidRDefault="00175D9D" w:rsidP="00A934D1">
      <w:pPr>
        <w:pStyle w:val="Retraitcorpsdetexte"/>
        <w:ind w:left="992"/>
        <w:jc w:val="both"/>
      </w:pPr>
    </w:p>
    <w:p w:rsidR="00D611A4" w:rsidRDefault="00D611A4" w:rsidP="00243713">
      <w:pPr>
        <w:pStyle w:val="Titre2"/>
      </w:pPr>
      <w:bookmarkStart w:id="26" w:name="_Toc516143739"/>
      <w:r>
        <w:t>Planification détaillée</w:t>
      </w:r>
      <w:bookmarkEnd w:id="26"/>
    </w:p>
    <w:p w:rsidR="0077381B" w:rsidRPr="0077381B" w:rsidRDefault="0077381B" w:rsidP="0093669B">
      <w:pPr>
        <w:pStyle w:val="Retraitcorpsdetexte"/>
        <w:ind w:left="992" w:firstLine="284"/>
        <w:jc w:val="both"/>
      </w:pPr>
      <w:r>
        <w:t xml:space="preserve">La colonne concernant les liens et références </w:t>
      </w:r>
      <w:r w:rsidR="00351066">
        <w:t xml:space="preserve">de la planification </w:t>
      </w:r>
      <w:r w:rsidR="00F16A52">
        <w:t>n’a</w:t>
      </w:r>
      <w:r w:rsidR="000F6140">
        <w:t xml:space="preserve"> pas été reprise</w:t>
      </w:r>
      <w:r>
        <w:t xml:space="preserve"> ci-dessous, la raison étant qu’il n’y a aucune information écrite sous celle-ci, de plus en retirant ces colonnes cela permet un</w:t>
      </w:r>
      <w:r w:rsidR="007E62EE">
        <w:t>e</w:t>
      </w:r>
      <w:r>
        <w:t xml:space="preserve"> meilleure visibilité.</w:t>
      </w:r>
    </w:p>
    <w:p w:rsidR="00D611A4" w:rsidRDefault="00C34007" w:rsidP="002E42CC">
      <w:pPr>
        <w:pStyle w:val="Retraitcorpsdetexte"/>
        <w:ind w:left="992"/>
      </w:pPr>
      <w:r w:rsidRPr="00BF4557">
        <w:rPr>
          <w:noProof/>
          <w:lang w:eastAsia="fr-CH"/>
        </w:rPr>
        <w:drawing>
          <wp:inline distT="0" distB="0" distL="0" distR="0" wp14:anchorId="1CDCAB12" wp14:editId="589B987F">
            <wp:extent cx="5130000" cy="3603600"/>
            <wp:effectExtent l="19050" t="19050" r="13970" b="165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0000" cy="3603600"/>
                    </a:xfrm>
                    <a:prstGeom prst="rect">
                      <a:avLst/>
                    </a:prstGeom>
                    <a:noFill/>
                    <a:ln>
                      <a:solidFill>
                        <a:schemeClr val="tx1"/>
                      </a:solidFill>
                    </a:ln>
                  </pic:spPr>
                </pic:pic>
              </a:graphicData>
            </a:graphic>
          </wp:inline>
        </w:drawing>
      </w:r>
    </w:p>
    <w:p w:rsidR="00C34007" w:rsidRDefault="00C34007" w:rsidP="002E42CC">
      <w:pPr>
        <w:pStyle w:val="Retraitcorpsdetexte"/>
        <w:ind w:left="992"/>
      </w:pPr>
      <w:r>
        <w:rPr>
          <w:noProof/>
          <w:lang w:eastAsia="fr-CH"/>
        </w:rPr>
        <w:lastRenderedPageBreak/>
        <w:drawing>
          <wp:inline distT="0" distB="0" distL="0" distR="0" wp14:anchorId="2573F028">
            <wp:extent cx="5130000" cy="48996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0000" cy="4899600"/>
                    </a:xfrm>
                    <a:prstGeom prst="rect">
                      <a:avLst/>
                    </a:prstGeom>
                    <a:noFill/>
                  </pic:spPr>
                </pic:pic>
              </a:graphicData>
            </a:graphic>
          </wp:inline>
        </w:drawing>
      </w:r>
    </w:p>
    <w:p w:rsidR="00C34007" w:rsidRDefault="00C34007" w:rsidP="002E42CC">
      <w:pPr>
        <w:pStyle w:val="Retraitcorpsdetexte"/>
        <w:ind w:left="992"/>
      </w:pPr>
      <w:r>
        <w:rPr>
          <w:noProof/>
          <w:lang w:eastAsia="fr-CH"/>
        </w:rPr>
        <w:lastRenderedPageBreak/>
        <w:drawing>
          <wp:inline distT="0" distB="0" distL="0" distR="0" wp14:anchorId="71E7F7A0">
            <wp:extent cx="5130000" cy="4122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0000" cy="4122000"/>
                    </a:xfrm>
                    <a:prstGeom prst="rect">
                      <a:avLst/>
                    </a:prstGeom>
                    <a:noFill/>
                  </pic:spPr>
                </pic:pic>
              </a:graphicData>
            </a:graphic>
          </wp:inline>
        </w:drawing>
      </w:r>
    </w:p>
    <w:p w:rsidR="00C34007" w:rsidRDefault="00C34007" w:rsidP="002E42CC">
      <w:pPr>
        <w:pStyle w:val="Retraitcorpsdetexte"/>
        <w:ind w:left="992"/>
      </w:pPr>
      <w:r>
        <w:rPr>
          <w:noProof/>
          <w:lang w:eastAsia="fr-CH"/>
        </w:rPr>
        <w:drawing>
          <wp:inline distT="0" distB="0" distL="0" distR="0" wp14:anchorId="0CE6A320">
            <wp:extent cx="5130000" cy="4251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0000" cy="4251600"/>
                    </a:xfrm>
                    <a:prstGeom prst="rect">
                      <a:avLst/>
                    </a:prstGeom>
                    <a:noFill/>
                  </pic:spPr>
                </pic:pic>
              </a:graphicData>
            </a:graphic>
          </wp:inline>
        </w:drawing>
      </w:r>
    </w:p>
    <w:p w:rsidR="00A76E58" w:rsidRDefault="00C34007" w:rsidP="002E42CC">
      <w:pPr>
        <w:pStyle w:val="Retraitcorpsdetexte"/>
        <w:ind w:left="992"/>
      </w:pPr>
      <w:r>
        <w:rPr>
          <w:noProof/>
          <w:lang w:eastAsia="fr-CH"/>
        </w:rPr>
        <w:lastRenderedPageBreak/>
        <w:drawing>
          <wp:inline distT="0" distB="0" distL="0" distR="0" wp14:anchorId="2167623D">
            <wp:extent cx="5130000" cy="3340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0000" cy="3340800"/>
                    </a:xfrm>
                    <a:prstGeom prst="rect">
                      <a:avLst/>
                    </a:prstGeom>
                    <a:noFill/>
                  </pic:spPr>
                </pic:pic>
              </a:graphicData>
            </a:graphic>
          </wp:inline>
        </w:drawing>
      </w:r>
    </w:p>
    <w:p w:rsidR="00A76E58" w:rsidRDefault="00A76E58">
      <w:r>
        <w:br w:type="page"/>
      </w:r>
    </w:p>
    <w:p w:rsidR="00D611A4" w:rsidRDefault="00D611A4" w:rsidP="00175D9D">
      <w:pPr>
        <w:pStyle w:val="Titre1"/>
      </w:pPr>
      <w:bookmarkStart w:id="27" w:name="_Toc516143740"/>
      <w:r>
        <w:lastRenderedPageBreak/>
        <w:t>Réalisation</w:t>
      </w:r>
      <w:bookmarkEnd w:id="27"/>
    </w:p>
    <w:p w:rsidR="00D611A4" w:rsidRDefault="00E072BF" w:rsidP="00E072BF">
      <w:pPr>
        <w:pStyle w:val="Titre2"/>
      </w:pPr>
      <w:bookmarkStart w:id="28" w:name="_Toc516143741"/>
      <w:r>
        <w:t>Fonctionnalités</w:t>
      </w:r>
      <w:bookmarkEnd w:id="28"/>
    </w:p>
    <w:p w:rsidR="0055490A" w:rsidRDefault="0055490A" w:rsidP="0055490A">
      <w:pPr>
        <w:pStyle w:val="Titre3"/>
      </w:pPr>
      <w:bookmarkStart w:id="29" w:name="_Toc516143742"/>
      <w:r>
        <w:t xml:space="preserve">Indexe </w:t>
      </w:r>
      <w:r w:rsidR="00AD3B6A">
        <w:t>des abréviations</w:t>
      </w:r>
      <w:r>
        <w:t xml:space="preserve"> pour les noms d’objet</w:t>
      </w:r>
      <w:bookmarkEnd w:id="29"/>
    </w:p>
    <w:tbl>
      <w:tblPr>
        <w:tblStyle w:val="Grilledutableau1"/>
        <w:tblW w:w="7654" w:type="dxa"/>
        <w:tblInd w:w="1418" w:type="dxa"/>
        <w:tblLook w:val="04A0" w:firstRow="1" w:lastRow="0" w:firstColumn="1" w:lastColumn="0" w:noHBand="0" w:noVBand="1"/>
      </w:tblPr>
      <w:tblGrid>
        <w:gridCol w:w="4092"/>
        <w:gridCol w:w="3562"/>
      </w:tblGrid>
      <w:tr w:rsidR="002A72AF" w:rsidRPr="002A72AF" w:rsidTr="002A72AF">
        <w:tc>
          <w:tcPr>
            <w:tcW w:w="4092" w:type="dxa"/>
            <w:tcBorders>
              <w:top w:val="nil"/>
              <w:left w:val="nil"/>
              <w:bottom w:val="single" w:sz="12" w:space="0" w:color="36AC8D"/>
              <w:right w:val="nil"/>
            </w:tcBorders>
          </w:tcPr>
          <w:p w:rsidR="002A72AF" w:rsidRPr="002A72AF" w:rsidRDefault="002A72AF" w:rsidP="002A72AF">
            <w:pPr>
              <w:spacing w:after="120" w:line="259" w:lineRule="auto"/>
              <w:jc w:val="both"/>
              <w:rPr>
                <w:rFonts w:eastAsiaTheme="minorHAnsi" w:cstheme="minorBidi"/>
                <w:b/>
                <w:sz w:val="22"/>
                <w:szCs w:val="22"/>
              </w:rPr>
            </w:pPr>
            <w:r>
              <w:rPr>
                <w:rFonts w:eastAsiaTheme="minorHAnsi" w:cstheme="minorBidi"/>
                <w:b/>
                <w:sz w:val="22"/>
                <w:szCs w:val="22"/>
              </w:rPr>
              <w:t>Nom complet</w:t>
            </w:r>
          </w:p>
        </w:tc>
        <w:tc>
          <w:tcPr>
            <w:tcW w:w="3562" w:type="dxa"/>
            <w:tcBorders>
              <w:top w:val="nil"/>
              <w:left w:val="nil"/>
              <w:bottom w:val="single" w:sz="12" w:space="0" w:color="36AC8D"/>
              <w:right w:val="nil"/>
            </w:tcBorders>
          </w:tcPr>
          <w:p w:rsidR="002A72AF" w:rsidRPr="002A72AF" w:rsidRDefault="002A72AF" w:rsidP="002A72AF">
            <w:pPr>
              <w:spacing w:after="120" w:line="259" w:lineRule="auto"/>
              <w:jc w:val="both"/>
              <w:rPr>
                <w:rFonts w:eastAsiaTheme="minorHAnsi" w:cstheme="minorBidi"/>
                <w:b/>
                <w:sz w:val="22"/>
                <w:szCs w:val="22"/>
              </w:rPr>
            </w:pPr>
            <w:r>
              <w:rPr>
                <w:rFonts w:eastAsiaTheme="minorHAnsi" w:cstheme="minorBidi"/>
                <w:b/>
                <w:sz w:val="22"/>
                <w:szCs w:val="22"/>
              </w:rPr>
              <w:t>Abréviation</w:t>
            </w:r>
          </w:p>
        </w:tc>
      </w:tr>
      <w:tr w:rsidR="002A72AF" w:rsidRPr="002A72AF" w:rsidTr="002A72AF">
        <w:tc>
          <w:tcPr>
            <w:tcW w:w="4092" w:type="dxa"/>
            <w:tcBorders>
              <w:top w:val="single" w:sz="12" w:space="0" w:color="36AC8D"/>
              <w:left w:val="nil"/>
              <w:bottom w:val="nil"/>
              <w:right w:val="single" w:sz="6" w:space="0" w:color="36AC8D"/>
            </w:tcBorders>
            <w:shd w:val="clear" w:color="auto" w:fill="C8EEE4"/>
          </w:tcPr>
          <w:p w:rsidR="002A72AF" w:rsidRPr="002A72AF" w:rsidRDefault="00AD424A" w:rsidP="002A72AF">
            <w:pPr>
              <w:spacing w:after="120" w:line="259" w:lineRule="auto"/>
              <w:rPr>
                <w:rFonts w:eastAsiaTheme="minorHAnsi" w:cstheme="minorBidi"/>
              </w:rPr>
            </w:pPr>
            <w:r w:rsidRPr="00474CE5">
              <w:rPr>
                <w:rFonts w:eastAsiaTheme="minorHAnsi" w:cstheme="minorBidi"/>
              </w:rPr>
              <w:t>Combo Box</w:t>
            </w:r>
          </w:p>
        </w:tc>
        <w:tc>
          <w:tcPr>
            <w:tcW w:w="3562" w:type="dxa"/>
            <w:tcBorders>
              <w:top w:val="single" w:sz="12" w:space="0" w:color="36AC8D"/>
              <w:left w:val="single" w:sz="6" w:space="0" w:color="36AC8D"/>
              <w:bottom w:val="nil"/>
              <w:right w:val="nil"/>
            </w:tcBorders>
            <w:shd w:val="clear" w:color="auto" w:fill="C8EEE4"/>
          </w:tcPr>
          <w:p w:rsidR="002A72AF" w:rsidRPr="002A72AF" w:rsidRDefault="00AD424A" w:rsidP="00AD424A">
            <w:pPr>
              <w:spacing w:after="120" w:line="259" w:lineRule="auto"/>
              <w:rPr>
                <w:rFonts w:eastAsiaTheme="minorHAnsi" w:cstheme="minorBidi"/>
              </w:rPr>
            </w:pPr>
            <w:r w:rsidRPr="00474CE5">
              <w:rPr>
                <w:rFonts w:eastAsiaTheme="minorHAnsi" w:cstheme="minorBidi"/>
              </w:rPr>
              <w:t>cob</w:t>
            </w:r>
          </w:p>
        </w:tc>
      </w:tr>
      <w:tr w:rsidR="002A72AF" w:rsidRPr="002A72AF" w:rsidTr="002A72AF">
        <w:tc>
          <w:tcPr>
            <w:tcW w:w="4092" w:type="dxa"/>
            <w:tcBorders>
              <w:top w:val="nil"/>
              <w:left w:val="nil"/>
              <w:bottom w:val="nil"/>
              <w:right w:val="single" w:sz="6" w:space="0" w:color="36AC8D"/>
            </w:tcBorders>
          </w:tcPr>
          <w:p w:rsidR="002A72AF" w:rsidRPr="002A72AF" w:rsidRDefault="00AD424A" w:rsidP="002A72AF">
            <w:pPr>
              <w:spacing w:after="120" w:line="259" w:lineRule="auto"/>
              <w:rPr>
                <w:rFonts w:eastAsiaTheme="minorHAnsi" w:cstheme="minorBidi"/>
              </w:rPr>
            </w:pPr>
            <w:r w:rsidRPr="00474CE5">
              <w:rPr>
                <w:rFonts w:eastAsiaTheme="minorHAnsi" w:cstheme="minorBidi"/>
              </w:rPr>
              <w:t>Form</w:t>
            </w:r>
          </w:p>
        </w:tc>
        <w:tc>
          <w:tcPr>
            <w:tcW w:w="3562" w:type="dxa"/>
            <w:tcBorders>
              <w:top w:val="nil"/>
              <w:left w:val="single" w:sz="6" w:space="0" w:color="36AC8D"/>
              <w:bottom w:val="nil"/>
              <w:right w:val="nil"/>
            </w:tcBorders>
          </w:tcPr>
          <w:p w:rsidR="002A72AF" w:rsidRPr="002A72AF" w:rsidRDefault="00AD424A" w:rsidP="00D759B3">
            <w:pPr>
              <w:spacing w:after="120" w:line="259" w:lineRule="auto"/>
              <w:rPr>
                <w:rFonts w:eastAsiaTheme="minorHAnsi" w:cstheme="minorBidi"/>
              </w:rPr>
            </w:pPr>
            <w:r w:rsidRPr="00474CE5">
              <w:rPr>
                <w:rFonts w:eastAsiaTheme="minorHAnsi" w:cstheme="minorBidi"/>
              </w:rPr>
              <w:t>f</w:t>
            </w:r>
            <w:r w:rsidR="00D759B3" w:rsidRPr="00474CE5">
              <w:rPr>
                <w:rFonts w:eastAsiaTheme="minorHAnsi" w:cstheme="minorBidi"/>
              </w:rPr>
              <w:t>rm</w:t>
            </w:r>
          </w:p>
        </w:tc>
      </w:tr>
      <w:tr w:rsidR="002A72AF" w:rsidRPr="002A72AF" w:rsidTr="002A72AF">
        <w:tc>
          <w:tcPr>
            <w:tcW w:w="4092" w:type="dxa"/>
            <w:tcBorders>
              <w:top w:val="nil"/>
              <w:left w:val="nil"/>
              <w:bottom w:val="nil"/>
              <w:right w:val="single" w:sz="6" w:space="0" w:color="36AC8D"/>
            </w:tcBorders>
            <w:shd w:val="clear" w:color="auto" w:fill="C8EEE4"/>
          </w:tcPr>
          <w:p w:rsidR="002A72AF" w:rsidRPr="002A72AF" w:rsidRDefault="00FC3610" w:rsidP="002A72AF">
            <w:pPr>
              <w:spacing w:after="120" w:line="259" w:lineRule="auto"/>
              <w:rPr>
                <w:rFonts w:eastAsiaTheme="minorHAnsi" w:cstheme="minorBidi"/>
              </w:rPr>
            </w:pPr>
            <w:r w:rsidRPr="00474CE5">
              <w:rPr>
                <w:rFonts w:eastAsiaTheme="minorHAnsi" w:cstheme="minorBidi"/>
              </w:rPr>
              <w:t>Label</w:t>
            </w:r>
          </w:p>
        </w:tc>
        <w:tc>
          <w:tcPr>
            <w:tcW w:w="3562" w:type="dxa"/>
            <w:tcBorders>
              <w:top w:val="nil"/>
              <w:left w:val="single" w:sz="6" w:space="0" w:color="36AC8D"/>
              <w:bottom w:val="nil"/>
              <w:right w:val="nil"/>
            </w:tcBorders>
            <w:shd w:val="clear" w:color="auto" w:fill="C8EEE4"/>
          </w:tcPr>
          <w:p w:rsidR="002A72AF" w:rsidRPr="002A72AF" w:rsidRDefault="00FC3610" w:rsidP="00AD424A">
            <w:pPr>
              <w:spacing w:after="120" w:line="259" w:lineRule="auto"/>
              <w:rPr>
                <w:rFonts w:eastAsiaTheme="minorHAnsi" w:cstheme="minorBidi"/>
              </w:rPr>
            </w:pPr>
            <w:r w:rsidRPr="00474CE5">
              <w:rPr>
                <w:rFonts w:eastAsiaTheme="minorHAnsi" w:cstheme="minorBidi"/>
              </w:rPr>
              <w:t>lbl</w:t>
            </w:r>
          </w:p>
        </w:tc>
      </w:tr>
      <w:tr w:rsidR="002A72AF" w:rsidRPr="002A72AF" w:rsidTr="002A72AF">
        <w:tc>
          <w:tcPr>
            <w:tcW w:w="4092" w:type="dxa"/>
            <w:tcBorders>
              <w:top w:val="nil"/>
              <w:left w:val="nil"/>
              <w:bottom w:val="nil"/>
              <w:right w:val="single" w:sz="6" w:space="0" w:color="36AC8D"/>
            </w:tcBorders>
          </w:tcPr>
          <w:p w:rsidR="002A72AF" w:rsidRPr="002A72AF" w:rsidRDefault="00FC3610" w:rsidP="002A72AF">
            <w:pPr>
              <w:spacing w:after="120" w:line="259" w:lineRule="auto"/>
              <w:rPr>
                <w:rFonts w:eastAsiaTheme="minorHAnsi" w:cstheme="minorBidi"/>
              </w:rPr>
            </w:pPr>
            <w:r w:rsidRPr="00474CE5">
              <w:rPr>
                <w:rFonts w:eastAsiaTheme="minorHAnsi" w:cstheme="minorBidi"/>
              </w:rPr>
              <w:t>Text Box</w:t>
            </w:r>
          </w:p>
        </w:tc>
        <w:tc>
          <w:tcPr>
            <w:tcW w:w="3562" w:type="dxa"/>
            <w:tcBorders>
              <w:top w:val="nil"/>
              <w:left w:val="single" w:sz="6" w:space="0" w:color="36AC8D"/>
              <w:bottom w:val="nil"/>
              <w:right w:val="nil"/>
            </w:tcBorders>
          </w:tcPr>
          <w:p w:rsidR="002A72AF" w:rsidRPr="002A72AF" w:rsidRDefault="00FC3610" w:rsidP="00AD424A">
            <w:pPr>
              <w:spacing w:after="120" w:line="259" w:lineRule="auto"/>
              <w:rPr>
                <w:rFonts w:eastAsiaTheme="minorHAnsi" w:cstheme="minorBidi"/>
              </w:rPr>
            </w:pPr>
            <w:r w:rsidRPr="00474CE5">
              <w:rPr>
                <w:rFonts w:eastAsiaTheme="minorHAnsi" w:cstheme="minorBidi"/>
              </w:rPr>
              <w:t>txb</w:t>
            </w:r>
          </w:p>
        </w:tc>
      </w:tr>
      <w:tr w:rsidR="002A72AF" w:rsidRPr="002A72AF" w:rsidTr="002A72AF">
        <w:tc>
          <w:tcPr>
            <w:tcW w:w="4092" w:type="dxa"/>
            <w:tcBorders>
              <w:top w:val="nil"/>
              <w:left w:val="nil"/>
              <w:bottom w:val="nil"/>
              <w:right w:val="single" w:sz="6" w:space="0" w:color="36AC8D"/>
            </w:tcBorders>
            <w:shd w:val="clear" w:color="auto" w:fill="C8EEE4"/>
          </w:tcPr>
          <w:p w:rsidR="002A72AF" w:rsidRPr="002A72AF" w:rsidRDefault="00FC3610" w:rsidP="002A72AF">
            <w:pPr>
              <w:spacing w:after="120" w:line="259" w:lineRule="auto"/>
              <w:rPr>
                <w:rFonts w:eastAsiaTheme="minorHAnsi" w:cstheme="minorBidi"/>
              </w:rPr>
            </w:pPr>
            <w:r w:rsidRPr="00474CE5">
              <w:rPr>
                <w:rFonts w:eastAsiaTheme="minorHAnsi" w:cstheme="minorBidi"/>
              </w:rPr>
              <w:t>Tool Strip</w:t>
            </w:r>
          </w:p>
        </w:tc>
        <w:tc>
          <w:tcPr>
            <w:tcW w:w="3562" w:type="dxa"/>
            <w:tcBorders>
              <w:top w:val="nil"/>
              <w:left w:val="single" w:sz="6" w:space="0" w:color="36AC8D"/>
              <w:bottom w:val="nil"/>
              <w:right w:val="nil"/>
            </w:tcBorders>
            <w:shd w:val="clear" w:color="auto" w:fill="C8EEE4"/>
          </w:tcPr>
          <w:p w:rsidR="002A72AF" w:rsidRPr="002A72AF" w:rsidRDefault="00FC3610" w:rsidP="00AD424A">
            <w:pPr>
              <w:spacing w:after="120" w:line="259" w:lineRule="auto"/>
              <w:rPr>
                <w:rFonts w:eastAsiaTheme="minorHAnsi" w:cstheme="minorBidi"/>
              </w:rPr>
            </w:pPr>
            <w:r w:rsidRPr="00474CE5">
              <w:rPr>
                <w:rFonts w:eastAsiaTheme="minorHAnsi" w:cstheme="minorBidi"/>
              </w:rPr>
              <w:t>ts</w:t>
            </w:r>
          </w:p>
        </w:tc>
      </w:tr>
      <w:tr w:rsidR="002A72AF" w:rsidRPr="002A72AF" w:rsidTr="002A72AF">
        <w:tc>
          <w:tcPr>
            <w:tcW w:w="4092" w:type="dxa"/>
            <w:tcBorders>
              <w:top w:val="nil"/>
              <w:left w:val="nil"/>
              <w:bottom w:val="nil"/>
              <w:right w:val="single" w:sz="6" w:space="0" w:color="36AC8D"/>
            </w:tcBorders>
            <w:shd w:val="clear" w:color="auto" w:fill="FFFFFF" w:themeFill="background1"/>
          </w:tcPr>
          <w:p w:rsidR="002A72AF" w:rsidRPr="002A72AF" w:rsidRDefault="00FC3610" w:rsidP="002A72AF">
            <w:pPr>
              <w:spacing w:after="120" w:line="259" w:lineRule="auto"/>
              <w:rPr>
                <w:rFonts w:eastAsiaTheme="minorHAnsi" w:cstheme="minorBidi"/>
              </w:rPr>
            </w:pPr>
            <w:r w:rsidRPr="00474CE5">
              <w:rPr>
                <w:rFonts w:eastAsiaTheme="minorHAnsi" w:cstheme="minorBidi"/>
              </w:rPr>
              <w:t>Tool Strip Button</w:t>
            </w:r>
          </w:p>
        </w:tc>
        <w:tc>
          <w:tcPr>
            <w:tcW w:w="3562" w:type="dxa"/>
            <w:tcBorders>
              <w:top w:val="nil"/>
              <w:left w:val="single" w:sz="6" w:space="0" w:color="36AC8D"/>
              <w:bottom w:val="nil"/>
              <w:right w:val="nil"/>
            </w:tcBorders>
            <w:shd w:val="clear" w:color="auto" w:fill="FFFFFF" w:themeFill="background1"/>
          </w:tcPr>
          <w:p w:rsidR="002A72AF" w:rsidRPr="002A72AF" w:rsidRDefault="00FC3610" w:rsidP="00AD424A">
            <w:pPr>
              <w:spacing w:after="120" w:line="259" w:lineRule="auto"/>
              <w:rPr>
                <w:rFonts w:eastAsiaTheme="minorHAnsi" w:cstheme="minorBidi"/>
              </w:rPr>
            </w:pPr>
            <w:r w:rsidRPr="00474CE5">
              <w:rPr>
                <w:rFonts w:eastAsiaTheme="minorHAnsi" w:cstheme="minorBidi"/>
              </w:rPr>
              <w:t>tsb</w:t>
            </w:r>
          </w:p>
        </w:tc>
      </w:tr>
      <w:tr w:rsidR="002A72AF" w:rsidRPr="002A72AF" w:rsidTr="00FC3610">
        <w:trPr>
          <w:trHeight w:val="190"/>
        </w:trPr>
        <w:tc>
          <w:tcPr>
            <w:tcW w:w="4092" w:type="dxa"/>
            <w:tcBorders>
              <w:top w:val="nil"/>
              <w:left w:val="nil"/>
              <w:bottom w:val="nil"/>
              <w:right w:val="single" w:sz="6" w:space="0" w:color="36AC8D"/>
            </w:tcBorders>
            <w:shd w:val="clear" w:color="auto" w:fill="C8EEE4"/>
          </w:tcPr>
          <w:p w:rsidR="002A72AF" w:rsidRPr="002A72AF" w:rsidRDefault="00FC3610" w:rsidP="002A72AF">
            <w:pPr>
              <w:spacing w:after="120" w:line="259" w:lineRule="auto"/>
              <w:rPr>
                <w:rFonts w:eastAsiaTheme="minorHAnsi" w:cstheme="minorBidi"/>
              </w:rPr>
            </w:pPr>
            <w:r w:rsidRPr="00474CE5">
              <w:rPr>
                <w:rFonts w:eastAsiaTheme="minorHAnsi" w:cstheme="minorBidi"/>
              </w:rPr>
              <w:t>Tool Strip Drop Down Button</w:t>
            </w:r>
          </w:p>
        </w:tc>
        <w:tc>
          <w:tcPr>
            <w:tcW w:w="3562" w:type="dxa"/>
            <w:tcBorders>
              <w:top w:val="nil"/>
              <w:left w:val="single" w:sz="6" w:space="0" w:color="36AC8D"/>
              <w:bottom w:val="nil"/>
              <w:right w:val="nil"/>
            </w:tcBorders>
            <w:shd w:val="clear" w:color="auto" w:fill="C8EEE4"/>
          </w:tcPr>
          <w:p w:rsidR="002A72AF" w:rsidRPr="002A72AF" w:rsidRDefault="00FC3610" w:rsidP="00AD424A">
            <w:pPr>
              <w:spacing w:after="120" w:line="259" w:lineRule="auto"/>
              <w:rPr>
                <w:rFonts w:eastAsiaTheme="minorHAnsi" w:cstheme="minorBidi"/>
              </w:rPr>
            </w:pPr>
            <w:r w:rsidRPr="00474CE5">
              <w:rPr>
                <w:rFonts w:eastAsiaTheme="minorHAnsi" w:cstheme="minorBidi"/>
              </w:rPr>
              <w:t>tsddb</w:t>
            </w:r>
          </w:p>
        </w:tc>
      </w:tr>
      <w:tr w:rsidR="00FC3610" w:rsidRPr="002A72AF" w:rsidTr="00C414DA">
        <w:trPr>
          <w:trHeight w:val="190"/>
        </w:trPr>
        <w:tc>
          <w:tcPr>
            <w:tcW w:w="4092" w:type="dxa"/>
            <w:tcBorders>
              <w:top w:val="nil"/>
              <w:left w:val="nil"/>
              <w:bottom w:val="nil"/>
              <w:right w:val="single" w:sz="6" w:space="0" w:color="36AC8D"/>
            </w:tcBorders>
            <w:shd w:val="clear" w:color="auto" w:fill="auto"/>
          </w:tcPr>
          <w:p w:rsidR="00FC3610" w:rsidRPr="00474CE5" w:rsidRDefault="00474CE5" w:rsidP="00474CE5">
            <w:pPr>
              <w:spacing w:after="120"/>
            </w:pPr>
            <w:r w:rsidRPr="00474CE5">
              <w:t xml:space="preserve">Tool </w:t>
            </w:r>
            <w:r>
              <w:t>Strip Menu Item</w:t>
            </w:r>
          </w:p>
        </w:tc>
        <w:tc>
          <w:tcPr>
            <w:tcW w:w="3562" w:type="dxa"/>
            <w:tcBorders>
              <w:top w:val="nil"/>
              <w:left w:val="single" w:sz="6" w:space="0" w:color="36AC8D"/>
              <w:bottom w:val="nil"/>
              <w:right w:val="nil"/>
            </w:tcBorders>
            <w:shd w:val="clear" w:color="auto" w:fill="auto"/>
          </w:tcPr>
          <w:p w:rsidR="00FC3610" w:rsidRPr="00474CE5" w:rsidRDefault="00474CE5" w:rsidP="00AD424A">
            <w:pPr>
              <w:spacing w:after="120"/>
            </w:pPr>
            <w:r>
              <w:t>tsmi</w:t>
            </w:r>
          </w:p>
        </w:tc>
      </w:tr>
      <w:tr w:rsidR="00C414DA" w:rsidRPr="002A72AF" w:rsidTr="00FC3610">
        <w:trPr>
          <w:trHeight w:val="190"/>
        </w:trPr>
        <w:tc>
          <w:tcPr>
            <w:tcW w:w="4092" w:type="dxa"/>
            <w:tcBorders>
              <w:top w:val="nil"/>
              <w:left w:val="nil"/>
              <w:bottom w:val="single" w:sz="6" w:space="0" w:color="36AC8D"/>
              <w:right w:val="single" w:sz="6" w:space="0" w:color="36AC8D"/>
            </w:tcBorders>
            <w:shd w:val="clear" w:color="auto" w:fill="auto"/>
          </w:tcPr>
          <w:p w:rsidR="00C414DA" w:rsidRPr="00474CE5" w:rsidRDefault="00C414DA" w:rsidP="00474CE5">
            <w:pPr>
              <w:spacing w:after="120"/>
            </w:pPr>
          </w:p>
        </w:tc>
        <w:tc>
          <w:tcPr>
            <w:tcW w:w="3562" w:type="dxa"/>
            <w:tcBorders>
              <w:top w:val="nil"/>
              <w:left w:val="single" w:sz="6" w:space="0" w:color="36AC8D"/>
              <w:bottom w:val="single" w:sz="6" w:space="0" w:color="36AC8D"/>
              <w:right w:val="nil"/>
            </w:tcBorders>
            <w:shd w:val="clear" w:color="auto" w:fill="auto"/>
          </w:tcPr>
          <w:p w:rsidR="00C414DA" w:rsidRDefault="00C414DA" w:rsidP="00AD424A">
            <w:pPr>
              <w:spacing w:after="120"/>
            </w:pPr>
          </w:p>
        </w:tc>
      </w:tr>
    </w:tbl>
    <w:p w:rsidR="0055490A" w:rsidRDefault="000E44CA" w:rsidP="000E44CA">
      <w:pPr>
        <w:pStyle w:val="Titre3"/>
      </w:pPr>
      <w:bookmarkStart w:id="30" w:name="_Toc516143743"/>
      <w:r>
        <w:t>Lancement du programme</w:t>
      </w:r>
      <w:bookmarkEnd w:id="30"/>
    </w:p>
    <w:p w:rsidR="000E44CA" w:rsidRDefault="000E44CA" w:rsidP="00721B6E">
      <w:pPr>
        <w:ind w:left="1418" w:firstLine="283"/>
        <w:jc w:val="both"/>
      </w:pPr>
      <w:r>
        <w:t xml:space="preserve">Lors du lancement du programme, plusieurs objets du programme sont modifiés, notamment </w:t>
      </w:r>
      <w:r w:rsidR="005E42A0">
        <w:t xml:space="preserve">le bouton pour convertir, </w:t>
      </w:r>
      <w:r>
        <w:t>les boutons pour afficher le calcul, la zone de texte où l’utilisateur entre la valeur à convertir,</w:t>
      </w:r>
      <w:r w:rsidR="005E42A0">
        <w:t xml:space="preserve"> les noms concernant en quoi le nombre de l’utilisateur sera converti.</w:t>
      </w:r>
      <w:r w:rsidR="00CA2847">
        <w:t xml:space="preserve"> N’affichant que le minimum à l’utilisateur avant qu’il fasse le choix du format duquel sera converti le nombre qu’</w:t>
      </w:r>
      <w:r w:rsidR="006C00F2">
        <w:t>il choisira.</w:t>
      </w:r>
      <w:r w:rsidR="00D55FEB" w:rsidRPr="00D55FEB">
        <w:t xml:space="preserve"> </w:t>
      </w:r>
      <w:r w:rsidR="00D55FEB">
        <w:t>(Image</w:t>
      </w:r>
      <w:r w:rsidR="002221A9">
        <w:t xml:space="preserve"> de l’interface lors de l’ouvertur</w:t>
      </w:r>
      <w:r w:rsidR="00F662EF">
        <w:t>e</w:t>
      </w:r>
      <w:r w:rsidR="00D55FEB">
        <w:t xml:space="preserve"> ci-dessous)</w:t>
      </w:r>
    </w:p>
    <w:p w:rsidR="00B36EC9" w:rsidRDefault="008642FC" w:rsidP="000E44CA">
      <w:pPr>
        <w:spacing w:after="165"/>
        <w:ind w:left="1425" w:firstLine="276"/>
      </w:pPr>
      <w:r w:rsidRPr="008642FC">
        <w:rPr>
          <w:noProof/>
          <w:lang w:eastAsia="fr-CH"/>
        </w:rPr>
        <w:drawing>
          <wp:inline distT="0" distB="0" distL="0" distR="0">
            <wp:extent cx="2975330" cy="2894965"/>
            <wp:effectExtent l="0" t="0" r="0" b="635"/>
            <wp:docPr id="449" name="Image 449" descr="C:\Users\Christian\Desktop\in2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tian\Desktop\in2dex.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201" t="3" r="225" b="568"/>
                    <a:stretch/>
                  </pic:blipFill>
                  <pic:spPr bwMode="auto">
                    <a:xfrm>
                      <a:off x="0" y="0"/>
                      <a:ext cx="2986351" cy="2905688"/>
                    </a:xfrm>
                    <a:prstGeom prst="rect">
                      <a:avLst/>
                    </a:prstGeom>
                    <a:noFill/>
                    <a:ln>
                      <a:noFill/>
                    </a:ln>
                    <a:extLst>
                      <a:ext uri="{53640926-AAD7-44D8-BBD7-CCE9431645EC}">
                        <a14:shadowObscured xmlns:a14="http://schemas.microsoft.com/office/drawing/2010/main"/>
                      </a:ext>
                    </a:extLst>
                  </pic:spPr>
                </pic:pic>
              </a:graphicData>
            </a:graphic>
          </wp:inline>
        </w:drawing>
      </w:r>
    </w:p>
    <w:p w:rsidR="00B36EC9" w:rsidRDefault="00B36EC9">
      <w:r>
        <w:br w:type="page"/>
      </w:r>
    </w:p>
    <w:p w:rsidR="00B64A28" w:rsidRDefault="00B64A28" w:rsidP="00B64A28">
      <w:pPr>
        <w:pStyle w:val="Titre3"/>
      </w:pPr>
      <w:bookmarkStart w:id="31" w:name="_Toc516143744"/>
      <w:r>
        <w:lastRenderedPageBreak/>
        <w:t>Comment entrer une valeur à convertir</w:t>
      </w:r>
      <w:bookmarkEnd w:id="31"/>
    </w:p>
    <w:p w:rsidR="000F50C5" w:rsidRDefault="00DD7E35" w:rsidP="002D2E12">
      <w:pPr>
        <w:ind w:left="1418" w:firstLine="283"/>
        <w:jc w:val="both"/>
      </w:pPr>
      <w:r>
        <w:t>I</w:t>
      </w:r>
      <w:r w:rsidR="00B64A28">
        <w:t xml:space="preserve">l faut tout d’abord </w:t>
      </w:r>
      <w:r w:rsidR="00B64A28" w:rsidRPr="00FD3434">
        <w:rPr>
          <w:color w:val="B40040"/>
        </w:rPr>
        <w:t>choisir le format</w:t>
      </w:r>
      <w:r w:rsidR="00B64A28">
        <w:t xml:space="preserve"> du quel l’utilisateur veut effectuer la conversion avant de convertir.</w:t>
      </w:r>
      <w:r>
        <w:t xml:space="preserve"> </w:t>
      </w:r>
      <w:r w:rsidR="000F50C5">
        <w:t>(</w:t>
      </w:r>
      <w:r w:rsidR="00A40297">
        <w:t>Image</w:t>
      </w:r>
      <w:r w:rsidR="000F50C5">
        <w:t xml:space="preserve"> ci-dessous)</w:t>
      </w:r>
    </w:p>
    <w:p w:rsidR="00FD3434" w:rsidRDefault="000F50C5" w:rsidP="002D2E12">
      <w:pPr>
        <w:ind w:left="1418" w:firstLine="283"/>
        <w:jc w:val="both"/>
      </w:pPr>
      <w:r w:rsidRPr="002700B7">
        <w:rPr>
          <w:noProof/>
          <w:color w:val="B40040"/>
          <w:lang w:eastAsia="fr-CH"/>
        </w:rPr>
        <mc:AlternateContent>
          <mc:Choice Requires="wps">
            <w:drawing>
              <wp:anchor distT="0" distB="0" distL="114300" distR="114300" simplePos="0" relativeHeight="251699200" behindDoc="0" locked="0" layoutInCell="1" allowOverlap="1" wp14:anchorId="60082F40" wp14:editId="35099D31">
                <wp:simplePos x="0" y="0"/>
                <wp:positionH relativeFrom="margin">
                  <wp:posOffset>1357894</wp:posOffset>
                </wp:positionH>
                <wp:positionV relativeFrom="paragraph">
                  <wp:posOffset>457835</wp:posOffset>
                </wp:positionV>
                <wp:extent cx="758825" cy="474345"/>
                <wp:effectExtent l="0" t="0" r="22225" b="20955"/>
                <wp:wrapNone/>
                <wp:docPr id="451" name="Rectangle 451"/>
                <wp:cNvGraphicFramePr/>
                <a:graphic xmlns:a="http://schemas.openxmlformats.org/drawingml/2006/main">
                  <a:graphicData uri="http://schemas.microsoft.com/office/word/2010/wordprocessingShape">
                    <wps:wsp>
                      <wps:cNvSpPr/>
                      <wps:spPr>
                        <a:xfrm>
                          <a:off x="0" y="0"/>
                          <a:ext cx="758825" cy="474345"/>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40E70" id="Rectangle 451" o:spid="_x0000_s1026" style="position:absolute;margin-left:106.9pt;margin-top:36.05pt;width:59.75pt;height:37.3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" filled="f" strokecolor="#b40040" strokeweight="1.5pt">
                <w10:wrap anchorx="margin"/>
              </v:rect>
            </w:pict>
          </mc:Fallback>
        </mc:AlternateContent>
      </w:r>
      <w:r>
        <w:t xml:space="preserve"> </w:t>
      </w:r>
      <w:r w:rsidR="00FD3434" w:rsidRPr="00FD3434">
        <w:rPr>
          <w:noProof/>
          <w:lang w:eastAsia="fr-CH"/>
        </w:rPr>
        <w:drawing>
          <wp:inline distT="0" distB="0" distL="0" distR="0">
            <wp:extent cx="3098855" cy="3010619"/>
            <wp:effectExtent l="0" t="0" r="6350" b="0"/>
            <wp:docPr id="450" name="Image 450" descr="C:\Users\Christian\Desktop\in2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ian\Desktop\in2dex.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3045" cy="3014690"/>
                    </a:xfrm>
                    <a:prstGeom prst="rect">
                      <a:avLst/>
                    </a:prstGeom>
                    <a:noFill/>
                    <a:ln>
                      <a:noFill/>
                    </a:ln>
                  </pic:spPr>
                </pic:pic>
              </a:graphicData>
            </a:graphic>
          </wp:inline>
        </w:drawing>
      </w:r>
    </w:p>
    <w:p w:rsidR="000F50C5" w:rsidRPr="00B64A28" w:rsidRDefault="000F50C5" w:rsidP="00254A1C">
      <w:pPr>
        <w:ind w:left="1418" w:firstLine="283"/>
        <w:jc w:val="both"/>
      </w:pPr>
      <w:r>
        <w:t>Une fois le format choisi la case où l’utilisateur peut entrer le nombre à convertir devient disponible. Une vérification du nombre entré lorsque l’utilisateur choisi un format se fait, par exemple si l’utilisateur choisi le format décimal et a entré un nombre en décimal</w:t>
      </w:r>
      <w:r w:rsidR="00007C8B">
        <w:t xml:space="preserve"> comme « 9148 »</w:t>
      </w:r>
      <w:r>
        <w:t xml:space="preserve"> mais venait à changer de format pour le binaire, dans ce cas la case où l’utilisateur entre son nombre ainsi que le bouton de conversion deviendront indisponibles pour empêcher d’effectuer une conversion qui n’est pas possible</w:t>
      </w:r>
      <w:r w:rsidR="005F0084">
        <w:t xml:space="preserve"> en plus de se mettre en rouge afin d’indiquer que le format est incorrect</w:t>
      </w:r>
      <w:r>
        <w:t>.</w:t>
      </w:r>
    </w:p>
    <w:p w:rsidR="00C028CB" w:rsidRDefault="00C028CB" w:rsidP="00C028CB">
      <w:pPr>
        <w:pStyle w:val="Titre3"/>
      </w:pPr>
      <w:bookmarkStart w:id="32" w:name="_Toc516143745"/>
      <w:r>
        <w:t>Vérifications du nombre entré par l’utilisateur</w:t>
      </w:r>
      <w:bookmarkEnd w:id="32"/>
    </w:p>
    <w:p w:rsidR="00B64A28" w:rsidRDefault="00B64A28" w:rsidP="003E2448">
      <w:pPr>
        <w:ind w:left="1418" w:firstLine="283"/>
        <w:jc w:val="both"/>
      </w:pPr>
      <w:r>
        <w:t xml:space="preserve">Lorsque l’utilisateur entre une valeur, </w:t>
      </w:r>
      <w:r w:rsidR="00A96A76">
        <w:t xml:space="preserve">il est immédiatement </w:t>
      </w:r>
      <w:r w:rsidR="00140DDB">
        <w:t>vérifié, en premier le programme vérifie s’il est signé,</w:t>
      </w:r>
      <w:r w:rsidR="00D0360C">
        <w:t xml:space="preserve"> si tel est le cas</w:t>
      </w:r>
      <w:r w:rsidR="00A57ED8">
        <w:t>,</w:t>
      </w:r>
      <w:r w:rsidR="00D0360C">
        <w:t xml:space="preserve"> alors </w:t>
      </w:r>
      <w:r w:rsidR="00A57ED8">
        <w:t xml:space="preserve">il </w:t>
      </w:r>
      <w:r w:rsidR="003E4296">
        <w:t>l’ajoute</w:t>
      </w:r>
      <w:r w:rsidR="00DB396B">
        <w:t xml:space="preserve"> au nombre entré par l’utilisateur.</w:t>
      </w:r>
      <w:r w:rsidR="00626D50">
        <w:t xml:space="preserve"> </w:t>
      </w:r>
      <w:r w:rsidR="00E65256">
        <w:t>(Image ci-dessous)</w:t>
      </w:r>
    </w:p>
    <w:p w:rsidR="0055490A" w:rsidRDefault="0055490A" w:rsidP="00EF4261">
      <w:pPr>
        <w:ind w:left="1418" w:firstLine="283"/>
      </w:pPr>
      <w:r>
        <w:rPr>
          <w:noProof/>
          <w:lang w:eastAsia="fr-CH"/>
        </w:rPr>
        <w:drawing>
          <wp:inline distT="0" distB="0" distL="0" distR="0" wp14:anchorId="1CD64095" wp14:editId="3E7093AD">
            <wp:extent cx="3835400" cy="2079639"/>
            <wp:effectExtent l="19050" t="19050" r="12700" b="158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6043" cy="2096254"/>
                    </a:xfrm>
                    <a:prstGeom prst="rect">
                      <a:avLst/>
                    </a:prstGeom>
                    <a:ln>
                      <a:solidFill>
                        <a:schemeClr val="tx1"/>
                      </a:solidFill>
                    </a:ln>
                    <a:effectLst>
                      <a:softEdge rad="0"/>
                    </a:effectLst>
                  </pic:spPr>
                </pic:pic>
              </a:graphicData>
            </a:graphic>
          </wp:inline>
        </w:drawing>
      </w:r>
    </w:p>
    <w:p w:rsidR="00244D14" w:rsidRDefault="002F1967" w:rsidP="009C5DEF">
      <w:pPr>
        <w:ind w:left="1418" w:firstLine="283"/>
        <w:jc w:val="both"/>
      </w:pPr>
      <w:r>
        <w:lastRenderedPageBreak/>
        <w:t>Ensuite</w:t>
      </w:r>
      <w:r w:rsidR="00FC11BD">
        <w:t>,</w:t>
      </w:r>
      <w:r>
        <w:t xml:space="preserve"> le programme va récupérer le format choisi par l’utilisateur, ainsi il sera possible d’adapter les vérifications selon le format choisi, si l’utilisateur a choisi le format décimal à convertir, dans ce cas </w:t>
      </w:r>
      <w:r w:rsidR="008E57C7">
        <w:t>une vérification avec un regex « checkValDec » sera utilisé. (</w:t>
      </w:r>
      <w:r w:rsidR="00D13102">
        <w:t>Image</w:t>
      </w:r>
      <w:r w:rsidR="008E57C7">
        <w:t xml:space="preserve"> ci-dessous de ce regex)</w:t>
      </w:r>
      <w:r w:rsidR="004820C3" w:rsidRPr="004820C3">
        <w:t xml:space="preserve"> </w:t>
      </w:r>
      <w:r w:rsidR="004820C3">
        <w:t>(Image ci-dessous)</w:t>
      </w:r>
    </w:p>
    <w:p w:rsidR="00D13102" w:rsidRDefault="00DD34CA" w:rsidP="00EF4261">
      <w:pPr>
        <w:ind w:left="1418" w:firstLine="283"/>
        <w:jc w:val="both"/>
      </w:pPr>
      <w:r w:rsidRPr="00DD34CA">
        <w:rPr>
          <w:noProof/>
          <w:lang w:eastAsia="fr-CH"/>
        </w:rPr>
        <w:drawing>
          <wp:inline distT="0" distB="0" distL="0" distR="0">
            <wp:extent cx="4859020" cy="516917"/>
            <wp:effectExtent l="19050" t="19050" r="17780" b="16510"/>
            <wp:docPr id="31" name="Image 31" descr="C:\Users\Christian\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Desktop\index.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0543" cy="517079"/>
                    </a:xfrm>
                    <a:prstGeom prst="rect">
                      <a:avLst/>
                    </a:prstGeom>
                    <a:noFill/>
                    <a:ln>
                      <a:solidFill>
                        <a:schemeClr val="tx1"/>
                      </a:solidFill>
                    </a:ln>
                  </pic:spPr>
                </pic:pic>
              </a:graphicData>
            </a:graphic>
          </wp:inline>
        </w:drawing>
      </w:r>
    </w:p>
    <w:p w:rsidR="00D13102" w:rsidRPr="0055490A" w:rsidRDefault="00AC188D" w:rsidP="009C5DEF">
      <w:pPr>
        <w:ind w:left="1418" w:firstLine="283"/>
        <w:jc w:val="both"/>
      </w:pPr>
      <w:r>
        <w:t>Mais aussi un « int.TryParse », cela permet d’essayer de convertir en int 32, si cela fonctionne une variable est défini avec la valeur de l’utilisateur, si au contraire cela ne fonctionne pas alors le</w:t>
      </w:r>
      <w:r w:rsidR="00C440FD">
        <w:t xml:space="preserve"> programme ne le converti pas e</w:t>
      </w:r>
      <w:r>
        <w:t>t il sort du if.</w:t>
      </w:r>
      <w:r w:rsidR="000E44CA">
        <w:t xml:space="preserve"> Si au contraire cela fonctionne il va donc récupérer la valeur dans une variable ainsi que rendre disponible le bouton de conversion à l’utilisateur.</w:t>
      </w:r>
      <w:r w:rsidR="004B5068">
        <w:t xml:space="preserve"> (Image ci-dessous</w:t>
      </w:r>
      <w:r w:rsidR="00881DBA">
        <w:t xml:space="preserve"> pour le format binaire</w:t>
      </w:r>
      <w:r w:rsidR="004B5068">
        <w:t>)</w:t>
      </w:r>
    </w:p>
    <w:p w:rsidR="00DE7BCC" w:rsidRDefault="0055490A" w:rsidP="00EF4261">
      <w:pPr>
        <w:ind w:left="1418" w:firstLine="283"/>
      </w:pPr>
      <w:r>
        <w:rPr>
          <w:noProof/>
          <w:lang w:eastAsia="fr-CH"/>
        </w:rPr>
        <w:drawing>
          <wp:inline distT="0" distB="0" distL="0" distR="0" wp14:anchorId="5682091F" wp14:editId="36028223">
            <wp:extent cx="4840101" cy="1932317"/>
            <wp:effectExtent l="19050" t="19050" r="17780" b="1079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5464" cy="1934458"/>
                    </a:xfrm>
                    <a:prstGeom prst="rect">
                      <a:avLst/>
                    </a:prstGeom>
                    <a:ln>
                      <a:solidFill>
                        <a:schemeClr val="tx1"/>
                      </a:solidFill>
                    </a:ln>
                  </pic:spPr>
                </pic:pic>
              </a:graphicData>
            </a:graphic>
          </wp:inline>
        </w:drawing>
      </w:r>
    </w:p>
    <w:p w:rsidR="00DE7BCC" w:rsidRDefault="00DE7BCC">
      <w:r>
        <w:br w:type="page"/>
      </w:r>
    </w:p>
    <w:p w:rsidR="009E6062" w:rsidRDefault="007E4679" w:rsidP="009E6062">
      <w:pPr>
        <w:pStyle w:val="Titre3"/>
      </w:pPr>
      <w:bookmarkStart w:id="33" w:name="_Toc516143746"/>
      <w:r>
        <w:lastRenderedPageBreak/>
        <w:t>C</w:t>
      </w:r>
      <w:r w:rsidR="00C028CB">
        <w:t>onversion de décimal à binaire</w:t>
      </w:r>
      <w:r w:rsidR="009E6062">
        <w:t xml:space="preserve"> avec nombre entier</w:t>
      </w:r>
      <w:r w:rsidR="009E6062" w:rsidRPr="009E6062">
        <w:t xml:space="preserve"> </w:t>
      </w:r>
      <w:r w:rsidR="00B06196">
        <w:t>signé</w:t>
      </w:r>
      <w:r w:rsidR="00C60265">
        <w:t xml:space="preserve"> entier</w:t>
      </w:r>
      <w:bookmarkEnd w:id="33"/>
    </w:p>
    <w:p w:rsidR="00763267" w:rsidRDefault="00631470" w:rsidP="009E4B55">
      <w:pPr>
        <w:spacing w:after="165"/>
        <w:ind w:left="1425" w:firstLine="276"/>
        <w:jc w:val="both"/>
      </w:pPr>
      <w:r>
        <w:t>Lorsque l’utilisa</w:t>
      </w:r>
      <w:r w:rsidR="009A2A1F">
        <w:t>teur entre le nombre qu’il veut convertir et clique sur le bouton « Convertir »</w:t>
      </w:r>
      <w:r w:rsidR="00265776">
        <w:t>, le bouton « Montrer le calcul » devient disponible afin d’afficher le calcul de conversion au complet. (</w:t>
      </w:r>
      <w:r w:rsidR="003C302A">
        <w:t>Image</w:t>
      </w:r>
      <w:r w:rsidR="00265776">
        <w:t xml:space="preserve"> ci-dessou</w:t>
      </w:r>
      <w:r w:rsidR="00E53DB7">
        <w:t>s</w:t>
      </w:r>
      <w:r w:rsidR="00265776">
        <w:t>)</w:t>
      </w:r>
    </w:p>
    <w:p w:rsidR="009A2A1F" w:rsidRDefault="0097154F" w:rsidP="00EF4261">
      <w:pPr>
        <w:spacing w:after="165"/>
        <w:ind w:left="1425" w:firstLine="276"/>
      </w:pPr>
      <w:r w:rsidRPr="0097154F">
        <w:rPr>
          <w:noProof/>
          <w:lang w:eastAsia="fr-CH"/>
        </w:rPr>
        <w:drawing>
          <wp:inline distT="0" distB="0" distL="0" distR="0">
            <wp:extent cx="3544566" cy="3455719"/>
            <wp:effectExtent l="0" t="0" r="0" b="0"/>
            <wp:docPr id="452" name="Image 452" descr="C:\Users\Christian\Desktop\in2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Desktop\in2dex.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391" r="496" b="1098"/>
                    <a:stretch/>
                  </pic:blipFill>
                  <pic:spPr bwMode="auto">
                    <a:xfrm>
                      <a:off x="0" y="0"/>
                      <a:ext cx="3570350" cy="3480856"/>
                    </a:xfrm>
                    <a:prstGeom prst="rect">
                      <a:avLst/>
                    </a:prstGeom>
                    <a:noFill/>
                    <a:ln>
                      <a:noFill/>
                    </a:ln>
                    <a:extLst>
                      <a:ext uri="{53640926-AAD7-44D8-BBD7-CCE9431645EC}">
                        <a14:shadowObscured xmlns:a14="http://schemas.microsoft.com/office/drawing/2010/main"/>
                      </a:ext>
                    </a:extLst>
                  </pic:spPr>
                </pic:pic>
              </a:graphicData>
            </a:graphic>
          </wp:inline>
        </w:drawing>
      </w:r>
    </w:p>
    <w:p w:rsidR="00A73CF6" w:rsidRDefault="00597896" w:rsidP="002C5ADE">
      <w:pPr>
        <w:spacing w:after="165"/>
        <w:ind w:left="1425" w:firstLine="276"/>
        <w:jc w:val="both"/>
      </w:pPr>
      <w:r>
        <w:t>Le résultat affiché est sur 32 bits, il n’est pas obligatoire qu’il soit signé, en effet il est possible d’effectuer l’opération sans</w:t>
      </w:r>
      <w:r w:rsidR="008E1973">
        <w:t>,</w:t>
      </w:r>
      <w:r>
        <w:t xml:space="preserve"> </w:t>
      </w:r>
      <w:r w:rsidR="00FD7B20">
        <w:t xml:space="preserve">mais il est aussi possible </w:t>
      </w:r>
      <w:r w:rsidR="00F115DE">
        <w:t>de l’effectuer avec</w:t>
      </w:r>
      <w:r>
        <w:t xml:space="preserve"> pour cela il faut </w:t>
      </w:r>
      <w:r w:rsidR="00EF4261">
        <w:t>aller</w:t>
      </w:r>
      <w:r>
        <w:t xml:space="preserve"> sur « Signé » dans la barre des t</w:t>
      </w:r>
      <w:r w:rsidR="006949EE">
        <w:t>âches e</w:t>
      </w:r>
      <w:r>
        <w:t>t cliquer sur « Oui » ou « Non ».</w:t>
      </w:r>
    </w:p>
    <w:p w:rsidR="00597896" w:rsidRDefault="00A73CF6" w:rsidP="002C5ADE">
      <w:pPr>
        <w:spacing w:after="165"/>
        <w:ind w:left="1425" w:firstLine="276"/>
        <w:jc w:val="both"/>
      </w:pPr>
      <w:r>
        <w:t>Pour la conversion sans le nombre entré est divisé pa</w:t>
      </w:r>
      <w:r w:rsidR="00FC4CE3">
        <w:t xml:space="preserve">r deux, si le chiffre est </w:t>
      </w:r>
      <w:r w:rsidR="00EF4261">
        <w:t>impair</w:t>
      </w:r>
      <w:r w:rsidR="00FC4CE3">
        <w:t xml:space="preserve"> alors le reste qui n’est autre que le surplus empêchant la division par deux sans que cela devienne un chiffre à virgule est stocké dans un tableau, le résultat de la division est aussi stocké dans un second tableau et cela est fait en boucle, s’ils sont stockés dans un tableau chacun c’est pour pouvoir les récupérer lorsque l’on veut </w:t>
      </w:r>
      <w:r w:rsidR="00EF4261">
        <w:t>afficher</w:t>
      </w:r>
      <w:r w:rsidR="00FC4CE3">
        <w:t xml:space="preserve"> le calcul.</w:t>
      </w:r>
      <w:r w:rsidR="007D4913">
        <w:t xml:space="preserve"> (Image démontrant comment est affiché le calcul)</w:t>
      </w:r>
    </w:p>
    <w:p w:rsidR="007D4913" w:rsidRDefault="00404691" w:rsidP="002C5ADE">
      <w:pPr>
        <w:spacing w:after="165"/>
        <w:ind w:left="1425" w:firstLine="276"/>
        <w:jc w:val="both"/>
      </w:pPr>
      <w:r w:rsidRPr="00404691">
        <w:rPr>
          <w:noProof/>
          <w:lang w:eastAsia="fr-CH"/>
        </w:rPr>
        <w:lastRenderedPageBreak/>
        <w:drawing>
          <wp:inline distT="0" distB="0" distL="0" distR="0">
            <wp:extent cx="4493922" cy="3954483"/>
            <wp:effectExtent l="0" t="0" r="1905" b="8255"/>
            <wp:docPr id="26" name="Image 26" descr="C:\Users\Christian\Desktop\in2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in2dex.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125" r="328" b="498"/>
                    <a:stretch/>
                  </pic:blipFill>
                  <pic:spPr bwMode="auto">
                    <a:xfrm>
                      <a:off x="0" y="0"/>
                      <a:ext cx="4526657" cy="3983288"/>
                    </a:xfrm>
                    <a:prstGeom prst="rect">
                      <a:avLst/>
                    </a:prstGeom>
                    <a:noFill/>
                    <a:ln>
                      <a:noFill/>
                    </a:ln>
                    <a:extLst>
                      <a:ext uri="{53640926-AAD7-44D8-BBD7-CCE9431645EC}">
                        <a14:shadowObscured xmlns:a14="http://schemas.microsoft.com/office/drawing/2010/main"/>
                      </a:ext>
                    </a:extLst>
                  </pic:spPr>
                </pic:pic>
              </a:graphicData>
            </a:graphic>
          </wp:inline>
        </w:drawing>
      </w:r>
    </w:p>
    <w:p w:rsidR="002F61BF" w:rsidRDefault="002F61BF" w:rsidP="002C5ADE">
      <w:pPr>
        <w:spacing w:after="165"/>
        <w:ind w:left="1425" w:firstLine="276"/>
        <w:jc w:val="both"/>
      </w:pPr>
      <w:r>
        <w:t>Si l’utilisateur choisi de convertir un nombre signé cela ne s’arrête pas là, si le nombre est positif alors cela ne change pas, cependant s’il est négatif alors il va effectuer d’autre</w:t>
      </w:r>
      <w:r w:rsidR="00E55CB8">
        <w:t>s</w:t>
      </w:r>
      <w:r>
        <w:t xml:space="preserve"> opérations en plus, il va donc convertir en binaire positif, mais par la suite il va inverser les « 0 »</w:t>
      </w:r>
      <w:r w:rsidR="009A67B9">
        <w:t xml:space="preserve"> et les « 1 » et ajouter un bit</w:t>
      </w:r>
      <w:r>
        <w:t xml:space="preserve"> au tout début. (Exemple de résultat en binaire négatif ci-dessous)</w:t>
      </w:r>
    </w:p>
    <w:p w:rsidR="002F61BF" w:rsidRDefault="002F61BF" w:rsidP="002C5ADE">
      <w:pPr>
        <w:spacing w:after="165"/>
        <w:ind w:left="1425" w:firstLine="276"/>
        <w:jc w:val="both"/>
      </w:pPr>
      <w:r w:rsidRPr="002F61BF">
        <w:rPr>
          <w:noProof/>
          <w:lang w:eastAsia="fr-CH"/>
        </w:rPr>
        <w:drawing>
          <wp:inline distT="0" distB="0" distL="0" distR="0">
            <wp:extent cx="3522285" cy="3431969"/>
            <wp:effectExtent l="0" t="0" r="2540" b="0"/>
            <wp:docPr id="27" name="Image 27" descr="C:\Users\Christian\Desktop\in2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Desktop\in2dex.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35389" cy="3444737"/>
                    </a:xfrm>
                    <a:prstGeom prst="rect">
                      <a:avLst/>
                    </a:prstGeom>
                    <a:noFill/>
                    <a:ln>
                      <a:noFill/>
                    </a:ln>
                  </pic:spPr>
                </pic:pic>
              </a:graphicData>
            </a:graphic>
          </wp:inline>
        </w:drawing>
      </w:r>
    </w:p>
    <w:p w:rsidR="0095478A" w:rsidRPr="00763267" w:rsidRDefault="0095478A" w:rsidP="002C5ADE">
      <w:pPr>
        <w:spacing w:after="165"/>
        <w:ind w:left="1425" w:firstLine="276"/>
        <w:jc w:val="both"/>
      </w:pPr>
      <w:r>
        <w:lastRenderedPageBreak/>
        <w:t>L’affichage du calcul ne fonctionne pas pour les nombre signé négatif</w:t>
      </w:r>
      <w:r w:rsidR="00343443">
        <w:t xml:space="preserve"> et</w:t>
      </w:r>
      <w:r>
        <w:t xml:space="preserve"> la conversion de décimal signé négatif en octal ne fonctionne pas</w:t>
      </w:r>
      <w:r w:rsidR="00891C8D">
        <w:t>.</w:t>
      </w:r>
    </w:p>
    <w:p w:rsidR="00B06196" w:rsidRDefault="009E6062" w:rsidP="00B06196">
      <w:pPr>
        <w:pStyle w:val="Titre3"/>
      </w:pPr>
      <w:bookmarkStart w:id="34" w:name="_Toc516143747"/>
      <w:r>
        <w:t>Conversion de décimal à binaire avec nombre à virgule</w:t>
      </w:r>
      <w:bookmarkEnd w:id="34"/>
    </w:p>
    <w:p w:rsidR="0031467C" w:rsidRPr="0031467C" w:rsidRDefault="002A535B" w:rsidP="002A535B">
      <w:pPr>
        <w:ind w:left="1418" w:firstLine="283"/>
        <w:jc w:val="both"/>
      </w:pPr>
      <w:r>
        <w:t xml:space="preserve">Concernant la conversion de décimal à binaire avec virgule, il est possible d’effectuer cette conversion en non signé, la valeur après la virgule est </w:t>
      </w:r>
      <w:r w:rsidR="00EF4261">
        <w:t>multipliée</w:t>
      </w:r>
      <w:r>
        <w:t xml:space="preserve"> par 2 jusqu’à ce qu’il n’y ait plus rien après la virgule, ce qui dépasse de la virgule est retenu dans un tableau afin d’afficher le résultat à l’utilisateur.</w:t>
      </w:r>
    </w:p>
    <w:p w:rsidR="00C028CB" w:rsidRDefault="00C028CB" w:rsidP="00AB5676">
      <w:pPr>
        <w:pStyle w:val="Titre3"/>
      </w:pPr>
      <w:bookmarkStart w:id="35" w:name="_Toc516143748"/>
      <w:r>
        <w:t>Conversion de décimal à octal</w:t>
      </w:r>
      <w:r w:rsidR="009E6062">
        <w:t xml:space="preserve"> avec nombre entier</w:t>
      </w:r>
      <w:bookmarkEnd w:id="35"/>
    </w:p>
    <w:p w:rsidR="003122C6" w:rsidRPr="003122C6" w:rsidRDefault="00BA54D1" w:rsidP="00BA54D1">
      <w:pPr>
        <w:spacing w:after="165"/>
        <w:ind w:left="1425" w:firstLine="276"/>
      </w:pPr>
      <w:r>
        <w:t xml:space="preserve">Le fonctionnement est le même que celui de décimal à binaire à </w:t>
      </w:r>
      <w:r w:rsidR="00EF4261">
        <w:t>quelques exceptions</w:t>
      </w:r>
      <w:r>
        <w:t xml:space="preserve"> près, tout d’abord </w:t>
      </w:r>
      <w:r w:rsidR="00BD0C57">
        <w:t xml:space="preserve">la division se fait par 8, le </w:t>
      </w:r>
      <w:r w:rsidR="007F7FB5">
        <w:t>résultat</w:t>
      </w:r>
      <w:r w:rsidR="00BD0C57">
        <w:t xml:space="preserve"> et le reste empêchant le résultat d’être un chiffre qui ne soit pas à virgule est </w:t>
      </w:r>
      <w:r w:rsidR="00817E65">
        <w:t>retenu dans un tableau chacun</w:t>
      </w:r>
      <w:r w:rsidR="008E0645">
        <w:t xml:space="preserve"> pour être affiché à l’utilisateur lorsque celui-ci ve</w:t>
      </w:r>
      <w:r w:rsidR="001906CD">
        <w:t>ut afficher le calcul en entier.</w:t>
      </w:r>
    </w:p>
    <w:p w:rsidR="00B661E4" w:rsidRDefault="00B661E4" w:rsidP="00B661E4">
      <w:pPr>
        <w:pStyle w:val="Titre3"/>
      </w:pPr>
      <w:bookmarkStart w:id="36" w:name="_Toc516143749"/>
      <w:r>
        <w:t>Conversion de binaire à décimal avec nombre entier</w:t>
      </w:r>
      <w:bookmarkEnd w:id="36"/>
    </w:p>
    <w:p w:rsidR="0031467C" w:rsidRDefault="00074737" w:rsidP="00155455">
      <w:pPr>
        <w:ind w:left="1418" w:firstLine="283"/>
        <w:jc w:val="both"/>
      </w:pPr>
      <w:r>
        <w:t xml:space="preserve">Pour cette conversion </w:t>
      </w:r>
      <w:r w:rsidR="00EE042E">
        <w:t>une boucle effectue l’opération, elle permet à chaque fois d’</w:t>
      </w:r>
      <w:r w:rsidR="00342A6D">
        <w:t>effectuer, Pour le calcul il s’agit de ce que contient la table (soit 0 ou 1) multiplier par 2 à la puissance de la position dans la table, donc si le bit est à 0 le résultat sera de 0 quoi qu’il arrive pour cette multiplication, s’il s’agit du 4</w:t>
      </w:r>
      <w:r w:rsidR="00342A6D" w:rsidRPr="00342A6D">
        <w:rPr>
          <w:vertAlign w:val="superscript"/>
        </w:rPr>
        <w:t>ème</w:t>
      </w:r>
      <w:r w:rsidR="00342A6D">
        <w:t xml:space="preserve"> bit cela signifie que le 2 sera à la puissance de 4 pour ainsi à la fin additionner chacun des résultats. (Image concernant cette conversion ci-dessous)</w:t>
      </w:r>
    </w:p>
    <w:p w:rsidR="00023094" w:rsidRPr="0031467C" w:rsidRDefault="00023094" w:rsidP="00CE1526">
      <w:pPr>
        <w:ind w:left="1418"/>
        <w:jc w:val="both"/>
      </w:pPr>
      <w:r w:rsidRPr="00023094">
        <w:rPr>
          <w:noProof/>
          <w:lang w:eastAsia="fr-CH"/>
        </w:rPr>
        <w:drawing>
          <wp:inline distT="0" distB="0" distL="0" distR="0">
            <wp:extent cx="4787265" cy="1634114"/>
            <wp:effectExtent l="19050" t="19050" r="13335" b="23495"/>
            <wp:docPr id="30" name="Image 30" descr="C:\Users\Christian\Desktop\in2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Desktop\in2dex.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6797" cy="1647608"/>
                    </a:xfrm>
                    <a:prstGeom prst="rect">
                      <a:avLst/>
                    </a:prstGeom>
                    <a:noFill/>
                    <a:ln>
                      <a:solidFill>
                        <a:schemeClr val="tx1"/>
                      </a:solidFill>
                    </a:ln>
                  </pic:spPr>
                </pic:pic>
              </a:graphicData>
            </a:graphic>
          </wp:inline>
        </w:drawing>
      </w:r>
    </w:p>
    <w:p w:rsidR="00B661E4" w:rsidRDefault="00B661E4" w:rsidP="00B661E4">
      <w:pPr>
        <w:pStyle w:val="Titre3"/>
      </w:pPr>
      <w:bookmarkStart w:id="37" w:name="_Toc516143750"/>
      <w:r>
        <w:t>Conversion de binaire à octal avec nombre entier</w:t>
      </w:r>
      <w:bookmarkEnd w:id="37"/>
    </w:p>
    <w:p w:rsidR="00290363" w:rsidRDefault="00290363" w:rsidP="00117E54">
      <w:pPr>
        <w:ind w:left="1418" w:firstLine="283"/>
        <w:jc w:val="both"/>
      </w:pPr>
      <w:r>
        <w:t>Le fonctionnement est similaire à celui de décimal à binaire, cependant la particularité avec l’octal est qu’il faut regrouper par groupe de 3 bits, voici un tableau pour mieux comprendre cela :</w:t>
      </w:r>
    </w:p>
    <w:tbl>
      <w:tblPr>
        <w:tblStyle w:val="Grilledutableau"/>
        <w:tblW w:w="7649" w:type="dxa"/>
        <w:tblInd w:w="1418" w:type="dxa"/>
        <w:tblLook w:val="04A0" w:firstRow="1" w:lastRow="0" w:firstColumn="1" w:lastColumn="0" w:noHBand="0" w:noVBand="1"/>
      </w:tblPr>
      <w:tblGrid>
        <w:gridCol w:w="1259"/>
        <w:gridCol w:w="710"/>
        <w:gridCol w:w="710"/>
        <w:gridCol w:w="710"/>
        <w:gridCol w:w="710"/>
        <w:gridCol w:w="710"/>
        <w:gridCol w:w="710"/>
        <w:gridCol w:w="710"/>
        <w:gridCol w:w="710"/>
        <w:gridCol w:w="710"/>
      </w:tblGrid>
      <w:tr w:rsidR="00290363" w:rsidTr="00A43638">
        <w:tc>
          <w:tcPr>
            <w:tcW w:w="1259" w:type="dxa"/>
          </w:tcPr>
          <w:p w:rsidR="00290363" w:rsidRDefault="00290363" w:rsidP="00A43638">
            <w:r>
              <w:t>Puissance de 2</w:t>
            </w:r>
          </w:p>
        </w:tc>
        <w:tc>
          <w:tcPr>
            <w:tcW w:w="710" w:type="dxa"/>
            <w:vAlign w:val="center"/>
          </w:tcPr>
          <w:p w:rsidR="00290363" w:rsidRDefault="00290363" w:rsidP="00A43638">
            <w:pPr>
              <w:jc w:val="center"/>
            </w:pPr>
            <w:r>
              <w:t>2</w:t>
            </w:r>
            <w:r w:rsidRPr="00634091">
              <w:rPr>
                <w:vertAlign w:val="superscript"/>
              </w:rPr>
              <w:t>2</w:t>
            </w:r>
          </w:p>
        </w:tc>
        <w:tc>
          <w:tcPr>
            <w:tcW w:w="710" w:type="dxa"/>
            <w:vAlign w:val="center"/>
          </w:tcPr>
          <w:p w:rsidR="00290363" w:rsidRDefault="00290363" w:rsidP="00A43638">
            <w:pPr>
              <w:jc w:val="center"/>
            </w:pPr>
            <w:r>
              <w:t>2</w:t>
            </w:r>
            <w:r w:rsidRPr="00634091">
              <w:rPr>
                <w:vertAlign w:val="superscript"/>
              </w:rPr>
              <w:t>1</w:t>
            </w:r>
          </w:p>
        </w:tc>
        <w:tc>
          <w:tcPr>
            <w:tcW w:w="710" w:type="dxa"/>
            <w:vAlign w:val="center"/>
          </w:tcPr>
          <w:p w:rsidR="00290363" w:rsidRDefault="00290363" w:rsidP="00A43638">
            <w:pPr>
              <w:jc w:val="center"/>
            </w:pPr>
            <w:r>
              <w:t>2</w:t>
            </w:r>
            <w:r w:rsidRPr="00634091">
              <w:rPr>
                <w:vertAlign w:val="superscript"/>
              </w:rPr>
              <w:t>0</w:t>
            </w:r>
          </w:p>
        </w:tc>
        <w:tc>
          <w:tcPr>
            <w:tcW w:w="710" w:type="dxa"/>
            <w:vAlign w:val="center"/>
          </w:tcPr>
          <w:p w:rsidR="00290363" w:rsidRDefault="00290363" w:rsidP="00A43638">
            <w:pPr>
              <w:jc w:val="center"/>
            </w:pPr>
            <w:r>
              <w:t>2</w:t>
            </w:r>
            <w:r w:rsidRPr="00634091">
              <w:rPr>
                <w:vertAlign w:val="superscript"/>
              </w:rPr>
              <w:t>2</w:t>
            </w:r>
          </w:p>
        </w:tc>
        <w:tc>
          <w:tcPr>
            <w:tcW w:w="710" w:type="dxa"/>
            <w:vAlign w:val="center"/>
          </w:tcPr>
          <w:p w:rsidR="00290363" w:rsidRDefault="00290363" w:rsidP="00A43638">
            <w:pPr>
              <w:jc w:val="center"/>
            </w:pPr>
            <w:r>
              <w:t>2</w:t>
            </w:r>
            <w:r w:rsidRPr="00634091">
              <w:rPr>
                <w:vertAlign w:val="superscript"/>
              </w:rPr>
              <w:t>1</w:t>
            </w:r>
          </w:p>
        </w:tc>
        <w:tc>
          <w:tcPr>
            <w:tcW w:w="710" w:type="dxa"/>
            <w:vAlign w:val="center"/>
          </w:tcPr>
          <w:p w:rsidR="00290363" w:rsidRDefault="00290363" w:rsidP="00A43638">
            <w:pPr>
              <w:jc w:val="center"/>
            </w:pPr>
            <w:r>
              <w:t>2</w:t>
            </w:r>
            <w:r w:rsidRPr="00634091">
              <w:rPr>
                <w:vertAlign w:val="superscript"/>
              </w:rPr>
              <w:t>0</w:t>
            </w:r>
          </w:p>
        </w:tc>
        <w:tc>
          <w:tcPr>
            <w:tcW w:w="710" w:type="dxa"/>
          </w:tcPr>
          <w:p w:rsidR="00290363" w:rsidRDefault="00290363" w:rsidP="00A43638">
            <w:pPr>
              <w:jc w:val="center"/>
            </w:pPr>
            <w:r>
              <w:t>2</w:t>
            </w:r>
            <w:r w:rsidRPr="00634091">
              <w:rPr>
                <w:vertAlign w:val="superscript"/>
              </w:rPr>
              <w:t>2</w:t>
            </w:r>
          </w:p>
        </w:tc>
        <w:tc>
          <w:tcPr>
            <w:tcW w:w="710" w:type="dxa"/>
          </w:tcPr>
          <w:p w:rsidR="00290363" w:rsidRDefault="00290363" w:rsidP="00A43638">
            <w:pPr>
              <w:jc w:val="center"/>
            </w:pPr>
            <w:r>
              <w:t>2</w:t>
            </w:r>
            <w:r w:rsidRPr="00634091">
              <w:rPr>
                <w:vertAlign w:val="superscript"/>
              </w:rPr>
              <w:t>1</w:t>
            </w:r>
          </w:p>
        </w:tc>
        <w:tc>
          <w:tcPr>
            <w:tcW w:w="710" w:type="dxa"/>
          </w:tcPr>
          <w:p w:rsidR="00290363" w:rsidRDefault="00290363" w:rsidP="00A43638">
            <w:pPr>
              <w:jc w:val="center"/>
            </w:pPr>
            <w:r>
              <w:t>2</w:t>
            </w:r>
            <w:r w:rsidRPr="00634091">
              <w:rPr>
                <w:vertAlign w:val="superscript"/>
              </w:rPr>
              <w:t>0</w:t>
            </w:r>
          </w:p>
        </w:tc>
      </w:tr>
      <w:tr w:rsidR="00290363" w:rsidTr="00A43638">
        <w:tc>
          <w:tcPr>
            <w:tcW w:w="1259" w:type="dxa"/>
          </w:tcPr>
          <w:p w:rsidR="00290363" w:rsidRDefault="00290363" w:rsidP="00A43638">
            <w:r>
              <w:t>En binaire</w:t>
            </w:r>
          </w:p>
        </w:tc>
        <w:tc>
          <w:tcPr>
            <w:tcW w:w="710" w:type="dxa"/>
            <w:vAlign w:val="center"/>
          </w:tcPr>
          <w:p w:rsidR="00290363" w:rsidRDefault="00290363" w:rsidP="00A43638">
            <w:pPr>
              <w:jc w:val="center"/>
            </w:pPr>
            <w:r>
              <w:t>1</w:t>
            </w:r>
          </w:p>
        </w:tc>
        <w:tc>
          <w:tcPr>
            <w:tcW w:w="710" w:type="dxa"/>
            <w:vAlign w:val="center"/>
          </w:tcPr>
          <w:p w:rsidR="00290363" w:rsidRDefault="00290363" w:rsidP="00A43638">
            <w:pPr>
              <w:jc w:val="center"/>
            </w:pPr>
            <w:r>
              <w:t>0</w:t>
            </w:r>
          </w:p>
        </w:tc>
        <w:tc>
          <w:tcPr>
            <w:tcW w:w="710" w:type="dxa"/>
            <w:vAlign w:val="center"/>
          </w:tcPr>
          <w:p w:rsidR="00290363" w:rsidRDefault="00290363" w:rsidP="00A43638">
            <w:pPr>
              <w:jc w:val="center"/>
            </w:pPr>
            <w:r>
              <w:t>0</w:t>
            </w:r>
          </w:p>
        </w:tc>
        <w:tc>
          <w:tcPr>
            <w:tcW w:w="710" w:type="dxa"/>
            <w:vAlign w:val="center"/>
          </w:tcPr>
          <w:p w:rsidR="00290363" w:rsidRDefault="00290363" w:rsidP="00A43638">
            <w:pPr>
              <w:jc w:val="center"/>
            </w:pPr>
            <w:r>
              <w:t>0</w:t>
            </w:r>
          </w:p>
        </w:tc>
        <w:tc>
          <w:tcPr>
            <w:tcW w:w="710" w:type="dxa"/>
            <w:vAlign w:val="center"/>
          </w:tcPr>
          <w:p w:rsidR="00290363" w:rsidRDefault="00290363" w:rsidP="00A43638">
            <w:pPr>
              <w:jc w:val="center"/>
            </w:pPr>
            <w:r>
              <w:t>0</w:t>
            </w:r>
          </w:p>
        </w:tc>
        <w:tc>
          <w:tcPr>
            <w:tcW w:w="710" w:type="dxa"/>
            <w:vAlign w:val="center"/>
          </w:tcPr>
          <w:p w:rsidR="00290363" w:rsidRDefault="00290363" w:rsidP="00A43638">
            <w:pPr>
              <w:jc w:val="center"/>
            </w:pPr>
            <w:r>
              <w:t>1</w:t>
            </w:r>
          </w:p>
        </w:tc>
        <w:tc>
          <w:tcPr>
            <w:tcW w:w="710" w:type="dxa"/>
          </w:tcPr>
          <w:p w:rsidR="00290363" w:rsidRDefault="00290363" w:rsidP="00A43638">
            <w:pPr>
              <w:jc w:val="center"/>
            </w:pPr>
            <w:r>
              <w:t>0</w:t>
            </w:r>
          </w:p>
        </w:tc>
        <w:tc>
          <w:tcPr>
            <w:tcW w:w="710" w:type="dxa"/>
          </w:tcPr>
          <w:p w:rsidR="00290363" w:rsidRDefault="00290363" w:rsidP="00A43638">
            <w:pPr>
              <w:jc w:val="center"/>
            </w:pPr>
            <w:r>
              <w:t>1</w:t>
            </w:r>
          </w:p>
        </w:tc>
        <w:tc>
          <w:tcPr>
            <w:tcW w:w="710" w:type="dxa"/>
          </w:tcPr>
          <w:p w:rsidR="00290363" w:rsidRDefault="00290363" w:rsidP="00A43638">
            <w:pPr>
              <w:jc w:val="center"/>
            </w:pPr>
            <w:r>
              <w:t>0</w:t>
            </w:r>
          </w:p>
        </w:tc>
      </w:tr>
      <w:tr w:rsidR="00290363" w:rsidTr="00A43638">
        <w:tc>
          <w:tcPr>
            <w:tcW w:w="1259" w:type="dxa"/>
          </w:tcPr>
          <w:p w:rsidR="00290363" w:rsidRDefault="00290363" w:rsidP="00A43638">
            <w:r>
              <w:t>En octal</w:t>
            </w:r>
          </w:p>
        </w:tc>
        <w:tc>
          <w:tcPr>
            <w:tcW w:w="2130" w:type="dxa"/>
            <w:gridSpan w:val="3"/>
            <w:vAlign w:val="center"/>
          </w:tcPr>
          <w:p w:rsidR="00290363" w:rsidRDefault="00290363" w:rsidP="00A43638">
            <w:pPr>
              <w:jc w:val="center"/>
            </w:pPr>
            <w:r>
              <w:t>4</w:t>
            </w:r>
          </w:p>
        </w:tc>
        <w:tc>
          <w:tcPr>
            <w:tcW w:w="2130" w:type="dxa"/>
            <w:gridSpan w:val="3"/>
            <w:vAlign w:val="center"/>
          </w:tcPr>
          <w:p w:rsidR="00290363" w:rsidRDefault="00290363" w:rsidP="00A43638">
            <w:pPr>
              <w:jc w:val="center"/>
            </w:pPr>
            <w:r>
              <w:t>1</w:t>
            </w:r>
          </w:p>
        </w:tc>
        <w:tc>
          <w:tcPr>
            <w:tcW w:w="2130" w:type="dxa"/>
            <w:gridSpan w:val="3"/>
          </w:tcPr>
          <w:p w:rsidR="00290363" w:rsidRDefault="00290363" w:rsidP="00A43638">
            <w:pPr>
              <w:jc w:val="center"/>
            </w:pPr>
            <w:r>
              <w:t>2</w:t>
            </w:r>
          </w:p>
        </w:tc>
      </w:tr>
      <w:tr w:rsidR="00290363" w:rsidTr="00A43638">
        <w:tc>
          <w:tcPr>
            <w:tcW w:w="1259" w:type="dxa"/>
          </w:tcPr>
          <w:p w:rsidR="00290363" w:rsidRDefault="00290363" w:rsidP="00A43638">
            <w:r>
              <w:t>Total en octal</w:t>
            </w:r>
          </w:p>
        </w:tc>
        <w:tc>
          <w:tcPr>
            <w:tcW w:w="6390" w:type="dxa"/>
            <w:gridSpan w:val="9"/>
            <w:vAlign w:val="center"/>
          </w:tcPr>
          <w:p w:rsidR="00290363" w:rsidRDefault="00290363" w:rsidP="00A43638">
            <w:pPr>
              <w:jc w:val="center"/>
            </w:pPr>
            <w:r>
              <w:t>412</w:t>
            </w:r>
          </w:p>
        </w:tc>
      </w:tr>
    </w:tbl>
    <w:p w:rsidR="0031467C" w:rsidRPr="0031467C" w:rsidRDefault="00290363" w:rsidP="00895F48">
      <w:pPr>
        <w:ind w:left="1418" w:firstLine="283"/>
        <w:jc w:val="both"/>
      </w:pPr>
      <w:r>
        <w:lastRenderedPageBreak/>
        <w:t>Comme pour le binaire chaque résultat est gardé dans un tableau pour pouvoir les afficher.</w:t>
      </w:r>
    </w:p>
    <w:p w:rsidR="00D611A4" w:rsidRDefault="00D611A4" w:rsidP="005762A2">
      <w:pPr>
        <w:pStyle w:val="Titre2"/>
      </w:pPr>
      <w:bookmarkStart w:id="38" w:name="_Toc516143751"/>
      <w:r>
        <w:t>Dossier de réalisation</w:t>
      </w:r>
      <w:bookmarkEnd w:id="38"/>
    </w:p>
    <w:p w:rsidR="00D611A4" w:rsidRDefault="00D611A4" w:rsidP="00D611A4">
      <w:pPr>
        <w:pStyle w:val="Titre3"/>
      </w:pPr>
      <w:bookmarkStart w:id="39" w:name="_Toc516143752"/>
      <w:r>
        <w:t xml:space="preserve">Logiciels </w:t>
      </w:r>
      <w:r w:rsidR="005762A2">
        <w:t>nécessaire</w:t>
      </w:r>
      <w:r w:rsidR="006B4C1A">
        <w:t>s</w:t>
      </w:r>
      <w:bookmarkEnd w:id="39"/>
    </w:p>
    <w:p w:rsidR="00D611A4" w:rsidRDefault="009E1810" w:rsidP="00966E97">
      <w:pPr>
        <w:ind w:left="1418" w:firstLine="283"/>
        <w:jc w:val="both"/>
      </w:pPr>
      <w:r>
        <w:t>Microsoft Visual Studio 2017</w:t>
      </w:r>
      <w:r w:rsidR="00565D09">
        <w:t xml:space="preserve">, cependant la version de </w:t>
      </w:r>
      <w:r w:rsidR="00DF2958">
        <w:t>Visual S</w:t>
      </w:r>
      <w:r w:rsidR="00565D09">
        <w:t>tudio avec la version de NET Framework 4.5.2 est nécessaire, sans cela le programme ne peut se lancer</w:t>
      </w:r>
      <w:r w:rsidR="006C4D23">
        <w:t>.</w:t>
      </w:r>
    </w:p>
    <w:p w:rsidR="00D611A4" w:rsidRDefault="00D611A4" w:rsidP="00175D9D">
      <w:pPr>
        <w:pStyle w:val="Titre1"/>
      </w:pPr>
      <w:bookmarkStart w:id="40" w:name="_Toc516143753"/>
      <w:r>
        <w:t>Tests</w:t>
      </w:r>
      <w:bookmarkEnd w:id="40"/>
    </w:p>
    <w:p w:rsidR="00D611A4" w:rsidRDefault="00D611A4" w:rsidP="002E42CC">
      <w:pPr>
        <w:pStyle w:val="Corpsdetexte"/>
        <w:ind w:left="369"/>
      </w:pPr>
    </w:p>
    <w:p w:rsidR="00D611A4" w:rsidRDefault="00D611A4" w:rsidP="00243713">
      <w:pPr>
        <w:pStyle w:val="Titre2"/>
      </w:pPr>
      <w:bookmarkStart w:id="41" w:name="_Toc516143754"/>
      <w:r>
        <w:t>Dossier des tests</w:t>
      </w:r>
      <w:bookmarkEnd w:id="41"/>
    </w:p>
    <w:tbl>
      <w:tblPr>
        <w:tblStyle w:val="Grilledutableau"/>
        <w:tblW w:w="0" w:type="auto"/>
        <w:tblInd w:w="992" w:type="dxa"/>
        <w:tblLook w:val="04A0" w:firstRow="1" w:lastRow="0" w:firstColumn="1" w:lastColumn="0" w:noHBand="0" w:noVBand="1"/>
      </w:tblPr>
      <w:tblGrid>
        <w:gridCol w:w="4092"/>
        <w:gridCol w:w="3978"/>
      </w:tblGrid>
      <w:tr w:rsidR="00753CB0" w:rsidRPr="00753CB0" w:rsidTr="00A43638">
        <w:tc>
          <w:tcPr>
            <w:tcW w:w="4092" w:type="dxa"/>
            <w:tcBorders>
              <w:top w:val="nil"/>
              <w:left w:val="nil"/>
              <w:bottom w:val="single" w:sz="12" w:space="0" w:color="36AC8D"/>
              <w:right w:val="nil"/>
            </w:tcBorders>
          </w:tcPr>
          <w:p w:rsidR="00753CB0" w:rsidRPr="00753CB0" w:rsidRDefault="00753CB0" w:rsidP="003510A6">
            <w:pPr>
              <w:spacing w:after="120" w:line="259" w:lineRule="auto"/>
              <w:jc w:val="both"/>
              <w:rPr>
                <w:rFonts w:eastAsiaTheme="minorHAnsi" w:cstheme="minorBidi"/>
                <w:b/>
                <w:sz w:val="22"/>
                <w:szCs w:val="22"/>
              </w:rPr>
            </w:pPr>
            <w:r w:rsidRPr="00753CB0">
              <w:rPr>
                <w:rFonts w:eastAsiaTheme="minorHAnsi" w:cstheme="minorBidi"/>
                <w:b/>
                <w:sz w:val="22"/>
                <w:szCs w:val="22"/>
              </w:rPr>
              <w:t>Test</w:t>
            </w:r>
            <w:r w:rsidR="003510A6">
              <w:rPr>
                <w:rFonts w:eastAsiaTheme="minorHAnsi" w:cstheme="minorBidi"/>
                <w:b/>
                <w:sz w:val="22"/>
                <w:szCs w:val="22"/>
              </w:rPr>
              <w:t>s</w:t>
            </w:r>
            <w:r w:rsidRPr="00753CB0">
              <w:rPr>
                <w:rFonts w:eastAsiaTheme="minorHAnsi" w:cstheme="minorBidi"/>
                <w:b/>
                <w:sz w:val="22"/>
                <w:szCs w:val="22"/>
              </w:rPr>
              <w:t xml:space="preserve"> </w:t>
            </w:r>
            <w:r w:rsidR="003510A6">
              <w:rPr>
                <w:rFonts w:eastAsiaTheme="minorHAnsi" w:cstheme="minorBidi"/>
                <w:b/>
                <w:sz w:val="22"/>
                <w:szCs w:val="22"/>
              </w:rPr>
              <w:t>effectués</w:t>
            </w:r>
          </w:p>
        </w:tc>
        <w:tc>
          <w:tcPr>
            <w:tcW w:w="3978" w:type="dxa"/>
            <w:tcBorders>
              <w:top w:val="nil"/>
              <w:left w:val="nil"/>
              <w:bottom w:val="single" w:sz="12" w:space="0" w:color="36AC8D"/>
              <w:right w:val="nil"/>
            </w:tcBorders>
          </w:tcPr>
          <w:p w:rsidR="00753CB0" w:rsidRPr="00753CB0" w:rsidRDefault="003510A6" w:rsidP="00753CB0">
            <w:pPr>
              <w:spacing w:after="120" w:line="259" w:lineRule="auto"/>
              <w:jc w:val="both"/>
              <w:rPr>
                <w:rFonts w:eastAsiaTheme="minorHAnsi" w:cstheme="minorBidi"/>
                <w:b/>
                <w:sz w:val="22"/>
                <w:szCs w:val="22"/>
              </w:rPr>
            </w:pPr>
            <w:r>
              <w:rPr>
                <w:rFonts w:eastAsiaTheme="minorHAnsi" w:cstheme="minorBidi"/>
                <w:b/>
                <w:sz w:val="22"/>
                <w:szCs w:val="22"/>
              </w:rPr>
              <w:t>Résultat</w:t>
            </w:r>
          </w:p>
        </w:tc>
      </w:tr>
      <w:tr w:rsidR="00753CB0" w:rsidRPr="00753CB0" w:rsidTr="00A43638">
        <w:tc>
          <w:tcPr>
            <w:tcW w:w="4092" w:type="dxa"/>
            <w:tcBorders>
              <w:top w:val="single" w:sz="12" w:space="0" w:color="36AC8D"/>
              <w:left w:val="nil"/>
              <w:bottom w:val="nil"/>
              <w:right w:val="single" w:sz="6" w:space="0" w:color="36AC8D"/>
            </w:tcBorders>
            <w:shd w:val="clear" w:color="auto" w:fill="C8EEE4"/>
          </w:tcPr>
          <w:p w:rsidR="00753CB0" w:rsidRPr="00753CB0" w:rsidRDefault="00BF4EC6" w:rsidP="00753CB0">
            <w:pPr>
              <w:spacing w:after="120" w:line="259" w:lineRule="auto"/>
              <w:rPr>
                <w:rFonts w:eastAsiaTheme="minorHAnsi" w:cstheme="minorBidi"/>
                <w:sz w:val="22"/>
                <w:szCs w:val="22"/>
              </w:rPr>
            </w:pPr>
            <w:r>
              <w:rPr>
                <w:rFonts w:eastAsiaTheme="minorHAnsi" w:cstheme="minorBidi"/>
                <w:sz w:val="22"/>
                <w:szCs w:val="22"/>
              </w:rPr>
              <w:t>Conversion de décimal à binaire</w:t>
            </w:r>
            <w:r w:rsidR="00EF5E06">
              <w:rPr>
                <w:rFonts w:eastAsiaTheme="minorHAnsi" w:cstheme="minorBidi"/>
                <w:sz w:val="22"/>
                <w:szCs w:val="22"/>
              </w:rPr>
              <w:t xml:space="preserve"> avec des lettres ou nombre</w:t>
            </w:r>
            <w:r w:rsidR="00501F5E">
              <w:rPr>
                <w:rFonts w:eastAsiaTheme="minorHAnsi" w:cstheme="minorBidi"/>
                <w:sz w:val="22"/>
                <w:szCs w:val="22"/>
              </w:rPr>
              <w:t xml:space="preserve"> plus grand que ce qui est prévu</w:t>
            </w:r>
          </w:p>
        </w:tc>
        <w:tc>
          <w:tcPr>
            <w:tcW w:w="3978" w:type="dxa"/>
            <w:tcBorders>
              <w:top w:val="single" w:sz="12" w:space="0" w:color="36AC8D"/>
              <w:left w:val="single" w:sz="6" w:space="0" w:color="36AC8D"/>
              <w:bottom w:val="nil"/>
              <w:right w:val="nil"/>
            </w:tcBorders>
            <w:shd w:val="clear" w:color="auto" w:fill="C8EEE4"/>
          </w:tcPr>
          <w:p w:rsidR="003D3DE6" w:rsidRDefault="003D3DE6" w:rsidP="00A00AC9">
            <w:pPr>
              <w:spacing w:after="120" w:line="259" w:lineRule="auto"/>
              <w:ind w:left="188" w:hanging="188"/>
              <w:rPr>
                <w:rFonts w:eastAsiaTheme="minorHAnsi" w:cstheme="minorBidi"/>
                <w:sz w:val="22"/>
                <w:szCs w:val="22"/>
              </w:rPr>
            </w:pPr>
            <w:r>
              <w:rPr>
                <w:rFonts w:eastAsiaTheme="minorHAnsi" w:cstheme="minorBidi"/>
                <w:sz w:val="22"/>
                <w:szCs w:val="22"/>
              </w:rPr>
              <w:t xml:space="preserve">• </w:t>
            </w:r>
            <w:r w:rsidR="00322A25">
              <w:rPr>
                <w:rFonts w:eastAsiaTheme="minorHAnsi" w:cstheme="minorBidi"/>
                <w:sz w:val="22"/>
                <w:szCs w:val="22"/>
              </w:rPr>
              <w:t>Le progr</w:t>
            </w:r>
            <w:r w:rsidR="00C908AE">
              <w:rPr>
                <w:rFonts w:eastAsiaTheme="minorHAnsi" w:cstheme="minorBidi"/>
                <w:sz w:val="22"/>
                <w:szCs w:val="22"/>
              </w:rPr>
              <w:t xml:space="preserve">amme </w:t>
            </w:r>
            <w:r>
              <w:rPr>
                <w:rFonts w:eastAsiaTheme="minorHAnsi" w:cstheme="minorBidi"/>
                <w:sz w:val="22"/>
                <w:szCs w:val="22"/>
              </w:rPr>
              <w:t>empêche la conversion</w:t>
            </w:r>
          </w:p>
          <w:p w:rsidR="00753CB0" w:rsidRDefault="003D3DE6" w:rsidP="00A00AC9">
            <w:pPr>
              <w:spacing w:after="120" w:line="259" w:lineRule="auto"/>
              <w:ind w:left="188" w:hanging="188"/>
              <w:rPr>
                <w:rFonts w:eastAsiaTheme="minorHAnsi" w:cstheme="minorBidi"/>
                <w:sz w:val="22"/>
                <w:szCs w:val="22"/>
              </w:rPr>
            </w:pPr>
            <w:r>
              <w:rPr>
                <w:rFonts w:eastAsiaTheme="minorHAnsi" w:cstheme="minorBidi"/>
                <w:sz w:val="22"/>
                <w:szCs w:val="22"/>
              </w:rPr>
              <w:t>• la case où le nombre a été entré devient rouge</w:t>
            </w:r>
          </w:p>
          <w:p w:rsidR="004B4FA6" w:rsidRPr="00753CB0" w:rsidRDefault="007A5F86" w:rsidP="00A00AC9">
            <w:pPr>
              <w:spacing w:after="120" w:line="259" w:lineRule="auto"/>
              <w:ind w:left="188" w:hanging="188"/>
              <w:rPr>
                <w:rFonts w:eastAsiaTheme="minorHAnsi" w:cstheme="minorBidi"/>
                <w:sz w:val="22"/>
                <w:szCs w:val="22"/>
              </w:rPr>
            </w:pPr>
            <w:r>
              <w:rPr>
                <w:rFonts w:eastAsiaTheme="minorHAnsi" w:cstheme="minorBidi"/>
                <w:sz w:val="22"/>
                <w:szCs w:val="22"/>
              </w:rPr>
              <w:t>• Le bouton de conversion devient inutilisable par l’utilisate</w:t>
            </w:r>
            <w:r w:rsidR="003D1CFF">
              <w:rPr>
                <w:rFonts w:eastAsiaTheme="minorHAnsi" w:cstheme="minorBidi"/>
                <w:sz w:val="22"/>
                <w:szCs w:val="22"/>
              </w:rPr>
              <w:t>u</w:t>
            </w:r>
            <w:r>
              <w:rPr>
                <w:rFonts w:eastAsiaTheme="minorHAnsi" w:cstheme="minorBidi"/>
                <w:sz w:val="22"/>
                <w:szCs w:val="22"/>
              </w:rPr>
              <w:t>r</w:t>
            </w:r>
          </w:p>
        </w:tc>
      </w:tr>
      <w:tr w:rsidR="00753CB0" w:rsidRPr="00753CB0" w:rsidTr="00A43638">
        <w:tc>
          <w:tcPr>
            <w:tcW w:w="4092" w:type="dxa"/>
            <w:tcBorders>
              <w:top w:val="nil"/>
              <w:left w:val="nil"/>
              <w:bottom w:val="nil"/>
              <w:right w:val="single" w:sz="6" w:space="0" w:color="36AC8D"/>
            </w:tcBorders>
          </w:tcPr>
          <w:p w:rsidR="00753CB0" w:rsidRPr="00753CB0" w:rsidRDefault="00753CB0" w:rsidP="00753CB0">
            <w:pPr>
              <w:spacing w:after="120" w:line="259" w:lineRule="auto"/>
              <w:rPr>
                <w:rFonts w:eastAsiaTheme="minorHAnsi" w:cstheme="minorBidi"/>
                <w:sz w:val="22"/>
                <w:szCs w:val="22"/>
              </w:rPr>
            </w:pPr>
            <w:r w:rsidRPr="00753CB0">
              <w:rPr>
                <w:rFonts w:eastAsiaTheme="minorHAnsi" w:cstheme="minorBidi"/>
                <w:sz w:val="22"/>
                <w:szCs w:val="22"/>
              </w:rPr>
              <w:t>Vérifier les limites possibles concernant la taille des calculs ou des nombres</w:t>
            </w:r>
          </w:p>
        </w:tc>
        <w:tc>
          <w:tcPr>
            <w:tcW w:w="3978" w:type="dxa"/>
            <w:tcBorders>
              <w:top w:val="nil"/>
              <w:left w:val="single" w:sz="6" w:space="0" w:color="36AC8D"/>
              <w:bottom w:val="nil"/>
              <w:right w:val="nil"/>
            </w:tcBorders>
          </w:tcPr>
          <w:p w:rsidR="00753CB0" w:rsidRDefault="003D1CFF" w:rsidP="00A00AC9">
            <w:pPr>
              <w:spacing w:after="120" w:line="259" w:lineRule="auto"/>
              <w:ind w:left="188" w:hanging="188"/>
              <w:rPr>
                <w:rFonts w:eastAsiaTheme="minorHAnsi" w:cstheme="minorBidi"/>
                <w:sz w:val="22"/>
                <w:szCs w:val="22"/>
              </w:rPr>
            </w:pPr>
            <w:r>
              <w:rPr>
                <w:rFonts w:eastAsiaTheme="minorHAnsi" w:cstheme="minorBidi"/>
                <w:sz w:val="22"/>
                <w:szCs w:val="22"/>
              </w:rPr>
              <w:t xml:space="preserve">• Après </w:t>
            </w:r>
            <w:r w:rsidR="00EF4261">
              <w:rPr>
                <w:rFonts w:eastAsiaTheme="minorHAnsi" w:cstheme="minorBidi"/>
                <w:sz w:val="22"/>
                <w:szCs w:val="22"/>
              </w:rPr>
              <w:t>vérification il est possible de convertir</w:t>
            </w:r>
            <w:r w:rsidR="00B04553">
              <w:rPr>
                <w:rFonts w:eastAsiaTheme="minorHAnsi" w:cstheme="minorBidi"/>
                <w:sz w:val="22"/>
                <w:szCs w:val="22"/>
              </w:rPr>
              <w:t xml:space="preserve"> de décimal jusqu’à « </w:t>
            </w:r>
            <w:r w:rsidR="00B04553" w:rsidRPr="006F56BD">
              <w:t>2147483647</w:t>
            </w:r>
            <w:r w:rsidR="00B04553">
              <w:t xml:space="preserve"> », cependant en négatif une erreur </w:t>
            </w:r>
            <w:r w:rsidR="00712C4A">
              <w:t>survient</w:t>
            </w:r>
            <w:r w:rsidR="00B04553">
              <w:t xml:space="preserve"> si le nombre est inférieur à « -</w:t>
            </w:r>
            <w:r w:rsidR="00B04553" w:rsidRPr="006F56BD">
              <w:t>2147483647</w:t>
            </w:r>
            <w:r w:rsidR="00B04553">
              <w:t> »</w:t>
            </w:r>
          </w:p>
          <w:p w:rsidR="00351A3F" w:rsidRPr="00753CB0" w:rsidRDefault="00492742" w:rsidP="00A00AC9">
            <w:pPr>
              <w:spacing w:after="120" w:line="259" w:lineRule="auto"/>
              <w:ind w:left="188" w:hanging="188"/>
              <w:rPr>
                <w:rFonts w:eastAsiaTheme="minorHAnsi" w:cstheme="minorBidi"/>
                <w:sz w:val="22"/>
                <w:szCs w:val="22"/>
              </w:rPr>
            </w:pPr>
            <w:r>
              <w:rPr>
                <w:rFonts w:eastAsiaTheme="minorHAnsi" w:cstheme="minorBidi"/>
                <w:sz w:val="22"/>
                <w:szCs w:val="22"/>
              </w:rPr>
              <w:t>• Pour la conversion à partir d’un nombre</w:t>
            </w:r>
            <w:r w:rsidR="00351A3F">
              <w:rPr>
                <w:rFonts w:eastAsiaTheme="minorHAnsi" w:cstheme="minorBidi"/>
                <w:sz w:val="22"/>
                <w:szCs w:val="22"/>
              </w:rPr>
              <w:t xml:space="preserve"> binaire il est possible d’aller uniquement jusqu’à « </w:t>
            </w:r>
            <w:r w:rsidR="00351A3F" w:rsidRPr="00351A3F">
              <w:rPr>
                <w:rFonts w:eastAsiaTheme="minorHAnsi" w:cstheme="minorBidi"/>
                <w:sz w:val="22"/>
                <w:szCs w:val="22"/>
              </w:rPr>
              <w:t>1111111111</w:t>
            </w:r>
            <w:r w:rsidR="00351A3F">
              <w:rPr>
                <w:rFonts w:eastAsiaTheme="minorHAnsi" w:cstheme="minorBidi"/>
                <w:sz w:val="22"/>
                <w:szCs w:val="22"/>
              </w:rPr>
              <w:t>» la raison n’a pas été trouvé</w:t>
            </w:r>
          </w:p>
        </w:tc>
      </w:tr>
      <w:tr w:rsidR="00753CB0" w:rsidRPr="00753CB0" w:rsidTr="00A43638">
        <w:tc>
          <w:tcPr>
            <w:tcW w:w="4092" w:type="dxa"/>
            <w:tcBorders>
              <w:top w:val="nil"/>
              <w:left w:val="nil"/>
              <w:bottom w:val="nil"/>
              <w:right w:val="single" w:sz="6" w:space="0" w:color="36AC8D"/>
            </w:tcBorders>
            <w:shd w:val="clear" w:color="auto" w:fill="C8EEE4"/>
          </w:tcPr>
          <w:p w:rsidR="00753CB0" w:rsidRPr="00753CB0" w:rsidRDefault="00753CB0" w:rsidP="00753CB0">
            <w:pPr>
              <w:spacing w:after="120" w:line="259" w:lineRule="auto"/>
              <w:rPr>
                <w:rFonts w:eastAsiaTheme="minorHAnsi" w:cstheme="minorBidi"/>
                <w:sz w:val="22"/>
                <w:szCs w:val="22"/>
              </w:rPr>
            </w:pPr>
            <w:r w:rsidRPr="00753CB0">
              <w:rPr>
                <w:rFonts w:eastAsiaTheme="minorHAnsi" w:cstheme="minorBidi"/>
                <w:sz w:val="22"/>
                <w:szCs w:val="22"/>
              </w:rPr>
              <w:t>Fournir le manuel d’utilisation avec le programme à plusieurs personnes pour qu’elles utilisent le programme</w:t>
            </w:r>
          </w:p>
        </w:tc>
        <w:tc>
          <w:tcPr>
            <w:tcW w:w="3978" w:type="dxa"/>
            <w:tcBorders>
              <w:top w:val="nil"/>
              <w:left w:val="single" w:sz="6" w:space="0" w:color="36AC8D"/>
              <w:bottom w:val="nil"/>
              <w:right w:val="nil"/>
            </w:tcBorders>
            <w:shd w:val="clear" w:color="auto" w:fill="C8EEE4"/>
          </w:tcPr>
          <w:p w:rsidR="00753CB0" w:rsidRPr="00753CB0" w:rsidRDefault="00327241" w:rsidP="00D379F2">
            <w:pPr>
              <w:spacing w:after="120" w:line="259" w:lineRule="auto"/>
              <w:rPr>
                <w:rFonts w:eastAsiaTheme="minorHAnsi" w:cstheme="minorBidi"/>
                <w:sz w:val="22"/>
                <w:szCs w:val="22"/>
              </w:rPr>
            </w:pPr>
            <w:r>
              <w:rPr>
                <w:rFonts w:eastAsiaTheme="minorHAnsi" w:cstheme="minorBidi"/>
                <w:sz w:val="22"/>
                <w:szCs w:val="22"/>
              </w:rPr>
              <w:t>Ce test n’a pas pu être</w:t>
            </w:r>
            <w:r w:rsidR="00D379F2">
              <w:rPr>
                <w:rFonts w:eastAsiaTheme="minorHAnsi" w:cstheme="minorBidi"/>
                <w:sz w:val="22"/>
                <w:szCs w:val="22"/>
              </w:rPr>
              <w:t xml:space="preserve"> effectué</w:t>
            </w:r>
            <w:r>
              <w:rPr>
                <w:rFonts w:eastAsiaTheme="minorHAnsi" w:cstheme="minorBidi"/>
                <w:sz w:val="22"/>
                <w:szCs w:val="22"/>
              </w:rPr>
              <w:t>, le programme n’étant pas terminé il manque certaines fonctionnalités, le manuel d’utilisation n’a donc pas été créé</w:t>
            </w:r>
          </w:p>
        </w:tc>
      </w:tr>
      <w:tr w:rsidR="00753CB0" w:rsidRPr="00753CB0" w:rsidTr="00A43638">
        <w:tc>
          <w:tcPr>
            <w:tcW w:w="4092" w:type="dxa"/>
            <w:tcBorders>
              <w:top w:val="nil"/>
              <w:left w:val="nil"/>
              <w:bottom w:val="nil"/>
              <w:right w:val="single" w:sz="6" w:space="0" w:color="36AC8D"/>
            </w:tcBorders>
          </w:tcPr>
          <w:p w:rsidR="00753CB0" w:rsidRPr="00753CB0" w:rsidRDefault="00753CB0" w:rsidP="00753CB0">
            <w:pPr>
              <w:spacing w:after="120" w:line="259" w:lineRule="auto"/>
              <w:rPr>
                <w:rFonts w:eastAsiaTheme="minorHAnsi" w:cstheme="minorBidi"/>
                <w:sz w:val="22"/>
                <w:szCs w:val="22"/>
              </w:rPr>
            </w:pPr>
            <w:r w:rsidRPr="00753CB0">
              <w:rPr>
                <w:rFonts w:eastAsiaTheme="minorHAnsi" w:cstheme="minorBidi"/>
                <w:sz w:val="22"/>
                <w:szCs w:val="22"/>
              </w:rPr>
              <w:t>Tester sur différent PC n’ayant pas la même configuration</w:t>
            </w:r>
          </w:p>
        </w:tc>
        <w:tc>
          <w:tcPr>
            <w:tcW w:w="3978" w:type="dxa"/>
            <w:tcBorders>
              <w:top w:val="nil"/>
              <w:left w:val="single" w:sz="6" w:space="0" w:color="36AC8D"/>
              <w:bottom w:val="nil"/>
              <w:right w:val="nil"/>
            </w:tcBorders>
          </w:tcPr>
          <w:p w:rsidR="00753CB0" w:rsidRPr="00753CB0" w:rsidRDefault="00137D0C" w:rsidP="00137D0C">
            <w:pPr>
              <w:spacing w:after="120" w:line="259" w:lineRule="auto"/>
              <w:rPr>
                <w:rFonts w:eastAsiaTheme="minorHAnsi" w:cstheme="minorBidi"/>
                <w:sz w:val="22"/>
                <w:szCs w:val="22"/>
              </w:rPr>
            </w:pPr>
            <w:r>
              <w:rPr>
                <w:rFonts w:eastAsiaTheme="minorHAnsi" w:cstheme="minorBidi"/>
                <w:sz w:val="22"/>
                <w:szCs w:val="22"/>
              </w:rPr>
              <w:t>Le test a été fait sur un ordinateur, celui-ci possédait Windows 10 avec Visual Studio 2017, pour pouvoir lancer le prog</w:t>
            </w:r>
            <w:r w:rsidR="00150D8F">
              <w:rPr>
                <w:rFonts w:eastAsiaTheme="minorHAnsi" w:cstheme="minorBidi"/>
                <w:sz w:val="22"/>
                <w:szCs w:val="22"/>
              </w:rPr>
              <w:t>ramme il faut avoir installé</w:t>
            </w:r>
            <w:r>
              <w:rPr>
                <w:rFonts w:eastAsiaTheme="minorHAnsi" w:cstheme="minorBidi"/>
                <w:sz w:val="22"/>
                <w:szCs w:val="22"/>
              </w:rPr>
              <w:t xml:space="preserve"> Net Framework </w:t>
            </w:r>
            <w:r>
              <w:rPr>
                <w:rFonts w:eastAsiaTheme="minorHAnsi" w:cstheme="minorBidi"/>
                <w:sz w:val="22"/>
                <w:szCs w:val="22"/>
              </w:rPr>
              <w:lastRenderedPageBreak/>
              <w:t>version 4.5.2, sans cela le programme ne fonctionne pas</w:t>
            </w:r>
          </w:p>
        </w:tc>
      </w:tr>
      <w:tr w:rsidR="00753CB0" w:rsidRPr="00753CB0" w:rsidTr="00A43638">
        <w:tc>
          <w:tcPr>
            <w:tcW w:w="4092" w:type="dxa"/>
            <w:tcBorders>
              <w:top w:val="nil"/>
              <w:left w:val="nil"/>
              <w:bottom w:val="nil"/>
              <w:right w:val="single" w:sz="6" w:space="0" w:color="36AC8D"/>
            </w:tcBorders>
            <w:shd w:val="clear" w:color="auto" w:fill="C8EEE4"/>
          </w:tcPr>
          <w:p w:rsidR="00753CB0" w:rsidRPr="00753CB0" w:rsidRDefault="00753CB0" w:rsidP="00753CB0">
            <w:pPr>
              <w:spacing w:after="120" w:line="259" w:lineRule="auto"/>
              <w:rPr>
                <w:rFonts w:eastAsiaTheme="minorHAnsi" w:cstheme="minorBidi"/>
                <w:sz w:val="22"/>
                <w:szCs w:val="22"/>
              </w:rPr>
            </w:pPr>
            <w:r w:rsidRPr="00753CB0">
              <w:rPr>
                <w:rFonts w:eastAsiaTheme="minorHAnsi" w:cstheme="minorBidi"/>
                <w:sz w:val="22"/>
                <w:szCs w:val="22"/>
              </w:rPr>
              <w:lastRenderedPageBreak/>
              <w:t>Essayer de convertir, additionner et soustraire avec un nombre supérieur à 32 bits</w:t>
            </w:r>
          </w:p>
        </w:tc>
        <w:tc>
          <w:tcPr>
            <w:tcW w:w="3978" w:type="dxa"/>
            <w:tcBorders>
              <w:top w:val="nil"/>
              <w:left w:val="single" w:sz="6" w:space="0" w:color="36AC8D"/>
              <w:bottom w:val="nil"/>
              <w:right w:val="nil"/>
            </w:tcBorders>
            <w:shd w:val="clear" w:color="auto" w:fill="C8EEE4"/>
          </w:tcPr>
          <w:p w:rsidR="00753CB0" w:rsidRDefault="00557BED" w:rsidP="00557BED">
            <w:pPr>
              <w:spacing w:after="120" w:line="259" w:lineRule="auto"/>
              <w:ind w:left="188" w:hanging="188"/>
              <w:rPr>
                <w:rFonts w:eastAsiaTheme="minorHAnsi" w:cstheme="minorBidi"/>
                <w:sz w:val="22"/>
                <w:szCs w:val="22"/>
              </w:rPr>
            </w:pPr>
            <w:r>
              <w:rPr>
                <w:rFonts w:eastAsiaTheme="minorHAnsi" w:cstheme="minorBidi"/>
                <w:sz w:val="22"/>
                <w:szCs w:val="22"/>
              </w:rPr>
              <w:t>• Pour la conversion</w:t>
            </w:r>
            <w:r w:rsidR="009459A9">
              <w:rPr>
                <w:rFonts w:eastAsiaTheme="minorHAnsi" w:cstheme="minorBidi"/>
                <w:sz w:val="22"/>
                <w:szCs w:val="22"/>
              </w:rPr>
              <w:t xml:space="preserve"> à partir d’un nombre en</w:t>
            </w:r>
            <w:r>
              <w:rPr>
                <w:rFonts w:eastAsiaTheme="minorHAnsi" w:cstheme="minorBidi"/>
                <w:sz w:val="22"/>
                <w:szCs w:val="22"/>
              </w:rPr>
              <w:t xml:space="preserve"> décimal le programme empêche la conversion lorsque le nombre est supérieur à 32</w:t>
            </w:r>
          </w:p>
          <w:p w:rsidR="00557BED" w:rsidRDefault="009459A9" w:rsidP="000A252D">
            <w:pPr>
              <w:spacing w:after="120" w:line="259" w:lineRule="auto"/>
              <w:ind w:left="188" w:hanging="188"/>
              <w:rPr>
                <w:rFonts w:eastAsiaTheme="minorHAnsi" w:cstheme="minorBidi"/>
                <w:sz w:val="22"/>
                <w:szCs w:val="22"/>
              </w:rPr>
            </w:pPr>
            <w:r>
              <w:rPr>
                <w:rFonts w:eastAsiaTheme="minorHAnsi" w:cstheme="minorBidi"/>
                <w:sz w:val="22"/>
                <w:szCs w:val="22"/>
              </w:rPr>
              <w:t xml:space="preserve">• </w:t>
            </w:r>
            <w:r w:rsidR="003376BA">
              <w:rPr>
                <w:rFonts w:eastAsiaTheme="minorHAnsi" w:cstheme="minorBidi"/>
                <w:sz w:val="22"/>
                <w:szCs w:val="22"/>
              </w:rPr>
              <w:t>Concernant</w:t>
            </w:r>
            <w:r>
              <w:rPr>
                <w:rFonts w:eastAsiaTheme="minorHAnsi" w:cstheme="minorBidi"/>
                <w:sz w:val="22"/>
                <w:szCs w:val="22"/>
              </w:rPr>
              <w:t xml:space="preserve"> la conversion à partir d</w:t>
            </w:r>
            <w:r w:rsidR="00C64261">
              <w:rPr>
                <w:rFonts w:eastAsiaTheme="minorHAnsi" w:cstheme="minorBidi"/>
                <w:sz w:val="22"/>
                <w:szCs w:val="22"/>
              </w:rPr>
              <w:t xml:space="preserve">’un nombre </w:t>
            </w:r>
            <w:r>
              <w:rPr>
                <w:rFonts w:eastAsiaTheme="minorHAnsi" w:cstheme="minorBidi"/>
                <w:sz w:val="22"/>
                <w:szCs w:val="22"/>
              </w:rPr>
              <w:t>e</w:t>
            </w:r>
            <w:r w:rsidR="00C64261">
              <w:rPr>
                <w:rFonts w:eastAsiaTheme="minorHAnsi" w:cstheme="minorBidi"/>
                <w:sz w:val="22"/>
                <w:szCs w:val="22"/>
              </w:rPr>
              <w:t>n</w:t>
            </w:r>
            <w:r w:rsidR="002A1DBF">
              <w:rPr>
                <w:rFonts w:eastAsiaTheme="minorHAnsi" w:cstheme="minorBidi"/>
                <w:sz w:val="22"/>
                <w:szCs w:val="22"/>
              </w:rPr>
              <w:t xml:space="preserve"> binaire, le test n’a pu être effectué car le programme empêche la conversion lorsque le nombre atteint « </w:t>
            </w:r>
            <w:r w:rsidR="002A1DBF" w:rsidRPr="00351A3F">
              <w:rPr>
                <w:rFonts w:eastAsiaTheme="minorHAnsi" w:cstheme="minorBidi"/>
                <w:sz w:val="22"/>
                <w:szCs w:val="22"/>
              </w:rPr>
              <w:t>1111111111</w:t>
            </w:r>
            <w:r w:rsidR="002A1DBF">
              <w:rPr>
                <w:rFonts w:eastAsiaTheme="minorHAnsi" w:cstheme="minorBidi"/>
                <w:sz w:val="22"/>
                <w:szCs w:val="22"/>
              </w:rPr>
              <w:t xml:space="preserve"> » comme si celui-ci </w:t>
            </w:r>
            <w:r w:rsidR="00AC2591">
              <w:rPr>
                <w:rFonts w:eastAsiaTheme="minorHAnsi" w:cstheme="minorBidi"/>
                <w:sz w:val="22"/>
                <w:szCs w:val="22"/>
              </w:rPr>
              <w:t>dépassait 32</w:t>
            </w:r>
            <w:r w:rsidR="002A1DBF">
              <w:rPr>
                <w:rFonts w:eastAsiaTheme="minorHAnsi" w:cstheme="minorBidi"/>
                <w:sz w:val="22"/>
                <w:szCs w:val="22"/>
              </w:rPr>
              <w:t xml:space="preserve"> bits, cela a été confirmé lors de la vérification de conversion en int32</w:t>
            </w:r>
            <w:r w:rsidR="000A252D">
              <w:rPr>
                <w:rFonts w:eastAsiaTheme="minorHAnsi" w:cstheme="minorBidi"/>
                <w:sz w:val="22"/>
                <w:szCs w:val="22"/>
              </w:rPr>
              <w:t>,</w:t>
            </w:r>
            <w:r w:rsidR="002A1DBF">
              <w:rPr>
                <w:rFonts w:eastAsiaTheme="minorHAnsi" w:cstheme="minorBidi"/>
                <w:sz w:val="22"/>
                <w:szCs w:val="22"/>
              </w:rPr>
              <w:t xml:space="preserve"> qui </w:t>
            </w:r>
            <w:r w:rsidR="000A252D">
              <w:rPr>
                <w:rFonts w:eastAsiaTheme="minorHAnsi" w:cstheme="minorBidi"/>
                <w:sz w:val="22"/>
                <w:szCs w:val="22"/>
              </w:rPr>
              <w:t xml:space="preserve">si la conversion n’est pas possible </w:t>
            </w:r>
            <w:r w:rsidR="002A1DBF">
              <w:rPr>
                <w:rFonts w:eastAsiaTheme="minorHAnsi" w:cstheme="minorBidi"/>
                <w:sz w:val="22"/>
                <w:szCs w:val="22"/>
              </w:rPr>
              <w:t xml:space="preserve">s’arrête </w:t>
            </w:r>
            <w:r w:rsidR="000A252D">
              <w:rPr>
                <w:rFonts w:eastAsiaTheme="minorHAnsi" w:cstheme="minorBidi"/>
                <w:sz w:val="22"/>
                <w:szCs w:val="22"/>
              </w:rPr>
              <w:t>empêchant ainsi la conversion</w:t>
            </w:r>
          </w:p>
          <w:p w:rsidR="00AC2591" w:rsidRPr="00753CB0" w:rsidRDefault="00AC2591" w:rsidP="00017365">
            <w:pPr>
              <w:spacing w:after="120" w:line="259" w:lineRule="auto"/>
              <w:ind w:left="188" w:hanging="188"/>
              <w:rPr>
                <w:rFonts w:eastAsiaTheme="minorHAnsi" w:cstheme="minorBidi"/>
                <w:sz w:val="22"/>
                <w:szCs w:val="22"/>
              </w:rPr>
            </w:pPr>
            <w:r>
              <w:rPr>
                <w:rFonts w:eastAsiaTheme="minorHAnsi" w:cstheme="minorBidi"/>
                <w:sz w:val="22"/>
                <w:szCs w:val="22"/>
              </w:rPr>
              <w:t>•</w:t>
            </w:r>
            <w:r w:rsidR="004C092B">
              <w:rPr>
                <w:rFonts w:eastAsiaTheme="minorHAnsi" w:cstheme="minorBidi"/>
                <w:sz w:val="22"/>
                <w:szCs w:val="22"/>
              </w:rPr>
              <w:t xml:space="preserve"> En ce qui concerne l’addition et la soustraction</w:t>
            </w:r>
            <w:r w:rsidR="00017365">
              <w:rPr>
                <w:rFonts w:eastAsiaTheme="minorHAnsi" w:cstheme="minorBidi"/>
                <w:sz w:val="22"/>
                <w:szCs w:val="22"/>
              </w:rPr>
              <w:t xml:space="preserve"> ces fonctionnalités ne sont pas disponible</w:t>
            </w:r>
            <w:r w:rsidR="00A070C4">
              <w:rPr>
                <w:rFonts w:eastAsiaTheme="minorHAnsi" w:cstheme="minorBidi"/>
                <w:sz w:val="22"/>
                <w:szCs w:val="22"/>
              </w:rPr>
              <w:t xml:space="preserve"> par le programme et non donc pas pu être vérifié</w:t>
            </w:r>
          </w:p>
        </w:tc>
      </w:tr>
      <w:tr w:rsidR="00753CB0" w:rsidRPr="00753CB0" w:rsidTr="00A43638">
        <w:tc>
          <w:tcPr>
            <w:tcW w:w="4092" w:type="dxa"/>
            <w:tcBorders>
              <w:top w:val="nil"/>
              <w:left w:val="nil"/>
              <w:bottom w:val="nil"/>
              <w:right w:val="single" w:sz="6" w:space="0" w:color="36AC8D"/>
            </w:tcBorders>
            <w:shd w:val="clear" w:color="auto" w:fill="FFFFFF" w:themeFill="background1"/>
          </w:tcPr>
          <w:p w:rsidR="00753CB0" w:rsidRPr="00753CB0" w:rsidRDefault="008E4897" w:rsidP="00753CB0">
            <w:pPr>
              <w:spacing w:after="120" w:line="259" w:lineRule="auto"/>
              <w:rPr>
                <w:rFonts w:eastAsiaTheme="minorHAnsi" w:cstheme="minorBidi"/>
                <w:sz w:val="22"/>
                <w:szCs w:val="22"/>
              </w:rPr>
            </w:pPr>
            <w:r>
              <w:rPr>
                <w:rFonts w:eastAsiaTheme="minorHAnsi" w:cstheme="minorBidi"/>
                <w:sz w:val="22"/>
                <w:szCs w:val="22"/>
              </w:rPr>
              <w:t>Effectuer différentes conversions à virgule avec différentes valeurs et plusieurs fois d’affilé</w:t>
            </w:r>
          </w:p>
        </w:tc>
        <w:tc>
          <w:tcPr>
            <w:tcW w:w="3978" w:type="dxa"/>
            <w:tcBorders>
              <w:top w:val="nil"/>
              <w:left w:val="single" w:sz="6" w:space="0" w:color="36AC8D"/>
              <w:bottom w:val="nil"/>
              <w:right w:val="nil"/>
            </w:tcBorders>
            <w:shd w:val="clear" w:color="auto" w:fill="FFFFFF" w:themeFill="background1"/>
          </w:tcPr>
          <w:p w:rsidR="00753CB0" w:rsidRDefault="00E22A1C" w:rsidP="0020773A">
            <w:pPr>
              <w:spacing w:after="120"/>
              <w:ind w:left="189" w:hanging="189"/>
              <w:rPr>
                <w:rFonts w:eastAsiaTheme="minorHAnsi" w:cstheme="minorBidi"/>
                <w:sz w:val="22"/>
                <w:szCs w:val="22"/>
              </w:rPr>
            </w:pPr>
            <w:r>
              <w:rPr>
                <w:rFonts w:eastAsiaTheme="minorHAnsi" w:cstheme="minorBidi"/>
                <w:sz w:val="22"/>
                <w:szCs w:val="22"/>
              </w:rPr>
              <w:t xml:space="preserve">• </w:t>
            </w:r>
            <w:r w:rsidR="0020773A">
              <w:rPr>
                <w:rFonts w:eastAsiaTheme="minorHAnsi" w:cstheme="minorBidi"/>
                <w:sz w:val="22"/>
                <w:szCs w:val="22"/>
              </w:rPr>
              <w:t>Pour la conversion de décimal à binaire, tout fonctionne correctement</w:t>
            </w:r>
            <w:r w:rsidR="00D655A0">
              <w:rPr>
                <w:rFonts w:eastAsiaTheme="minorHAnsi" w:cstheme="minorBidi"/>
                <w:sz w:val="22"/>
                <w:szCs w:val="22"/>
              </w:rPr>
              <w:t>, la conversion fonctionne jusqu’à 32 bits après la virgule, cependant rien est indiqué à l’utilisateur que le programme ne va pas plus loin que 32 bits</w:t>
            </w:r>
          </w:p>
          <w:p w:rsidR="00BD5038" w:rsidRPr="00753CB0" w:rsidRDefault="00BD5038" w:rsidP="0020773A">
            <w:pPr>
              <w:spacing w:after="120"/>
              <w:ind w:left="189" w:hanging="189"/>
              <w:rPr>
                <w:rFonts w:eastAsiaTheme="minorHAnsi" w:cstheme="minorBidi"/>
                <w:sz w:val="22"/>
                <w:szCs w:val="22"/>
              </w:rPr>
            </w:pPr>
            <w:r>
              <w:rPr>
                <w:rFonts w:eastAsiaTheme="minorHAnsi" w:cstheme="minorBidi"/>
                <w:sz w:val="22"/>
                <w:szCs w:val="22"/>
              </w:rPr>
              <w:t xml:space="preserve">• </w:t>
            </w:r>
            <w:r w:rsidR="006E40C9">
              <w:rPr>
                <w:rFonts w:eastAsiaTheme="minorHAnsi" w:cstheme="minorBidi"/>
                <w:sz w:val="22"/>
                <w:szCs w:val="22"/>
              </w:rPr>
              <w:t>Pour la conversion de décimal à octal, la première conversion fonctionne mais les prochaines conversions si le programme n’</w:t>
            </w:r>
            <w:r w:rsidR="00C151F6">
              <w:rPr>
                <w:rFonts w:eastAsiaTheme="minorHAnsi" w:cstheme="minorBidi"/>
                <w:sz w:val="22"/>
                <w:szCs w:val="22"/>
              </w:rPr>
              <w:t>est pas relancé sont fausses</w:t>
            </w:r>
          </w:p>
        </w:tc>
      </w:tr>
      <w:tr w:rsidR="00753CB0" w:rsidRPr="00753CB0" w:rsidTr="00A43638">
        <w:trPr>
          <w:trHeight w:val="190"/>
        </w:trPr>
        <w:tc>
          <w:tcPr>
            <w:tcW w:w="4092" w:type="dxa"/>
            <w:tcBorders>
              <w:top w:val="nil"/>
              <w:left w:val="nil"/>
              <w:bottom w:val="single" w:sz="6" w:space="0" w:color="36AC8D"/>
              <w:right w:val="single" w:sz="6" w:space="0" w:color="36AC8D"/>
            </w:tcBorders>
            <w:shd w:val="clear" w:color="auto" w:fill="C8EEE4"/>
          </w:tcPr>
          <w:p w:rsidR="00753CB0" w:rsidRPr="00753CB0" w:rsidRDefault="00753CB0" w:rsidP="00753CB0">
            <w:pPr>
              <w:spacing w:after="120" w:line="259" w:lineRule="auto"/>
              <w:rPr>
                <w:rFonts w:eastAsiaTheme="minorHAnsi" w:cstheme="minorBidi"/>
                <w:sz w:val="22"/>
                <w:szCs w:val="22"/>
              </w:rPr>
            </w:pPr>
            <w:r w:rsidRPr="00753CB0">
              <w:rPr>
                <w:rFonts w:eastAsiaTheme="minorHAnsi" w:cstheme="minorBidi"/>
                <w:sz w:val="22"/>
                <w:szCs w:val="22"/>
              </w:rPr>
              <w:t>Effectuer les calculs avec nombres positifs et négatifs ainsi qu’avec virgule</w:t>
            </w:r>
          </w:p>
        </w:tc>
        <w:tc>
          <w:tcPr>
            <w:tcW w:w="3978" w:type="dxa"/>
            <w:tcBorders>
              <w:top w:val="nil"/>
              <w:left w:val="single" w:sz="6" w:space="0" w:color="36AC8D"/>
              <w:bottom w:val="single" w:sz="6" w:space="0" w:color="36AC8D"/>
              <w:right w:val="nil"/>
            </w:tcBorders>
            <w:shd w:val="clear" w:color="auto" w:fill="C8EEE4"/>
          </w:tcPr>
          <w:p w:rsidR="00753CB0" w:rsidRPr="00753CB0" w:rsidRDefault="00BB4FFB" w:rsidP="00BB4FFB">
            <w:pPr>
              <w:spacing w:after="120"/>
              <w:ind w:left="189" w:hanging="189"/>
              <w:rPr>
                <w:rFonts w:eastAsiaTheme="minorHAnsi" w:cstheme="minorBidi"/>
                <w:sz w:val="22"/>
                <w:szCs w:val="22"/>
              </w:rPr>
            </w:pPr>
            <w:r>
              <w:rPr>
                <w:rFonts w:eastAsiaTheme="minorHAnsi" w:cstheme="minorBidi"/>
                <w:sz w:val="22"/>
                <w:szCs w:val="22"/>
              </w:rPr>
              <w:t>• Les conversions des nombres à virgule ne peuvent être signés, il est possible de soit convertir en signer soit à virgule et non signé à virgule</w:t>
            </w:r>
          </w:p>
        </w:tc>
      </w:tr>
    </w:tbl>
    <w:p w:rsidR="004B4F95" w:rsidRDefault="004B4F95" w:rsidP="002E42CC">
      <w:pPr>
        <w:pStyle w:val="Retraitcorpsdetexte"/>
        <w:ind w:left="992"/>
      </w:pPr>
    </w:p>
    <w:p w:rsidR="004B4F95" w:rsidRDefault="004B4F95">
      <w:r>
        <w:br w:type="page"/>
      </w:r>
    </w:p>
    <w:p w:rsidR="00D611A4" w:rsidRDefault="00D611A4" w:rsidP="004255FC">
      <w:pPr>
        <w:pStyle w:val="Titre1"/>
      </w:pPr>
      <w:bookmarkStart w:id="42" w:name="_Toc516143755"/>
      <w:r>
        <w:lastRenderedPageBreak/>
        <w:t>Conclusion</w:t>
      </w:r>
      <w:bookmarkEnd w:id="42"/>
    </w:p>
    <w:p w:rsidR="00D611A4" w:rsidRDefault="00D611A4" w:rsidP="00243713">
      <w:pPr>
        <w:pStyle w:val="Titre2"/>
      </w:pPr>
      <w:bookmarkStart w:id="43" w:name="_Toc516143756"/>
      <w:r>
        <w:t>Bilan des fonctionnalités demandées</w:t>
      </w:r>
      <w:bookmarkEnd w:id="43"/>
    </w:p>
    <w:p w:rsidR="00D611A4" w:rsidRDefault="00297ECD" w:rsidP="00297ECD">
      <w:pPr>
        <w:pStyle w:val="Retraitcorpsdetexte"/>
        <w:ind w:left="992" w:firstLine="284"/>
      </w:pPr>
      <w:r>
        <w:t xml:space="preserve">Concernant </w:t>
      </w:r>
      <w:r w:rsidR="00232F69">
        <w:t>les fonctionnalités disponibles</w:t>
      </w:r>
      <w:r>
        <w:t xml:space="preserve"> par le programme, la première est celle de la conversion, il est donc possible de convertir de :</w:t>
      </w:r>
    </w:p>
    <w:p w:rsidR="00297ECD" w:rsidRDefault="00297ECD" w:rsidP="00D60871">
      <w:pPr>
        <w:pStyle w:val="Retraitcorpsdetexte"/>
        <w:ind w:left="992" w:firstLine="284"/>
      </w:pPr>
      <w:r>
        <w:t xml:space="preserve">• </w:t>
      </w:r>
      <w:r w:rsidR="00C63D9D">
        <w:t>Décimal à binaire</w:t>
      </w:r>
      <w:r w:rsidR="00D60871" w:rsidRPr="00D60871">
        <w:t xml:space="preserve"> </w:t>
      </w:r>
      <w:r w:rsidR="00D60871">
        <w:t>signé</w:t>
      </w:r>
    </w:p>
    <w:p w:rsidR="00C63D9D" w:rsidRDefault="00C63D9D" w:rsidP="00297ECD">
      <w:pPr>
        <w:pStyle w:val="Retraitcorpsdetexte"/>
        <w:ind w:left="992" w:firstLine="284"/>
      </w:pPr>
      <w:r>
        <w:t>• Décimal à virgule en binaire</w:t>
      </w:r>
    </w:p>
    <w:p w:rsidR="003F1BDE" w:rsidRDefault="003F1BDE" w:rsidP="00D60871">
      <w:pPr>
        <w:pStyle w:val="Retraitcorpsdetexte"/>
        <w:ind w:left="992" w:firstLine="284"/>
      </w:pPr>
      <w:r>
        <w:t>• Décimal en octal</w:t>
      </w:r>
      <w:r w:rsidR="00D60871" w:rsidRPr="00D60871">
        <w:t xml:space="preserve"> </w:t>
      </w:r>
      <w:r w:rsidR="00D60871">
        <w:t>non signé</w:t>
      </w:r>
    </w:p>
    <w:p w:rsidR="003F1BDE" w:rsidRDefault="003F1BDE" w:rsidP="00297ECD">
      <w:pPr>
        <w:pStyle w:val="Retraitcorpsdetexte"/>
        <w:ind w:left="992" w:firstLine="284"/>
      </w:pPr>
      <w:r>
        <w:t>• Décimal à virgule en octal</w:t>
      </w:r>
    </w:p>
    <w:p w:rsidR="003F1BDE" w:rsidRDefault="003F1BDE" w:rsidP="00D06FED">
      <w:pPr>
        <w:pStyle w:val="Retraitcorpsdetexte"/>
        <w:ind w:left="992" w:firstLine="284"/>
      </w:pPr>
      <w:r>
        <w:t>• Binaire en décimal</w:t>
      </w:r>
      <w:r w:rsidR="00D06FED" w:rsidRPr="00D06FED">
        <w:t xml:space="preserve"> </w:t>
      </w:r>
      <w:r w:rsidR="00D06FED">
        <w:t>non signé</w:t>
      </w:r>
    </w:p>
    <w:p w:rsidR="003F1BDE" w:rsidRDefault="003F1BDE" w:rsidP="00D06FED">
      <w:pPr>
        <w:pStyle w:val="Retraitcorpsdetexte"/>
        <w:ind w:left="992" w:firstLine="284"/>
      </w:pPr>
      <w:r>
        <w:t>• Binaire en octal</w:t>
      </w:r>
      <w:r w:rsidR="00D06FED" w:rsidRPr="00D06FED">
        <w:t xml:space="preserve"> </w:t>
      </w:r>
      <w:r w:rsidR="00D06FED">
        <w:t>non signé</w:t>
      </w:r>
    </w:p>
    <w:p w:rsidR="00135F77" w:rsidRDefault="00135F77" w:rsidP="00135F77">
      <w:pPr>
        <w:pStyle w:val="Titre3"/>
      </w:pPr>
      <w:bookmarkStart w:id="44" w:name="_Toc516143757"/>
      <w:r>
        <w:t>Conversion de décimal signé à binaire</w:t>
      </w:r>
      <w:bookmarkEnd w:id="44"/>
    </w:p>
    <w:p w:rsidR="00BA4A14" w:rsidRDefault="00097694" w:rsidP="00B41810">
      <w:pPr>
        <w:pStyle w:val="Retraitcorpsdetexte"/>
        <w:ind w:left="1418" w:firstLine="284"/>
        <w:jc w:val="both"/>
      </w:pPr>
      <w:r>
        <w:t>L</w:t>
      </w:r>
      <w:r w:rsidR="00C34AFF">
        <w:t>a conversion de décimal signé à binaire</w:t>
      </w:r>
      <w:r w:rsidR="009417A1">
        <w:t xml:space="preserve"> fonctionne correctement, pour le positif il n’y a aucun problème pour convertir un nombre jusqu’à </w:t>
      </w:r>
      <w:r w:rsidR="00484F5C">
        <w:t>un maximum</w:t>
      </w:r>
      <w:r w:rsidR="009417A1">
        <w:t xml:space="preserve"> de 32 bits, </w:t>
      </w:r>
      <w:r w:rsidR="00B25059">
        <w:t xml:space="preserve">pour les nombre négatif la conversion fonctionne correctement jusqu’à un maximum de 32 bits, </w:t>
      </w:r>
      <w:r w:rsidR="009417A1">
        <w:t>cependant un</w:t>
      </w:r>
      <w:r w:rsidR="00BB7DF6">
        <w:t>e</w:t>
      </w:r>
      <w:r w:rsidR="009417A1">
        <w:t xml:space="preserve"> erreur survient </w:t>
      </w:r>
      <w:r w:rsidR="00B41810">
        <w:t>concernant</w:t>
      </w:r>
      <w:r w:rsidR="009417A1">
        <w:t xml:space="preserve"> la conversion d’un nombre négatif</w:t>
      </w:r>
      <w:r w:rsidR="00A36CAD">
        <w:t xml:space="preserve"> </w:t>
      </w:r>
      <w:r w:rsidR="009D3EC7">
        <w:t>en</w:t>
      </w:r>
      <w:r w:rsidR="00A36CAD">
        <w:t xml:space="preserve"> particulier</w:t>
      </w:r>
      <w:r w:rsidR="009417A1">
        <w:t>, il s’agit du nombre</w:t>
      </w:r>
      <w:r w:rsidR="000D62A5">
        <w:t xml:space="preserve"> « </w:t>
      </w:r>
      <w:r w:rsidR="00C90412">
        <w:t>-</w:t>
      </w:r>
      <w:r w:rsidR="000D62A5" w:rsidRPr="00722860">
        <w:t>2147483648</w:t>
      </w:r>
      <w:r w:rsidR="000D62A5">
        <w:t> »</w:t>
      </w:r>
      <w:r w:rsidR="00BE6869">
        <w:t xml:space="preserve"> qui est le nom</w:t>
      </w:r>
      <w:r w:rsidR="00D2080A">
        <w:t xml:space="preserve">bre maximal négatif sur 32 bits. Cette erreur est </w:t>
      </w:r>
      <w:r w:rsidR="00D0201C">
        <w:t>due</w:t>
      </w:r>
      <w:r w:rsidR="00D2080A">
        <w:t xml:space="preserve"> au code qui le récupère sous forme positi</w:t>
      </w:r>
      <w:r w:rsidR="00371B72">
        <w:t>ve</w:t>
      </w:r>
      <w:r w:rsidR="00D2080A">
        <w:t xml:space="preserve"> pour la conversion, ce qui donne le nombre « </w:t>
      </w:r>
      <w:r w:rsidR="00D2080A" w:rsidRPr="00722860">
        <w:t>2147483648</w:t>
      </w:r>
      <w:r w:rsidR="00D2080A">
        <w:t> » qui est supérieur à 32 bits.</w:t>
      </w:r>
    </w:p>
    <w:p w:rsidR="00C34AFF" w:rsidRDefault="00BA4A14" w:rsidP="00B41810">
      <w:pPr>
        <w:pStyle w:val="Retraitcorpsdetexte"/>
        <w:ind w:left="1418" w:firstLine="284"/>
        <w:jc w:val="both"/>
      </w:pPr>
      <w:r>
        <w:t>L</w:t>
      </w:r>
      <w:r w:rsidR="00C34AFF">
        <w:t>orsque celui-ci est positif il est alors possible d’afficher le calcul nécessaire pour obtenir le résultat</w:t>
      </w:r>
      <w:r w:rsidR="00EB468D">
        <w:t>. Cependant en le comparant avec ce qui était prévu dans la maquette, le résultat de chaque calcul n’est pas mis dans un tableau avec la table des puissances</w:t>
      </w:r>
      <w:r w:rsidR="00A700A3">
        <w:t>, une flèche indiquant dans quel sens le résultat du calcul doit être n’a pas</w:t>
      </w:r>
      <w:r w:rsidR="00844784">
        <w:t xml:space="preserve"> été mise ainsi que le résultat, ces éléments doivent donc </w:t>
      </w:r>
      <w:r w:rsidR="007838BF">
        <w:t>être rajouté</w:t>
      </w:r>
      <w:r w:rsidR="00844784">
        <w:t>, permettant à l’utilisateur de mieux comprendre le fonctionnement de la conversion, de pouvoir retrouver son erreur s’il a mal converti et de s’améliorer</w:t>
      </w:r>
      <w:r w:rsidR="002247CE">
        <w:t>.</w:t>
      </w:r>
    </w:p>
    <w:p w:rsidR="00DB6EF8" w:rsidRDefault="00E21532" w:rsidP="00B41810">
      <w:pPr>
        <w:pStyle w:val="Retraitcorpsdetexte"/>
        <w:ind w:left="1418" w:firstLine="283"/>
        <w:jc w:val="both"/>
      </w:pPr>
      <w:r>
        <w:t xml:space="preserve">Ce que le programme affiche lorsque l’utilisateur veut afficher </w:t>
      </w:r>
      <w:r w:rsidR="006A4B83">
        <w:t>le</w:t>
      </w:r>
      <w:r>
        <w:t xml:space="preserve"> calcul :</w:t>
      </w:r>
    </w:p>
    <w:p w:rsidR="00A700A3" w:rsidRDefault="00E21532" w:rsidP="00B41810">
      <w:pPr>
        <w:pStyle w:val="Retraitcorpsdetexte"/>
        <w:ind w:left="1418" w:firstLine="284"/>
        <w:jc w:val="both"/>
      </w:pPr>
      <w:r w:rsidRPr="00404691">
        <w:rPr>
          <w:noProof/>
          <w:lang w:eastAsia="fr-CH"/>
        </w:rPr>
        <w:lastRenderedPageBreak/>
        <w:drawing>
          <wp:inline distT="0" distB="0" distL="0" distR="0" wp14:anchorId="5C825FE5" wp14:editId="10A5B141">
            <wp:extent cx="3954917" cy="3480179"/>
            <wp:effectExtent l="0" t="0" r="7620" b="6350"/>
            <wp:docPr id="32" name="Image 32" descr="C:\Users\Christian\Desktop\in2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in2dex.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125" r="328" b="498"/>
                    <a:stretch/>
                  </pic:blipFill>
                  <pic:spPr bwMode="auto">
                    <a:xfrm>
                      <a:off x="0" y="0"/>
                      <a:ext cx="3975972" cy="3498707"/>
                    </a:xfrm>
                    <a:prstGeom prst="rect">
                      <a:avLst/>
                    </a:prstGeom>
                    <a:noFill/>
                    <a:ln>
                      <a:noFill/>
                    </a:ln>
                    <a:extLst>
                      <a:ext uri="{53640926-AAD7-44D8-BBD7-CCE9431645EC}">
                        <a14:shadowObscured xmlns:a14="http://schemas.microsoft.com/office/drawing/2010/main"/>
                      </a:ext>
                    </a:extLst>
                  </pic:spPr>
                </pic:pic>
              </a:graphicData>
            </a:graphic>
          </wp:inline>
        </w:drawing>
      </w:r>
    </w:p>
    <w:p w:rsidR="004B4F95" w:rsidRDefault="008A69F1" w:rsidP="00B41810">
      <w:pPr>
        <w:pStyle w:val="Retraitcorpsdetexte"/>
        <w:ind w:left="1418" w:firstLine="283"/>
        <w:jc w:val="both"/>
      </w:pPr>
      <w:r>
        <w:t>Maquette graphique pour afficher le résultat :</w:t>
      </w:r>
    </w:p>
    <w:p w:rsidR="008A69F1" w:rsidRDefault="004255FC" w:rsidP="00B41810">
      <w:pPr>
        <w:pStyle w:val="Retraitcorpsdetexte"/>
        <w:ind w:left="1418" w:firstLine="283"/>
        <w:jc w:val="both"/>
      </w:pPr>
      <w:r>
        <w:object w:dxaOrig="10801" w:dyaOrig="8145">
          <v:shape id="_x0000_i1033" type="#_x0000_t75" style="width:339.9pt;height:256.2pt" o:ole="">
            <v:imagedata r:id="rId16" o:title=""/>
          </v:shape>
          <o:OLEObject Type="Embed" ProgID="Visio.Drawing.15" ShapeID="_x0000_i1033" DrawAspect="Content" ObjectID="_1589885561" r:id="rId40"/>
        </w:object>
      </w:r>
    </w:p>
    <w:p w:rsidR="00F33EA3" w:rsidRDefault="00F33EA3" w:rsidP="00B41810">
      <w:pPr>
        <w:pStyle w:val="Retraitcorpsdetexte"/>
        <w:ind w:left="1418" w:firstLine="283"/>
        <w:jc w:val="both"/>
      </w:pPr>
      <w:r>
        <w:t>Lorsque le nombre à convertir est négatif le résultat affiché reste celui de la conversion en positif, pour y remédier il faudrait modifier l</w:t>
      </w:r>
      <w:r w:rsidR="0050173F">
        <w:t>e calcul en stockant lorsque le résultat de conversion dans un autre tableau, car en ce moment il remplace la valeur du tableau dans lequel sont stockés les résultats de calcul de la conversion positi</w:t>
      </w:r>
      <w:r w:rsidR="00E537FD">
        <w:t>ve</w:t>
      </w:r>
      <w:r w:rsidR="0050173F">
        <w:t xml:space="preserve"> ce qui empêche de </w:t>
      </w:r>
      <w:r w:rsidR="00E12A50">
        <w:t>récupérer</w:t>
      </w:r>
      <w:r w:rsidR="0050173F">
        <w:t xml:space="preserve"> ces résultats pour afficher le calcul complet à l’utilisateur.</w:t>
      </w:r>
      <w:r w:rsidR="00E12A50">
        <w:t xml:space="preserve"> Une modification de l’interface de l’affichage du calcul est nécessaire pour afficher la conversion de binaire positif en négatifs.</w:t>
      </w:r>
    </w:p>
    <w:p w:rsidR="00A700A3" w:rsidRDefault="00554F11" w:rsidP="00554F11">
      <w:pPr>
        <w:pStyle w:val="Titre3"/>
      </w:pPr>
      <w:bookmarkStart w:id="45" w:name="_Toc516143758"/>
      <w:r>
        <w:lastRenderedPageBreak/>
        <w:t>Conversion de décimal à virgule en binaire</w:t>
      </w:r>
      <w:bookmarkEnd w:id="45"/>
    </w:p>
    <w:p w:rsidR="00554F11" w:rsidRDefault="001E76B2" w:rsidP="00E220EC">
      <w:pPr>
        <w:pStyle w:val="Retraitcorpsdetexte"/>
        <w:ind w:left="1418" w:firstLine="284"/>
        <w:jc w:val="both"/>
      </w:pPr>
      <w:r>
        <w:t>La conversion</w:t>
      </w:r>
      <w:r w:rsidR="00E220EC">
        <w:t xml:space="preserve"> concernant les nombres à virgule ne pose aucun problème</w:t>
      </w:r>
      <w:r w:rsidR="008717F7">
        <w:t xml:space="preserve">, elle fonctionne sans </w:t>
      </w:r>
      <w:r w:rsidR="00E36640">
        <w:t>aucun souci</w:t>
      </w:r>
      <w:r w:rsidR="008717F7">
        <w:t>,</w:t>
      </w:r>
      <w:r w:rsidR="00E220EC">
        <w:t xml:space="preserve"> concernant ce qu’il y a avant la virgule</w:t>
      </w:r>
      <w:r w:rsidR="00FC6B08">
        <w:t>, cela</w:t>
      </w:r>
      <w:r w:rsidR="00E220EC">
        <w:t xml:space="preserve"> ne changera pas, elle sera convertie comme s’il s’agissait d’un nombre entier, pour ce qu’il y a après la virgule</w:t>
      </w:r>
      <w:r w:rsidR="003F3B05">
        <w:t xml:space="preserve"> elle sera converti</w:t>
      </w:r>
      <w:r w:rsidR="00AF69C8">
        <w:t xml:space="preserve">e </w:t>
      </w:r>
      <w:r w:rsidR="003F3B05">
        <w:t>séparément et ajouter au résultat de la conversion de ce qu’il y a avant la virgule. Il n’est cependant pas possible d’afficher le calcul</w:t>
      </w:r>
      <w:r w:rsidR="00604AF3">
        <w:t>, pour cela il faudrait stocker chaque résultat dans un tableau pour les récupérer lorsque l’utilisateur veut afficher le calcul, l’interface d’affichage aura elle aussi besoin d’être modifiée</w:t>
      </w:r>
      <w:r w:rsidR="00FD3A4D">
        <w:t>.</w:t>
      </w:r>
    </w:p>
    <w:p w:rsidR="00FD3A4D" w:rsidRDefault="00FD3A4D" w:rsidP="00FD3A4D">
      <w:pPr>
        <w:pStyle w:val="Titre3"/>
      </w:pPr>
      <w:bookmarkStart w:id="46" w:name="_Toc516143759"/>
      <w:r>
        <w:t>Conversion de décimal en octal non signé</w:t>
      </w:r>
      <w:bookmarkEnd w:id="46"/>
    </w:p>
    <w:p w:rsidR="00793242" w:rsidRDefault="001726A3" w:rsidP="00933525">
      <w:pPr>
        <w:ind w:left="1418" w:firstLine="283"/>
        <w:jc w:val="both"/>
      </w:pPr>
      <w:r>
        <w:t xml:space="preserve">La conversion fonctionne correctement, l’affichage du calcul est possible, cependant comme pour la conversion de décimal à binaire concernant l’affichage du calcul il n’y a pas la table </w:t>
      </w:r>
      <w:r w:rsidR="00575477">
        <w:t>des puissances</w:t>
      </w:r>
      <w:r>
        <w:t xml:space="preserve"> ni le résultat,</w:t>
      </w:r>
      <w:r w:rsidR="007B5602">
        <w:t xml:space="preserve"> cela doit aussi être ajouté afin d’aider l’utilisateur à se corriger et comprendre comment convertir pour ainsi, le permettre de s’améliorer si besoin.</w:t>
      </w:r>
      <w:r w:rsidR="000839BA">
        <w:t xml:space="preserve"> La conversion est donc uniquement en non signé ou positif, cependant si l’on veut convertir en négatif cela convertira qu’en positif et non négatif, pour cela il faudra modifier le code afin de permettre cela.</w:t>
      </w:r>
    </w:p>
    <w:p w:rsidR="00BB476A" w:rsidRDefault="00BB476A" w:rsidP="00BB476A">
      <w:pPr>
        <w:pStyle w:val="Titre3"/>
      </w:pPr>
      <w:bookmarkStart w:id="47" w:name="_Toc516143760"/>
      <w:r>
        <w:t>Décimal à virgule en octal</w:t>
      </w:r>
      <w:bookmarkEnd w:id="47"/>
    </w:p>
    <w:p w:rsidR="0074288B" w:rsidRPr="0074288B" w:rsidRDefault="00EB3BAF" w:rsidP="0072526D">
      <w:pPr>
        <w:ind w:left="1418" w:firstLine="283"/>
        <w:jc w:val="both"/>
      </w:pPr>
      <w:r>
        <w:t>La conversion fonctionne pour la première fois, si le programme n’est pas relancé alors les suivantes seront</w:t>
      </w:r>
      <w:r w:rsidR="00361EEE">
        <w:t xml:space="preserve"> presque</w:t>
      </w:r>
      <w:r>
        <w:t xml:space="preserve"> toutes fausses, cette erreur n’a pas encore été trouvé jusqu’à ce jour (07.06.2018), </w:t>
      </w:r>
      <w:r w:rsidR="005A38C5">
        <w:t xml:space="preserve">en effet lors de la conversion si l’on reclique directement sur le bouton « Convertir » alors le résultat sera faux, cependant pour </w:t>
      </w:r>
      <w:r w:rsidR="007C58E8">
        <w:t>une raison inconnue</w:t>
      </w:r>
      <w:r w:rsidR="005A38C5">
        <w:t xml:space="preserve"> lors de la modification du nombre à convertir il s’avère que le programme peut convertir des fois faux et d’autres fois juste.</w:t>
      </w:r>
    </w:p>
    <w:p w:rsidR="000839BA" w:rsidRDefault="0051769F" w:rsidP="0051769F">
      <w:pPr>
        <w:pStyle w:val="Titre3"/>
      </w:pPr>
      <w:bookmarkStart w:id="48" w:name="_Toc516143761"/>
      <w:r w:rsidRPr="0051769F">
        <w:t>Binaire en décimal non signé</w:t>
      </w:r>
      <w:bookmarkEnd w:id="48"/>
    </w:p>
    <w:p w:rsidR="000839BA" w:rsidRDefault="00D20292" w:rsidP="00933525">
      <w:pPr>
        <w:ind w:left="1418" w:firstLine="283"/>
        <w:jc w:val="both"/>
      </w:pPr>
      <w:r>
        <w:t>La conversion fonctionne correctement, le calcul ne peut cependant pas être affiché, comme pour les autres</w:t>
      </w:r>
      <w:r w:rsidR="005D222D">
        <w:t xml:space="preserve"> il faut stocker chaque résultat dans un tableau pour les récupérer lorsque l’utilisateur souhaite afficher </w:t>
      </w:r>
      <w:r w:rsidR="00F66D52">
        <w:t>les résultats</w:t>
      </w:r>
      <w:r w:rsidR="005D222D">
        <w:t xml:space="preserve"> </w:t>
      </w:r>
      <w:r w:rsidR="003E511B">
        <w:t xml:space="preserve">de conversion </w:t>
      </w:r>
      <w:r w:rsidR="005D222D">
        <w:t>avec un tableau des puissances montrant ce que vaut chaque bit suivent sa position.</w:t>
      </w:r>
      <w:r w:rsidR="00695881">
        <w:t xml:space="preserve"> Pour une raison inconnue jusqu’au 07.06.2018, la conversion ne peut pas être effectu</w:t>
      </w:r>
      <w:r w:rsidR="00CC5364">
        <w:t>ée</w:t>
      </w:r>
      <w:r w:rsidR="00695881">
        <w:t xml:space="preserve"> pour un nombre binaire supérieur à « </w:t>
      </w:r>
      <w:r w:rsidR="00695881" w:rsidRPr="00351A3F">
        <w:t>1111111111</w:t>
      </w:r>
      <w:r w:rsidR="00695881">
        <w:t> », ce nombre est considéré comme état supérieur à 32 bits ce qui ne devrait pas être le cas</w:t>
      </w:r>
      <w:r w:rsidR="0035743A">
        <w:t>.</w:t>
      </w:r>
    </w:p>
    <w:p w:rsidR="003A7D8A" w:rsidRDefault="003A7D8A" w:rsidP="003A7D8A">
      <w:pPr>
        <w:pStyle w:val="Titre3"/>
      </w:pPr>
      <w:bookmarkStart w:id="49" w:name="_Toc516143762"/>
      <w:r>
        <w:t>Binaire en octal</w:t>
      </w:r>
      <w:r w:rsidRPr="00D06FED">
        <w:t xml:space="preserve"> </w:t>
      </w:r>
      <w:r>
        <w:t>non signé</w:t>
      </w:r>
      <w:bookmarkEnd w:id="49"/>
    </w:p>
    <w:p w:rsidR="009F5417" w:rsidRDefault="00905982" w:rsidP="009F5417">
      <w:pPr>
        <w:ind w:left="1418" w:firstLine="283"/>
      </w:pPr>
      <w:r>
        <w:t>L’utilisateur peut convertir le nombre binaire sans problème</w:t>
      </w:r>
      <w:r w:rsidR="00552E1A">
        <w:t>, le calcul ne peut cependant pas être affiché, tout comme les autres il faut stocker chaque résultat dans un tableau afin de pouvoir les récupérer pour les afficher à l’utilisateur.</w:t>
      </w:r>
    </w:p>
    <w:p w:rsidR="00822CE2" w:rsidRDefault="00822CE2" w:rsidP="00822CE2">
      <w:pPr>
        <w:pStyle w:val="Titre3"/>
      </w:pPr>
      <w:bookmarkStart w:id="50" w:name="_Toc516143763"/>
      <w:r>
        <w:lastRenderedPageBreak/>
        <w:t>Bina</w:t>
      </w:r>
      <w:r w:rsidR="00C43D6F">
        <w:t>ire signé dans les autres bases</w:t>
      </w:r>
      <w:bookmarkEnd w:id="50"/>
    </w:p>
    <w:p w:rsidR="00822CE2" w:rsidRDefault="00C43D6F" w:rsidP="00B34846">
      <w:pPr>
        <w:ind w:left="1418" w:firstLine="283"/>
        <w:jc w:val="both"/>
      </w:pPr>
      <w:r>
        <w:t xml:space="preserve">En effet il manque la conversion de binaire signé </w:t>
      </w:r>
      <w:r w:rsidR="007C75D1">
        <w:t>dans les différentes bases qu’est le décimal, octal et hexadécimal, pour cela il faut créer une autre méthode, le fonctionnement du code est fait de sort à l’aide de switch et de méthode de pouvoir permettre de facilement changer de quel base l’utilisateur doit convertir et de plus facilement adapter le code suivent le choix de l’utilisateur fait.</w:t>
      </w:r>
      <w:r w:rsidR="007B405D">
        <w:t xml:space="preserve"> Pour la conversion en hexadécimal il serait possible d’utiliser une conversion comme s’il s’agissait d’une comparaison avec un dictionnaire, si le nombre en binaire est de « 1010 » alors le programme va chercher dans sa liste à quoi cela correspond pour le convertir, s’il n’y a pas assez de bits puisque qu’il faut convertir par groupe de 4 bits il remplace les manquant par des 0.</w:t>
      </w:r>
      <w:r w:rsidR="003A09A3">
        <w:t xml:space="preserve"> Pour Convertir en </w:t>
      </w:r>
      <w:r w:rsidR="00CF6A33">
        <w:t>signer</w:t>
      </w:r>
      <w:r w:rsidR="003A09A3">
        <w:t xml:space="preserve"> il faudrait </w:t>
      </w:r>
      <w:r w:rsidR="00CF6A33">
        <w:t>convertir en binaire négatif avant de convertir en hexadécimal.</w:t>
      </w:r>
    </w:p>
    <w:p w:rsidR="00B018D6" w:rsidRDefault="0080198D" w:rsidP="00B34846">
      <w:pPr>
        <w:ind w:left="1418" w:firstLine="283"/>
        <w:jc w:val="both"/>
      </w:pPr>
      <w:r>
        <w:t>Pour convertir en octal il suffirait de grouper par groupe de 3 bits comme lors de la conversion de binaire à octal en non signé, cependant il pourrait avoir besoin d’utiliser une conversion comme s’il s’agissait d’un dictionnaire comparant ce qu’il faut convertir avec une liste afin d’éviter les erreurs possibles.</w:t>
      </w:r>
    </w:p>
    <w:p w:rsidR="00E86F19" w:rsidRDefault="00E86F19" w:rsidP="00B34846">
      <w:pPr>
        <w:ind w:left="1418" w:firstLine="283"/>
        <w:jc w:val="both"/>
      </w:pPr>
      <w:r>
        <w:t>Pour ce qui est de la conversion de binaire négatif en décimal il serait possible d’effectuer la conversion inverse de décimal négatif à binaire.</w:t>
      </w:r>
    </w:p>
    <w:p w:rsidR="007F4451" w:rsidRDefault="007F4451" w:rsidP="007F4451">
      <w:pPr>
        <w:pStyle w:val="Titre3"/>
      </w:pPr>
      <w:bookmarkStart w:id="51" w:name="_Toc516143764"/>
      <w:r w:rsidRPr="007F4451">
        <w:t xml:space="preserve">Additions et soustractions </w:t>
      </w:r>
      <w:r w:rsidR="00A970DD">
        <w:t>(</w:t>
      </w:r>
      <w:r w:rsidRPr="007F4451">
        <w:t>entiers, positifs et/ou négatifs</w:t>
      </w:r>
      <w:r w:rsidR="00A970DD">
        <w:t>)</w:t>
      </w:r>
      <w:bookmarkEnd w:id="51"/>
    </w:p>
    <w:p w:rsidR="00A970DD" w:rsidRPr="00A970DD" w:rsidRDefault="00AC3E61" w:rsidP="00AC3E61">
      <w:pPr>
        <w:ind w:left="1418" w:firstLine="283"/>
        <w:jc w:val="both"/>
      </w:pPr>
      <w:r>
        <w:t>Pour cette partie il était prévu que le programme fonctionne avec des « modes », cela dans le but d’éviter de surcharger le programme en chargent la page de conversion, addition et soustraction sur différents onglets ou autre.</w:t>
      </w:r>
    </w:p>
    <w:p w:rsidR="00D611A4" w:rsidRDefault="00D611A4" w:rsidP="007F4451">
      <w:pPr>
        <w:pStyle w:val="Titre2"/>
        <w:jc w:val="both"/>
      </w:pPr>
      <w:bookmarkStart w:id="52" w:name="_Toc516143765"/>
      <w:r>
        <w:t>Bilan de la planification</w:t>
      </w:r>
      <w:bookmarkEnd w:id="52"/>
    </w:p>
    <w:p w:rsidR="00D611A4" w:rsidRDefault="00385036" w:rsidP="009A3627">
      <w:pPr>
        <w:pStyle w:val="Retraitcorpsdetexte"/>
        <w:ind w:left="992" w:firstLine="284"/>
        <w:jc w:val="both"/>
      </w:pPr>
      <w:r>
        <w:t>Du retard a été pris le premier jour pour prendre connaissance et comprendre</w:t>
      </w:r>
      <w:r w:rsidR="00D85799">
        <w:t xml:space="preserve"> les critères d’évaluations</w:t>
      </w:r>
      <w:r w:rsidR="00AF0894">
        <w:t>, par la suite, du retard a été pris pour le rapport sur lequel trop de temps y a été consacré</w:t>
      </w:r>
      <w:r w:rsidR="00AC192D">
        <w:t>, cela étant dû à la partie analyse sur lequel j’ai eu de la difficulté à terminer</w:t>
      </w:r>
      <w:r w:rsidR="00AF0894">
        <w:t>.</w:t>
      </w:r>
    </w:p>
    <w:p w:rsidR="003B0813" w:rsidRDefault="002A6C26" w:rsidP="003B0813">
      <w:pPr>
        <w:pStyle w:val="Retraitcorpsdetexte"/>
        <w:ind w:left="992" w:firstLine="284"/>
        <w:jc w:val="both"/>
      </w:pPr>
      <w:r>
        <w:t>La planification n’a pas pu être suivi à cause du retard pris lors des 2 premières semaines, le projet c’est avéré plus compliqué que ce qui était prévu, cela empê</w:t>
      </w:r>
      <w:r w:rsidR="00127715">
        <w:t>chant de suivre la planification et obligeant de s’</w:t>
      </w:r>
      <w:r w:rsidR="00D87E56">
        <w:t xml:space="preserve">adapter </w:t>
      </w:r>
      <w:r w:rsidR="007E43B5">
        <w:t>à la situation actuelle</w:t>
      </w:r>
      <w:r w:rsidR="00D87E56">
        <w:t>.</w:t>
      </w:r>
    </w:p>
    <w:p w:rsidR="00D611A4" w:rsidRDefault="00D611A4" w:rsidP="00243713">
      <w:pPr>
        <w:pStyle w:val="Titre2"/>
      </w:pPr>
      <w:bookmarkStart w:id="53" w:name="_Toc516143766"/>
      <w:r>
        <w:t>Bilan personnel</w:t>
      </w:r>
      <w:bookmarkEnd w:id="53"/>
    </w:p>
    <w:p w:rsidR="003B0813" w:rsidRDefault="00904652" w:rsidP="003B0813">
      <w:pPr>
        <w:pStyle w:val="Retraitcorpsdetexte"/>
        <w:ind w:left="992" w:firstLine="284"/>
        <w:jc w:val="both"/>
      </w:pPr>
      <w:r>
        <w:t>Le projet est très intéressant car</w:t>
      </w:r>
      <w:r w:rsidR="0096471F">
        <w:t>,</w:t>
      </w:r>
      <w:r>
        <w:t xml:space="preserve"> en effet il s’agit de faire un programme de conversion dont l’utilisation est </w:t>
      </w:r>
      <w:r w:rsidR="00F16600">
        <w:t>destinée aux</w:t>
      </w:r>
      <w:r>
        <w:t xml:space="preserve"> élèves ainsi qu’aux enseignants</w:t>
      </w:r>
      <w:r w:rsidR="002204EC">
        <w:t>.</w:t>
      </w:r>
      <w:r w:rsidR="00A60ADC">
        <w:t xml:space="preserve"> É</w:t>
      </w:r>
      <w:r w:rsidR="00634F0C">
        <w:t xml:space="preserve">tant moi-même un élève il s’agit donc de faire le programme qui d’un certain point de vue doit non seulement aider les élèves et les enseignants que ce soit pour effectuer des corrections, comprendre </w:t>
      </w:r>
      <w:r w:rsidR="00634F0C">
        <w:lastRenderedPageBreak/>
        <w:t>comment conve</w:t>
      </w:r>
      <w:r w:rsidR="00812CBE">
        <w:t>rt</w:t>
      </w:r>
      <w:r w:rsidR="00F71630">
        <w:t>ir, additionner et soustraire mais aussi un programme que j’aurais aimé avoir afin de m’</w:t>
      </w:r>
      <w:r w:rsidR="00936A32">
        <w:t>entraî</w:t>
      </w:r>
      <w:r w:rsidR="00F71630">
        <w:t>ner à convertir et de pouvoir vérifier ou m’aider à comprendre en ELEOC.</w:t>
      </w:r>
    </w:p>
    <w:p w:rsidR="00282EBF" w:rsidRDefault="00282EBF" w:rsidP="00F16600">
      <w:pPr>
        <w:pStyle w:val="Retraitcorpsdetexte"/>
        <w:ind w:left="992" w:firstLine="284"/>
        <w:jc w:val="both"/>
      </w:pPr>
      <w:r>
        <w:t>Malgré tout le projet possède quelques points négatifs, il s’agit d’un programme qui doit pouvoir afficher les calculs, cela demande du temps pour mettre en place le code qui permet d’éviter des erreurs et de s’adapter à ce que veut faire l’utilisateur, tout en retenant tout ce qui est nécessaire pour afficher les calculs à l’utilisateur, il est donc possible de vite s’y perdre dans les conversions notamment.</w:t>
      </w:r>
    </w:p>
    <w:p w:rsidR="001428B5" w:rsidRDefault="001428B5" w:rsidP="00F16600">
      <w:pPr>
        <w:pStyle w:val="Retraitcorpsdetexte"/>
        <w:ind w:left="992" w:firstLine="284"/>
        <w:jc w:val="both"/>
      </w:pPr>
      <w:r>
        <w:t xml:space="preserve">Je remercie mon chef de projet M. Gruaz pour m’avoir aidé lors du projet lors des entretiens, je remercie aussi M. Da Silva Diogo pour m’avoir </w:t>
      </w:r>
      <w:r w:rsidR="00586579">
        <w:t>aidé</w:t>
      </w:r>
      <w:r>
        <w:t xml:space="preserve"> concernant </w:t>
      </w:r>
      <w:r w:rsidR="009C7E2B">
        <w:t>certains points</w:t>
      </w:r>
      <w:r>
        <w:t>.</w:t>
      </w:r>
    </w:p>
    <w:p w:rsidR="00D611A4" w:rsidRDefault="00D611A4" w:rsidP="003B0813">
      <w:pPr>
        <w:pStyle w:val="Titre1"/>
      </w:pPr>
      <w:bookmarkStart w:id="54" w:name="_Toc516143767"/>
      <w:r>
        <w:t>Divers</w:t>
      </w:r>
      <w:bookmarkEnd w:id="54"/>
      <w:r w:rsidR="003B0813">
        <w:t xml:space="preserve"> </w:t>
      </w:r>
    </w:p>
    <w:p w:rsidR="00D611A4" w:rsidRDefault="00D611A4" w:rsidP="00243713">
      <w:pPr>
        <w:pStyle w:val="Titre2"/>
      </w:pPr>
      <w:bookmarkStart w:id="55" w:name="_Toc516143768"/>
      <w:r>
        <w:t>Journal de travail</w:t>
      </w:r>
      <w:bookmarkEnd w:id="55"/>
    </w:p>
    <w:p w:rsidR="00D611A4" w:rsidRDefault="003C1CC0" w:rsidP="003B0813">
      <w:pPr>
        <w:pStyle w:val="Retraitcorpsdetexte"/>
        <w:ind w:left="992" w:firstLine="1"/>
      </w:pPr>
      <w:r>
        <w:t>Le journal de travail se</w:t>
      </w:r>
      <w:r w:rsidR="007D2F81">
        <w:t xml:space="preserve"> trouve en annexe.</w:t>
      </w:r>
    </w:p>
    <w:p w:rsidR="00D611A4" w:rsidRDefault="00D611A4" w:rsidP="00243713">
      <w:pPr>
        <w:pStyle w:val="Titre2"/>
      </w:pPr>
      <w:bookmarkStart w:id="56" w:name="_Toc516143769"/>
      <w:r>
        <w:t>Webographie</w:t>
      </w:r>
      <w:bookmarkEnd w:id="56"/>
    </w:p>
    <w:p w:rsidR="00D611A4" w:rsidRDefault="00CC22B1" w:rsidP="002E42CC">
      <w:pPr>
        <w:pStyle w:val="Retraitcorpsdetexte"/>
        <w:ind w:left="992"/>
      </w:pPr>
      <w:r>
        <w:t xml:space="preserve">Inspiration pour l’interface de la </w:t>
      </w:r>
      <w:r w:rsidR="00E851D6">
        <w:t>soustraction</w:t>
      </w:r>
      <w:r>
        <w:t> :</w:t>
      </w:r>
    </w:p>
    <w:p w:rsidR="00CC22B1" w:rsidRDefault="00545535" w:rsidP="002E42CC">
      <w:pPr>
        <w:pStyle w:val="Retraitcorpsdetexte"/>
        <w:ind w:left="992"/>
      </w:pPr>
      <w:hyperlink r:id="rId41" w:history="1">
        <w:r w:rsidR="00CC22B1" w:rsidRPr="00283949">
          <w:rPr>
            <w:rStyle w:val="Lienhypertexte"/>
          </w:rPr>
          <w:t>http://www.groupeisf.net/automatismes/Numeration/Numeration_binaire/Ressources/Logique_combinatoire/html/01/28-ess0102006.htm</w:t>
        </w:r>
      </w:hyperlink>
    </w:p>
    <w:p w:rsidR="00CC22B1" w:rsidRDefault="00E22D48" w:rsidP="002E42CC">
      <w:pPr>
        <w:pStyle w:val="Retraitcorpsdetexte"/>
        <w:ind w:left="992"/>
      </w:pPr>
      <w:r>
        <w:t>Inspiration pour le code de conversion avec virgule :</w:t>
      </w:r>
    </w:p>
    <w:p w:rsidR="00E22D48" w:rsidRDefault="00545535" w:rsidP="002E42CC">
      <w:pPr>
        <w:pStyle w:val="Retraitcorpsdetexte"/>
        <w:ind w:left="992"/>
      </w:pPr>
      <w:hyperlink r:id="rId42" w:history="1">
        <w:r w:rsidR="00E22D48" w:rsidRPr="00E45535">
          <w:rPr>
            <w:rStyle w:val="Lienhypertexte"/>
          </w:rPr>
          <w:t>https://www.developpez.net/forums/d1168230/c-cpp/c/debuter/conversion-virgule-fixe-virgule-flottante/</w:t>
        </w:r>
      </w:hyperlink>
    </w:p>
    <w:p w:rsidR="002E15A4" w:rsidRDefault="002E15A4" w:rsidP="002E42CC">
      <w:pPr>
        <w:pStyle w:val="Retraitcorpsdetexte"/>
        <w:ind w:left="992"/>
      </w:pPr>
      <w:r>
        <w:t>Inspiration pour le code de conversion de binaire à décimal :</w:t>
      </w:r>
    </w:p>
    <w:p w:rsidR="002E15A4" w:rsidRDefault="00545535" w:rsidP="002E42CC">
      <w:pPr>
        <w:pStyle w:val="Retraitcorpsdetexte"/>
        <w:ind w:left="992"/>
      </w:pPr>
      <w:hyperlink r:id="rId43" w:history="1">
        <w:r w:rsidR="002E15A4" w:rsidRPr="00E45535">
          <w:rPr>
            <w:rStyle w:val="Lienhypertexte"/>
          </w:rPr>
          <w:t>https://www.culture-informatique.net/conversion-binaire-decimal-hexadecimal-main/</w:t>
        </w:r>
      </w:hyperlink>
    </w:p>
    <w:p w:rsidR="00702ADD" w:rsidRDefault="00F92EB3" w:rsidP="002E42CC">
      <w:pPr>
        <w:pStyle w:val="Retraitcorpsdetexte"/>
        <w:ind w:left="992"/>
      </w:pPr>
      <w:r>
        <w:t>P</w:t>
      </w:r>
      <w:r w:rsidR="00702ADD">
        <w:t>our récupérer un caractère d’une chaine de caractère :</w:t>
      </w:r>
    </w:p>
    <w:p w:rsidR="00E22D48" w:rsidRDefault="00545535" w:rsidP="002E42CC">
      <w:pPr>
        <w:pStyle w:val="Retraitcorpsdetexte"/>
        <w:ind w:left="992"/>
      </w:pPr>
      <w:hyperlink r:id="rId44" w:history="1">
        <w:r w:rsidR="00CA6B1B" w:rsidRPr="00E45535">
          <w:rPr>
            <w:rStyle w:val="Lienhypertexte"/>
          </w:rPr>
          <w:t>https://msdn.microsoft.com/fr-fr/library/aka44szs(v=vs.110).aspx</w:t>
        </w:r>
      </w:hyperlink>
    </w:p>
    <w:p w:rsidR="00CA6B1B" w:rsidRDefault="00BF553A" w:rsidP="002E42CC">
      <w:pPr>
        <w:pStyle w:val="Retraitcorpsdetexte"/>
        <w:ind w:left="992"/>
      </w:pPr>
      <w:r>
        <w:t>Pour compter le nombre de caractère d’une chaine de caractère :</w:t>
      </w:r>
    </w:p>
    <w:p w:rsidR="00BF553A" w:rsidRDefault="00545535" w:rsidP="002E42CC">
      <w:pPr>
        <w:pStyle w:val="Retraitcorpsdetexte"/>
        <w:ind w:left="992"/>
      </w:pPr>
      <w:hyperlink r:id="rId45" w:history="1">
        <w:r w:rsidR="00BF553A" w:rsidRPr="00E45535">
          <w:rPr>
            <w:rStyle w:val="Lienhypertexte"/>
          </w:rPr>
          <w:t>https://msdn.microsoft.com/fr-fr/library/aka44szs(v=vs.110).aspx</w:t>
        </w:r>
      </w:hyperlink>
    </w:p>
    <w:p w:rsidR="00BF553A" w:rsidRDefault="002F06EA" w:rsidP="002E42CC">
      <w:pPr>
        <w:pStyle w:val="Retraitcorpsdetexte"/>
        <w:ind w:left="992"/>
      </w:pPr>
      <w:r>
        <w:t>Vérification avec regex :</w:t>
      </w:r>
    </w:p>
    <w:p w:rsidR="002F06EA" w:rsidRDefault="00545535" w:rsidP="002E42CC">
      <w:pPr>
        <w:pStyle w:val="Retraitcorpsdetexte"/>
        <w:ind w:left="992"/>
      </w:pPr>
      <w:hyperlink r:id="rId46" w:history="1">
        <w:r w:rsidR="00BD2201" w:rsidRPr="00E45535">
          <w:rPr>
            <w:rStyle w:val="Lienhypertexte"/>
          </w:rPr>
          <w:t>https://stackoverflow.com/questions/273141/regex-for-numbers-only</w:t>
        </w:r>
      </w:hyperlink>
    </w:p>
    <w:p w:rsidR="00BD2201" w:rsidRDefault="00AF16F8" w:rsidP="002E42CC">
      <w:pPr>
        <w:pStyle w:val="Retraitcorpsdetexte"/>
        <w:ind w:left="992"/>
      </w:pPr>
      <w:r>
        <w:t>Comment empêcher un utilisateur d’écrire dans une Combo Box en modifiant le style :</w:t>
      </w:r>
    </w:p>
    <w:p w:rsidR="00AF16F8" w:rsidRDefault="00545535" w:rsidP="002E42CC">
      <w:pPr>
        <w:pStyle w:val="Retraitcorpsdetexte"/>
        <w:ind w:left="992"/>
      </w:pPr>
      <w:hyperlink r:id="rId47" w:history="1">
        <w:r w:rsidR="00AF16F8" w:rsidRPr="00E45535">
          <w:rPr>
            <w:rStyle w:val="Lienhypertexte"/>
          </w:rPr>
          <w:t>https://stackoverflow.com/questions/85702/how-can-i-make-a-combobox-non-editable-in-net</w:t>
        </w:r>
      </w:hyperlink>
    </w:p>
    <w:p w:rsidR="00D21286" w:rsidRDefault="00D21286" w:rsidP="002E42CC">
      <w:pPr>
        <w:pStyle w:val="Retraitcorpsdetexte"/>
        <w:ind w:left="992"/>
      </w:pPr>
      <w:r>
        <w:t xml:space="preserve">Comment </w:t>
      </w:r>
      <w:r w:rsidR="00B2501F">
        <w:t>afficher</w:t>
      </w:r>
      <w:r>
        <w:t xml:space="preserve"> une nouvelle fenêtre :</w:t>
      </w:r>
    </w:p>
    <w:p w:rsidR="00D21286" w:rsidRDefault="00545535" w:rsidP="002E42CC">
      <w:pPr>
        <w:pStyle w:val="Retraitcorpsdetexte"/>
        <w:ind w:left="992"/>
      </w:pPr>
      <w:hyperlink r:id="rId48" w:history="1">
        <w:r w:rsidR="00D21286" w:rsidRPr="00E45535">
          <w:rPr>
            <w:rStyle w:val="Lienhypertexte"/>
          </w:rPr>
          <w:t>https://codes-sources.commentcamarche.net/forum/affich-298450-ouverture-form-avec-bouton</w:t>
        </w:r>
      </w:hyperlink>
    </w:p>
    <w:p w:rsidR="00AF16F8" w:rsidRDefault="00D64BBE" w:rsidP="002E42CC">
      <w:pPr>
        <w:pStyle w:val="Retraitcorpsdetexte"/>
        <w:ind w:left="992"/>
      </w:pPr>
      <w:r>
        <w:t>Site utilisé pour vérifier les conversions non signées :</w:t>
      </w:r>
    </w:p>
    <w:p w:rsidR="00D64BBE" w:rsidRDefault="00545535" w:rsidP="002E42CC">
      <w:pPr>
        <w:pStyle w:val="Retraitcorpsdetexte"/>
        <w:ind w:left="992"/>
      </w:pPr>
      <w:hyperlink r:id="rId49" w:history="1">
        <w:r w:rsidR="00D64BBE" w:rsidRPr="00E45535">
          <w:rPr>
            <w:rStyle w:val="Lienhypertexte"/>
          </w:rPr>
          <w:t>http://www.naa.fr/support/cnv_bin.html</w:t>
        </w:r>
      </w:hyperlink>
    </w:p>
    <w:p w:rsidR="00D64BBE" w:rsidRDefault="0016595E" w:rsidP="002E42CC">
      <w:pPr>
        <w:pStyle w:val="Retraitcorpsdetexte"/>
        <w:ind w:left="992"/>
      </w:pPr>
      <w:r>
        <w:t>Site utilisé pour vérifier les conversions singées :</w:t>
      </w:r>
    </w:p>
    <w:p w:rsidR="0016595E" w:rsidRDefault="00545535" w:rsidP="002E42CC">
      <w:pPr>
        <w:pStyle w:val="Retraitcorpsdetexte"/>
        <w:ind w:left="992"/>
      </w:pPr>
      <w:hyperlink r:id="rId50" w:history="1">
        <w:r w:rsidR="0016595E" w:rsidRPr="00E45535">
          <w:rPr>
            <w:rStyle w:val="Lienhypertexte"/>
          </w:rPr>
          <w:t>http://www.binaryconvert.com/result_signed_int.html?decimal=045050</w:t>
        </w:r>
      </w:hyperlink>
    </w:p>
    <w:p w:rsidR="0016595E" w:rsidRDefault="0092723C" w:rsidP="002E42CC">
      <w:pPr>
        <w:pStyle w:val="Retraitcorpsdetexte"/>
        <w:ind w:left="992"/>
      </w:pPr>
      <w:r>
        <w:t xml:space="preserve">Comment convertir de binaire </w:t>
      </w:r>
      <w:r w:rsidR="00D57279">
        <w:t>sign</w:t>
      </w:r>
      <w:r w:rsidR="004324EF">
        <w:t>é</w:t>
      </w:r>
      <w:r>
        <w:t xml:space="preserve"> positif à négatif :</w:t>
      </w:r>
    </w:p>
    <w:p w:rsidR="0092723C" w:rsidRDefault="00545535" w:rsidP="002E42CC">
      <w:pPr>
        <w:pStyle w:val="Retraitcorpsdetexte"/>
        <w:ind w:left="992"/>
      </w:pPr>
      <w:hyperlink r:id="rId51" w:history="1">
        <w:r w:rsidR="0092723C" w:rsidRPr="00E45535">
          <w:rPr>
            <w:rStyle w:val="Lienhypertexte"/>
          </w:rPr>
          <w:t>http://villemin.gerard.free.fr/Wwwgvmm/Numerati/BINAIRE/Negatif.htm</w:t>
        </w:r>
      </w:hyperlink>
    </w:p>
    <w:p w:rsidR="0092723C" w:rsidRDefault="0092723C" w:rsidP="002E42CC">
      <w:pPr>
        <w:pStyle w:val="Retraitcorpsdetexte"/>
        <w:ind w:left="992"/>
      </w:pPr>
    </w:p>
    <w:p w:rsidR="00D611A4" w:rsidRDefault="00D611A4" w:rsidP="00175D9D">
      <w:pPr>
        <w:pStyle w:val="Titre1"/>
      </w:pPr>
      <w:bookmarkStart w:id="57" w:name="_Toc516143770"/>
      <w:r>
        <w:t>Annexes</w:t>
      </w:r>
      <w:bookmarkEnd w:id="57"/>
    </w:p>
    <w:p w:rsidR="008D30CD" w:rsidRDefault="00955240" w:rsidP="008D30CD">
      <w:pPr>
        <w:pStyle w:val="Corpsdetexte"/>
        <w:ind w:left="369"/>
        <w:rPr>
          <w:rStyle w:val="Lienhypertexte"/>
        </w:rPr>
      </w:pPr>
      <w:r w:rsidRPr="009C4D2D">
        <w:t>Planification initiale</w:t>
      </w:r>
    </w:p>
    <w:p w:rsidR="008D30CD" w:rsidRDefault="008D30CD" w:rsidP="008D30CD">
      <w:pPr>
        <w:pStyle w:val="Corpsdetexte"/>
        <w:ind w:left="369"/>
      </w:pPr>
      <w:r>
        <w:t>Journal de travail</w:t>
      </w:r>
    </w:p>
    <w:p w:rsidR="008D30CD" w:rsidRPr="008D30CD" w:rsidRDefault="008D30CD" w:rsidP="008D30CD">
      <w:pPr>
        <w:pStyle w:val="Corpsdetexte"/>
        <w:ind w:left="369"/>
      </w:pPr>
    </w:p>
    <w:sectPr w:rsidR="008D30CD" w:rsidRPr="008D30CD" w:rsidSect="00175D9D">
      <w:headerReference w:type="default" r:id="rId52"/>
      <w:footerReference w:type="default" r:id="rId5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5535" w:rsidRDefault="00545535" w:rsidP="009535F9">
      <w:pPr>
        <w:spacing w:after="0" w:line="240" w:lineRule="auto"/>
      </w:pPr>
      <w:r>
        <w:separator/>
      </w:r>
    </w:p>
  </w:endnote>
  <w:endnote w:type="continuationSeparator" w:id="0">
    <w:p w:rsidR="00545535" w:rsidRDefault="00545535" w:rsidP="00953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TML L">
    <w:altName w:val="Cut Me Out"/>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Ind w:w="0" w:type="dxa"/>
      <w:tblBorders>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3828"/>
      <w:gridCol w:w="1559"/>
      <w:gridCol w:w="3685"/>
    </w:tblGrid>
    <w:tr w:rsidR="00AB5676" w:rsidRPr="00645FD6" w:rsidTr="001C149A">
      <w:trPr>
        <w:trHeight w:hRule="exact" w:val="227"/>
        <w:jc w:val="center"/>
      </w:trPr>
      <w:tc>
        <w:tcPr>
          <w:tcW w:w="3828" w:type="dxa"/>
          <w:tcBorders>
            <w:top w:val="single" w:sz="4" w:space="0" w:color="auto"/>
            <w:left w:val="nil"/>
            <w:bottom w:val="nil"/>
            <w:right w:val="nil"/>
          </w:tcBorders>
          <w:vAlign w:val="center"/>
        </w:tcPr>
        <w:p w:rsidR="00AB5676" w:rsidRPr="00645FD6" w:rsidRDefault="00AB5676" w:rsidP="009535F9">
          <w:pPr>
            <w:pStyle w:val="-Pieddepage"/>
            <w:rPr>
              <w:sz w:val="18"/>
            </w:rPr>
          </w:pPr>
          <w:r w:rsidRPr="00645FD6">
            <w:rPr>
              <w:sz w:val="18"/>
            </w:rPr>
            <w:t>Auteur</w:t>
          </w:r>
          <w:r w:rsidRPr="00645FD6">
            <w:rPr>
              <w:rFonts w:cs="Arial"/>
              <w:sz w:val="18"/>
              <w:szCs w:val="16"/>
            </w:rPr>
            <w:t xml:space="preserve"> : </w:t>
          </w:r>
          <w:r w:rsidRPr="00645FD6">
            <w:rPr>
              <w:sz w:val="18"/>
            </w:rPr>
            <w:fldChar w:fldCharType="begin"/>
          </w:r>
          <w:r w:rsidRPr="00645FD6">
            <w:rPr>
              <w:sz w:val="18"/>
            </w:rPr>
            <w:instrText xml:space="preserve"> AUTHOR   \* MERGEFORMAT </w:instrText>
          </w:r>
          <w:r w:rsidRPr="00645FD6">
            <w:rPr>
              <w:sz w:val="18"/>
            </w:rPr>
            <w:fldChar w:fldCharType="separate"/>
          </w:r>
          <w:r w:rsidR="00921211" w:rsidRPr="00921211">
            <w:rPr>
              <w:rFonts w:cs="Arial"/>
              <w:noProof/>
              <w:sz w:val="18"/>
              <w:szCs w:val="16"/>
            </w:rPr>
            <w:t>Carbonara Christian</w:t>
          </w:r>
          <w:r w:rsidRPr="00645FD6">
            <w:rPr>
              <w:rFonts w:cs="Arial"/>
              <w:noProof/>
              <w:sz w:val="18"/>
              <w:szCs w:val="16"/>
            </w:rPr>
            <w:fldChar w:fldCharType="end"/>
          </w:r>
        </w:p>
        <w:p w:rsidR="00AB5676" w:rsidRPr="00645FD6" w:rsidRDefault="00AB5676" w:rsidP="009535F9">
          <w:pPr>
            <w:pStyle w:val="-Pieddepage"/>
            <w:rPr>
              <w:rFonts w:cs="Arial"/>
              <w:sz w:val="18"/>
              <w:szCs w:val="16"/>
            </w:rPr>
          </w:pPr>
        </w:p>
      </w:tc>
      <w:tc>
        <w:tcPr>
          <w:tcW w:w="1559" w:type="dxa"/>
          <w:tcBorders>
            <w:top w:val="single" w:sz="4" w:space="0" w:color="auto"/>
            <w:left w:val="nil"/>
            <w:bottom w:val="nil"/>
            <w:right w:val="nil"/>
          </w:tcBorders>
          <w:vAlign w:val="center"/>
        </w:tcPr>
        <w:p w:rsidR="00AB5676" w:rsidRPr="00645FD6" w:rsidRDefault="00AB5676" w:rsidP="009535F9">
          <w:pPr>
            <w:pStyle w:val="-Pieddepage"/>
            <w:jc w:val="center"/>
            <w:rPr>
              <w:rFonts w:cs="Arial"/>
              <w:sz w:val="18"/>
              <w:szCs w:val="16"/>
            </w:rPr>
          </w:pPr>
        </w:p>
      </w:tc>
      <w:tc>
        <w:tcPr>
          <w:tcW w:w="3685" w:type="dxa"/>
          <w:tcBorders>
            <w:top w:val="single" w:sz="4" w:space="0" w:color="auto"/>
            <w:left w:val="nil"/>
            <w:bottom w:val="nil"/>
            <w:right w:val="nil"/>
          </w:tcBorders>
          <w:vAlign w:val="center"/>
          <w:hideMark/>
        </w:tcPr>
        <w:p w:rsidR="00AB5676" w:rsidRPr="00645FD6" w:rsidRDefault="00AB5676" w:rsidP="00A934D1">
          <w:pPr>
            <w:pStyle w:val="-Pieddepage"/>
            <w:jc w:val="right"/>
            <w:rPr>
              <w:rFonts w:cs="Arial"/>
              <w:sz w:val="18"/>
              <w:szCs w:val="16"/>
            </w:rPr>
          </w:pPr>
        </w:p>
      </w:tc>
    </w:tr>
    <w:tr w:rsidR="00AB5676" w:rsidRPr="00645FD6" w:rsidTr="001C149A">
      <w:trPr>
        <w:jc w:val="center"/>
      </w:trPr>
      <w:tc>
        <w:tcPr>
          <w:tcW w:w="3828" w:type="dxa"/>
          <w:tcBorders>
            <w:top w:val="nil"/>
            <w:left w:val="nil"/>
            <w:bottom w:val="nil"/>
            <w:right w:val="nil"/>
          </w:tcBorders>
          <w:vAlign w:val="center"/>
          <w:hideMark/>
        </w:tcPr>
        <w:p w:rsidR="00AB5676" w:rsidRPr="00645FD6" w:rsidRDefault="00AB5676" w:rsidP="00A934D1">
          <w:pPr>
            <w:pStyle w:val="-Pieddepage"/>
            <w:rPr>
              <w:rFonts w:cs="Arial"/>
              <w:sz w:val="18"/>
              <w:szCs w:val="16"/>
            </w:rPr>
          </w:pPr>
          <w:r>
            <w:rPr>
              <w:rFonts w:cs="Arial"/>
              <w:sz w:val="18"/>
              <w:szCs w:val="16"/>
            </w:rPr>
            <w:t xml:space="preserve">Dernière version </w:t>
          </w:r>
          <w:r w:rsidRPr="00645FD6">
            <w:rPr>
              <w:rFonts w:cs="Arial"/>
              <w:sz w:val="18"/>
              <w:szCs w:val="16"/>
            </w:rPr>
            <w:t xml:space="preserve">: </w:t>
          </w:r>
          <w:r w:rsidRPr="00645FD6">
            <w:rPr>
              <w:rFonts w:cs="Arial"/>
              <w:sz w:val="18"/>
              <w:szCs w:val="16"/>
            </w:rPr>
            <w:fldChar w:fldCharType="begin"/>
          </w:r>
          <w:r w:rsidRPr="00645FD6">
            <w:rPr>
              <w:rFonts w:cs="Arial"/>
              <w:sz w:val="18"/>
              <w:szCs w:val="16"/>
            </w:rPr>
            <w:instrText xml:space="preserve"> SAVEDATE  \@ "dd.MM.yyyy HH:mm"  \* MERGEFORMAT </w:instrText>
          </w:r>
          <w:r w:rsidRPr="00645FD6">
            <w:rPr>
              <w:rFonts w:cs="Arial"/>
              <w:sz w:val="18"/>
              <w:szCs w:val="16"/>
            </w:rPr>
            <w:fldChar w:fldCharType="separate"/>
          </w:r>
          <w:r w:rsidR="00921211">
            <w:rPr>
              <w:rFonts w:cs="Arial"/>
              <w:noProof/>
              <w:sz w:val="18"/>
              <w:szCs w:val="16"/>
            </w:rPr>
            <w:t>07.06.2018 13:46</w:t>
          </w:r>
          <w:r w:rsidRPr="00645FD6">
            <w:rPr>
              <w:rFonts w:cs="Arial"/>
              <w:sz w:val="18"/>
              <w:szCs w:val="16"/>
            </w:rPr>
            <w:fldChar w:fldCharType="end"/>
          </w:r>
        </w:p>
      </w:tc>
      <w:tc>
        <w:tcPr>
          <w:tcW w:w="1559" w:type="dxa"/>
          <w:tcBorders>
            <w:top w:val="nil"/>
            <w:left w:val="nil"/>
            <w:bottom w:val="nil"/>
            <w:right w:val="nil"/>
          </w:tcBorders>
          <w:vAlign w:val="center"/>
          <w:hideMark/>
        </w:tcPr>
        <w:p w:rsidR="00AB5676" w:rsidRPr="00645FD6" w:rsidRDefault="00AB5676" w:rsidP="009535F9">
          <w:pPr>
            <w:pStyle w:val="-Pieddepage"/>
            <w:jc w:val="center"/>
            <w:rPr>
              <w:rFonts w:cs="Arial"/>
              <w:sz w:val="18"/>
              <w:szCs w:val="16"/>
            </w:rPr>
          </w:pPr>
          <w:r w:rsidRPr="00645FD6">
            <w:rPr>
              <w:rFonts w:cs="Arial"/>
              <w:sz w:val="18"/>
              <w:szCs w:val="16"/>
            </w:rPr>
            <w:t xml:space="preserve">Page </w:t>
          </w:r>
          <w:r w:rsidRPr="00645FD6">
            <w:rPr>
              <w:rStyle w:val="Numrodepage"/>
              <w:rFonts w:cs="Arial"/>
              <w:sz w:val="18"/>
              <w:szCs w:val="16"/>
            </w:rPr>
            <w:fldChar w:fldCharType="begin"/>
          </w:r>
          <w:r w:rsidRPr="00645FD6">
            <w:rPr>
              <w:rStyle w:val="Numrodepage"/>
              <w:rFonts w:cs="Arial"/>
              <w:sz w:val="18"/>
              <w:szCs w:val="16"/>
            </w:rPr>
            <w:instrText xml:space="preserve"> PAGE </w:instrText>
          </w:r>
          <w:r w:rsidRPr="00645FD6">
            <w:rPr>
              <w:rStyle w:val="Numrodepage"/>
              <w:rFonts w:cs="Arial"/>
              <w:sz w:val="18"/>
              <w:szCs w:val="16"/>
            </w:rPr>
            <w:fldChar w:fldCharType="separate"/>
          </w:r>
          <w:r w:rsidR="00921211">
            <w:rPr>
              <w:rStyle w:val="Numrodepage"/>
              <w:rFonts w:cs="Arial"/>
              <w:noProof/>
              <w:sz w:val="18"/>
              <w:szCs w:val="16"/>
            </w:rPr>
            <w:t>5</w:t>
          </w:r>
          <w:r w:rsidRPr="00645FD6">
            <w:rPr>
              <w:rStyle w:val="Numrodepage"/>
              <w:rFonts w:cs="Arial"/>
              <w:sz w:val="18"/>
              <w:szCs w:val="16"/>
            </w:rPr>
            <w:fldChar w:fldCharType="end"/>
          </w:r>
          <w:r w:rsidRPr="00645FD6">
            <w:rPr>
              <w:rStyle w:val="Numrodepage"/>
              <w:rFonts w:cs="Arial"/>
              <w:sz w:val="18"/>
              <w:szCs w:val="16"/>
            </w:rPr>
            <w:t xml:space="preserve"> sur </w:t>
          </w:r>
          <w:r w:rsidRPr="00645FD6">
            <w:rPr>
              <w:rStyle w:val="Numrodepage"/>
              <w:rFonts w:cs="Arial"/>
              <w:sz w:val="18"/>
              <w:szCs w:val="16"/>
            </w:rPr>
            <w:fldChar w:fldCharType="begin"/>
          </w:r>
          <w:r w:rsidRPr="00645FD6">
            <w:rPr>
              <w:rStyle w:val="Numrodepage"/>
              <w:rFonts w:cs="Arial"/>
              <w:sz w:val="18"/>
              <w:szCs w:val="16"/>
            </w:rPr>
            <w:instrText xml:space="preserve"> NUMPAGES </w:instrText>
          </w:r>
          <w:r w:rsidRPr="00645FD6">
            <w:rPr>
              <w:rStyle w:val="Numrodepage"/>
              <w:rFonts w:cs="Arial"/>
              <w:sz w:val="18"/>
              <w:szCs w:val="16"/>
            </w:rPr>
            <w:fldChar w:fldCharType="separate"/>
          </w:r>
          <w:r w:rsidR="00921211">
            <w:rPr>
              <w:rStyle w:val="Numrodepage"/>
              <w:rFonts w:cs="Arial"/>
              <w:noProof/>
              <w:sz w:val="18"/>
              <w:szCs w:val="16"/>
            </w:rPr>
            <w:t>30</w:t>
          </w:r>
          <w:r w:rsidRPr="00645FD6">
            <w:rPr>
              <w:rStyle w:val="Numrodepage"/>
              <w:rFonts w:cs="Arial"/>
              <w:sz w:val="18"/>
              <w:szCs w:val="16"/>
            </w:rPr>
            <w:fldChar w:fldCharType="end"/>
          </w:r>
        </w:p>
      </w:tc>
      <w:tc>
        <w:tcPr>
          <w:tcW w:w="3685" w:type="dxa"/>
          <w:tcBorders>
            <w:top w:val="nil"/>
            <w:left w:val="nil"/>
            <w:bottom w:val="nil"/>
            <w:right w:val="nil"/>
          </w:tcBorders>
          <w:vAlign w:val="center"/>
          <w:hideMark/>
        </w:tcPr>
        <w:p w:rsidR="00AB5676" w:rsidRPr="00645FD6" w:rsidRDefault="00AB5676" w:rsidP="009535F9">
          <w:pPr>
            <w:pStyle w:val="-Pieddepage"/>
            <w:jc w:val="right"/>
            <w:rPr>
              <w:rFonts w:cs="Arial"/>
              <w:sz w:val="18"/>
              <w:szCs w:val="16"/>
            </w:rPr>
          </w:pPr>
        </w:p>
      </w:tc>
    </w:tr>
  </w:tbl>
  <w:p w:rsidR="00AB5676" w:rsidRPr="00E51A28" w:rsidRDefault="00AB5676" w:rsidP="00E51A28">
    <w:pPr>
      <w:pStyle w:val="Pieddepage"/>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5535" w:rsidRDefault="00545535" w:rsidP="009535F9">
      <w:pPr>
        <w:spacing w:after="0" w:line="240" w:lineRule="auto"/>
      </w:pPr>
      <w:r>
        <w:separator/>
      </w:r>
    </w:p>
  </w:footnote>
  <w:footnote w:type="continuationSeparator" w:id="0">
    <w:p w:rsidR="00545535" w:rsidRDefault="00545535" w:rsidP="009535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Ind w:w="0" w:type="dxa"/>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127"/>
      <w:gridCol w:w="4682"/>
      <w:gridCol w:w="2263"/>
    </w:tblGrid>
    <w:tr w:rsidR="00AB5676" w:rsidTr="006102D0">
      <w:trPr>
        <w:trHeight w:val="536"/>
        <w:jc w:val="center"/>
      </w:trPr>
      <w:tc>
        <w:tcPr>
          <w:tcW w:w="2127" w:type="dxa"/>
          <w:tcBorders>
            <w:top w:val="nil"/>
            <w:left w:val="nil"/>
            <w:bottom w:val="single" w:sz="4" w:space="0" w:color="auto"/>
            <w:right w:val="nil"/>
          </w:tcBorders>
          <w:vAlign w:val="center"/>
          <w:hideMark/>
        </w:tcPr>
        <w:p w:rsidR="00AB5676" w:rsidRDefault="00AB5676" w:rsidP="009535F9">
          <w:pPr>
            <w:pStyle w:val="ETML"/>
          </w:pPr>
          <w:r>
            <w:t>ETML</w:t>
          </w:r>
        </w:p>
      </w:tc>
      <w:tc>
        <w:tcPr>
          <w:tcW w:w="4682" w:type="dxa"/>
          <w:tcBorders>
            <w:top w:val="nil"/>
            <w:left w:val="nil"/>
            <w:bottom w:val="single" w:sz="4" w:space="0" w:color="auto"/>
            <w:right w:val="nil"/>
          </w:tcBorders>
          <w:vAlign w:val="center"/>
        </w:tcPr>
        <w:p w:rsidR="00AB5676" w:rsidRPr="00D759FB" w:rsidRDefault="00AB5676" w:rsidP="001C149A">
          <w:pPr>
            <w:jc w:val="center"/>
            <w:rPr>
              <w:sz w:val="22"/>
              <w:szCs w:val="22"/>
              <w:lang w:eastAsia="fr-CH"/>
            </w:rPr>
          </w:pPr>
          <w:r w:rsidRPr="00D759FB">
            <w:rPr>
              <w:lang w:eastAsia="fr-CH"/>
            </w:rPr>
            <w:fldChar w:fldCharType="begin"/>
          </w:r>
          <w:r w:rsidRPr="00D759FB">
            <w:rPr>
              <w:sz w:val="22"/>
              <w:szCs w:val="22"/>
              <w:lang w:eastAsia="fr-CH"/>
            </w:rPr>
            <w:instrText xml:space="preserve"> TITLE  \* FirstCap  \* MERGEFORMAT </w:instrText>
          </w:r>
          <w:r w:rsidRPr="00D759FB">
            <w:rPr>
              <w:lang w:eastAsia="fr-CH"/>
            </w:rPr>
            <w:fldChar w:fldCharType="separate"/>
          </w:r>
          <w:r w:rsidR="00921211">
            <w:rPr>
              <w:sz w:val="22"/>
              <w:szCs w:val="22"/>
              <w:lang w:eastAsia="fr-CH"/>
            </w:rPr>
            <w:t>Convertisseur de bases pour des nombres entiers et réels, codés sur 32 bits</w:t>
          </w:r>
          <w:r w:rsidRPr="00D759FB">
            <w:rPr>
              <w:lang w:eastAsia="fr-CH"/>
            </w:rPr>
            <w:fldChar w:fldCharType="end"/>
          </w:r>
        </w:p>
      </w:tc>
      <w:tc>
        <w:tcPr>
          <w:tcW w:w="2263" w:type="dxa"/>
          <w:tcBorders>
            <w:top w:val="nil"/>
            <w:left w:val="nil"/>
            <w:bottom w:val="single" w:sz="4" w:space="0" w:color="auto"/>
            <w:right w:val="nil"/>
          </w:tcBorders>
          <w:vAlign w:val="center"/>
          <w:hideMark/>
        </w:tcPr>
        <w:p w:rsidR="00AB5676" w:rsidRDefault="00AB5676" w:rsidP="009535F9">
          <w:pPr>
            <w:pStyle w:val="En-tte"/>
            <w:spacing w:after="160" w:line="259" w:lineRule="auto"/>
            <w:jc w:val="right"/>
            <w:rPr>
              <w:lang w:eastAsia="fr-CH"/>
            </w:rPr>
          </w:pPr>
          <w:r>
            <w:rPr>
              <w:noProof/>
              <w:lang w:eastAsia="fr-CH"/>
            </w:rPr>
            <w:drawing>
              <wp:inline distT="0" distB="0" distL="0" distR="0">
                <wp:extent cx="1050290" cy="308610"/>
                <wp:effectExtent l="0" t="0" r="0" b="0"/>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ogo_ente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0290" cy="308610"/>
                        </a:xfrm>
                        <a:prstGeom prst="rect">
                          <a:avLst/>
                        </a:prstGeom>
                        <a:noFill/>
                        <a:ln>
                          <a:noFill/>
                        </a:ln>
                      </pic:spPr>
                    </pic:pic>
                  </a:graphicData>
                </a:graphic>
              </wp:inline>
            </w:drawing>
          </w:r>
        </w:p>
      </w:tc>
    </w:tr>
  </w:tbl>
  <w:p w:rsidR="00AB5676" w:rsidRDefault="00AB56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3AAB"/>
    <w:multiLevelType w:val="hybridMultilevel"/>
    <w:tmpl w:val="B08A344E"/>
    <w:lvl w:ilvl="0" w:tplc="115C3C18">
      <w:start w:val="1"/>
      <w:numFmt w:val="decimal"/>
      <w:lvlText w:val="%1."/>
      <w:lvlJc w:val="left"/>
      <w:pPr>
        <w:ind w:left="720" w:hanging="360"/>
      </w:pPr>
      <w:rPr>
        <w:b/>
        <w:sz w:val="18"/>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2A7777B"/>
    <w:multiLevelType w:val="hybridMultilevel"/>
    <w:tmpl w:val="10341896"/>
    <w:lvl w:ilvl="0" w:tplc="73A02F42">
      <w:start w:val="8"/>
      <w:numFmt w:val="bullet"/>
      <w:lvlText w:val="•"/>
      <w:lvlJc w:val="left"/>
      <w:pPr>
        <w:ind w:left="1712" w:hanging="360"/>
      </w:pPr>
      <w:rPr>
        <w:rFonts w:ascii="Century Gothic" w:eastAsiaTheme="minorHAnsi" w:hAnsi="Century Gothic" w:cstheme="minorBidi" w:hint="default"/>
      </w:rPr>
    </w:lvl>
    <w:lvl w:ilvl="1" w:tplc="100C0003" w:tentative="1">
      <w:start w:val="1"/>
      <w:numFmt w:val="bullet"/>
      <w:lvlText w:val="o"/>
      <w:lvlJc w:val="left"/>
      <w:pPr>
        <w:ind w:left="2432" w:hanging="360"/>
      </w:pPr>
      <w:rPr>
        <w:rFonts w:ascii="Courier New" w:hAnsi="Courier New" w:cs="Courier New" w:hint="default"/>
      </w:rPr>
    </w:lvl>
    <w:lvl w:ilvl="2" w:tplc="100C0005" w:tentative="1">
      <w:start w:val="1"/>
      <w:numFmt w:val="bullet"/>
      <w:lvlText w:val=""/>
      <w:lvlJc w:val="left"/>
      <w:pPr>
        <w:ind w:left="3152" w:hanging="360"/>
      </w:pPr>
      <w:rPr>
        <w:rFonts w:ascii="Wingdings" w:hAnsi="Wingdings" w:hint="default"/>
      </w:rPr>
    </w:lvl>
    <w:lvl w:ilvl="3" w:tplc="100C0001" w:tentative="1">
      <w:start w:val="1"/>
      <w:numFmt w:val="bullet"/>
      <w:lvlText w:val=""/>
      <w:lvlJc w:val="left"/>
      <w:pPr>
        <w:ind w:left="3872" w:hanging="360"/>
      </w:pPr>
      <w:rPr>
        <w:rFonts w:ascii="Symbol" w:hAnsi="Symbol" w:hint="default"/>
      </w:rPr>
    </w:lvl>
    <w:lvl w:ilvl="4" w:tplc="100C0003" w:tentative="1">
      <w:start w:val="1"/>
      <w:numFmt w:val="bullet"/>
      <w:lvlText w:val="o"/>
      <w:lvlJc w:val="left"/>
      <w:pPr>
        <w:ind w:left="4592" w:hanging="360"/>
      </w:pPr>
      <w:rPr>
        <w:rFonts w:ascii="Courier New" w:hAnsi="Courier New" w:cs="Courier New" w:hint="default"/>
      </w:rPr>
    </w:lvl>
    <w:lvl w:ilvl="5" w:tplc="100C0005" w:tentative="1">
      <w:start w:val="1"/>
      <w:numFmt w:val="bullet"/>
      <w:lvlText w:val=""/>
      <w:lvlJc w:val="left"/>
      <w:pPr>
        <w:ind w:left="5312" w:hanging="360"/>
      </w:pPr>
      <w:rPr>
        <w:rFonts w:ascii="Wingdings" w:hAnsi="Wingdings" w:hint="default"/>
      </w:rPr>
    </w:lvl>
    <w:lvl w:ilvl="6" w:tplc="100C0001" w:tentative="1">
      <w:start w:val="1"/>
      <w:numFmt w:val="bullet"/>
      <w:lvlText w:val=""/>
      <w:lvlJc w:val="left"/>
      <w:pPr>
        <w:ind w:left="6032" w:hanging="360"/>
      </w:pPr>
      <w:rPr>
        <w:rFonts w:ascii="Symbol" w:hAnsi="Symbol" w:hint="default"/>
      </w:rPr>
    </w:lvl>
    <w:lvl w:ilvl="7" w:tplc="100C0003" w:tentative="1">
      <w:start w:val="1"/>
      <w:numFmt w:val="bullet"/>
      <w:lvlText w:val="o"/>
      <w:lvlJc w:val="left"/>
      <w:pPr>
        <w:ind w:left="6752" w:hanging="360"/>
      </w:pPr>
      <w:rPr>
        <w:rFonts w:ascii="Courier New" w:hAnsi="Courier New" w:cs="Courier New" w:hint="default"/>
      </w:rPr>
    </w:lvl>
    <w:lvl w:ilvl="8" w:tplc="100C0005" w:tentative="1">
      <w:start w:val="1"/>
      <w:numFmt w:val="bullet"/>
      <w:lvlText w:val=""/>
      <w:lvlJc w:val="left"/>
      <w:pPr>
        <w:ind w:left="7472" w:hanging="360"/>
      </w:pPr>
      <w:rPr>
        <w:rFonts w:ascii="Wingdings" w:hAnsi="Wingdings" w:hint="default"/>
      </w:rPr>
    </w:lvl>
  </w:abstractNum>
  <w:abstractNum w:abstractNumId="2" w15:restartNumberingAfterBreak="0">
    <w:nsid w:val="0A660B3A"/>
    <w:multiLevelType w:val="hybridMultilevel"/>
    <w:tmpl w:val="1464B48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E754974"/>
    <w:multiLevelType w:val="hybridMultilevel"/>
    <w:tmpl w:val="B2981A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27B1F60"/>
    <w:multiLevelType w:val="hybridMultilevel"/>
    <w:tmpl w:val="C26E9136"/>
    <w:lvl w:ilvl="0" w:tplc="DC10CC0C">
      <w:start w:val="1"/>
      <w:numFmt w:val="bullet"/>
      <w:lvlText w:val=""/>
      <w:lvlJc w:val="left"/>
      <w:pPr>
        <w:ind w:left="720" w:hanging="360"/>
      </w:pPr>
      <w:rPr>
        <w:rFonts w:ascii="Symbol" w:hAnsi="Symbol" w:hint="default"/>
      </w:rPr>
    </w:lvl>
    <w:lvl w:ilvl="1" w:tplc="73A02F42">
      <w:start w:val="8"/>
      <w:numFmt w:val="bullet"/>
      <w:lvlText w:val="•"/>
      <w:lvlJc w:val="left"/>
      <w:pPr>
        <w:ind w:left="1440" w:hanging="360"/>
      </w:pPr>
      <w:rPr>
        <w:rFonts w:ascii="Century Gothic" w:eastAsiaTheme="minorHAnsi" w:hAnsi="Century Gothic" w:cstheme="minorBidi"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8FD4FB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124419"/>
    <w:multiLevelType w:val="multilevel"/>
    <w:tmpl w:val="10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B251E1"/>
    <w:multiLevelType w:val="hybridMultilevel"/>
    <w:tmpl w:val="2536DF1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D256CE"/>
    <w:multiLevelType w:val="hybridMultilevel"/>
    <w:tmpl w:val="39D6164A"/>
    <w:lvl w:ilvl="0" w:tplc="5CD02F18">
      <w:start w:val="1"/>
      <w:numFmt w:val="decimal"/>
      <w:lvlText w:val="%1."/>
      <w:lvlJc w:val="left"/>
      <w:pPr>
        <w:ind w:left="720" w:hanging="360"/>
      </w:pPr>
      <w:rPr>
        <w:rFonts w:hint="default"/>
        <w:b/>
        <w:sz w:val="18"/>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7B900FA"/>
    <w:multiLevelType w:val="hybridMultilevel"/>
    <w:tmpl w:val="4B74F418"/>
    <w:lvl w:ilvl="0" w:tplc="9CB08D0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8FA1122"/>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AA917F3"/>
    <w:multiLevelType w:val="hybridMultilevel"/>
    <w:tmpl w:val="DA688244"/>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2" w15:restartNumberingAfterBreak="0">
    <w:nsid w:val="3AD11B73"/>
    <w:multiLevelType w:val="hybridMultilevel"/>
    <w:tmpl w:val="D64E290A"/>
    <w:lvl w:ilvl="0" w:tplc="A78C3C58">
      <w:start w:val="1"/>
      <w:numFmt w:val="decimal"/>
      <w:lvlText w:val="%1."/>
      <w:lvlJc w:val="left"/>
      <w:pPr>
        <w:ind w:left="720" w:hanging="360"/>
      </w:pPr>
      <w:rPr>
        <w:rFonts w:hint="default"/>
        <w:b/>
        <w:sz w:val="18"/>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EDE1980"/>
    <w:multiLevelType w:val="hybridMultilevel"/>
    <w:tmpl w:val="C76283E8"/>
    <w:lvl w:ilvl="0" w:tplc="C6484A24">
      <w:start w:val="1"/>
      <w:numFmt w:val="decimal"/>
      <w:lvlText w:val="%1."/>
      <w:lvlJc w:val="left"/>
      <w:pPr>
        <w:ind w:left="720" w:hanging="360"/>
      </w:pPr>
      <w:rPr>
        <w:rFonts w:hint="default"/>
        <w:b/>
        <w:sz w:val="18"/>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000815"/>
    <w:multiLevelType w:val="hybridMultilevel"/>
    <w:tmpl w:val="71D8D356"/>
    <w:lvl w:ilvl="0" w:tplc="400A279C">
      <w:start w:val="1"/>
      <w:numFmt w:val="decimal"/>
      <w:lvlText w:val="%1."/>
      <w:lvlJc w:val="left"/>
      <w:pPr>
        <w:ind w:left="720" w:hanging="360"/>
      </w:pPr>
      <w:rPr>
        <w:rFonts w:hint="default"/>
        <w:b/>
        <w:sz w:val="18"/>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41B7325"/>
    <w:multiLevelType w:val="multilevel"/>
    <w:tmpl w:val="10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7C84C75"/>
    <w:multiLevelType w:val="multilevel"/>
    <w:tmpl w:val="43B03A4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pStyle w:val="Titre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F85791"/>
    <w:multiLevelType w:val="hybridMultilevel"/>
    <w:tmpl w:val="6082D4E0"/>
    <w:lvl w:ilvl="0" w:tplc="4E42CD4E">
      <w:start w:val="1"/>
      <w:numFmt w:val="decimal"/>
      <w:lvlText w:val="%1."/>
      <w:lvlJc w:val="left"/>
      <w:pPr>
        <w:ind w:left="720" w:hanging="360"/>
      </w:pPr>
      <w:rPr>
        <w:rFonts w:hint="default"/>
        <w:b/>
        <w:sz w:val="18"/>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21973B0"/>
    <w:multiLevelType w:val="hybridMultilevel"/>
    <w:tmpl w:val="5DD8C17A"/>
    <w:lvl w:ilvl="0" w:tplc="73A02F42">
      <w:start w:val="8"/>
      <w:numFmt w:val="bullet"/>
      <w:lvlText w:val="•"/>
      <w:lvlJc w:val="left"/>
      <w:pPr>
        <w:ind w:left="1778" w:hanging="360"/>
      </w:pPr>
      <w:rPr>
        <w:rFonts w:ascii="Century Gothic" w:eastAsiaTheme="minorHAnsi" w:hAnsi="Century Gothic" w:cstheme="minorBidi" w:hint="default"/>
      </w:rPr>
    </w:lvl>
    <w:lvl w:ilvl="1" w:tplc="100C0003" w:tentative="1">
      <w:start w:val="1"/>
      <w:numFmt w:val="bullet"/>
      <w:lvlText w:val="o"/>
      <w:lvlJc w:val="left"/>
      <w:pPr>
        <w:ind w:left="2498" w:hanging="360"/>
      </w:pPr>
      <w:rPr>
        <w:rFonts w:ascii="Courier New" w:hAnsi="Courier New" w:cs="Courier New" w:hint="default"/>
      </w:rPr>
    </w:lvl>
    <w:lvl w:ilvl="2" w:tplc="100C0005" w:tentative="1">
      <w:start w:val="1"/>
      <w:numFmt w:val="bullet"/>
      <w:lvlText w:val=""/>
      <w:lvlJc w:val="left"/>
      <w:pPr>
        <w:ind w:left="3218" w:hanging="360"/>
      </w:pPr>
      <w:rPr>
        <w:rFonts w:ascii="Wingdings" w:hAnsi="Wingdings" w:hint="default"/>
      </w:rPr>
    </w:lvl>
    <w:lvl w:ilvl="3" w:tplc="100C0001" w:tentative="1">
      <w:start w:val="1"/>
      <w:numFmt w:val="bullet"/>
      <w:lvlText w:val=""/>
      <w:lvlJc w:val="left"/>
      <w:pPr>
        <w:ind w:left="3938" w:hanging="360"/>
      </w:pPr>
      <w:rPr>
        <w:rFonts w:ascii="Symbol" w:hAnsi="Symbol" w:hint="default"/>
      </w:rPr>
    </w:lvl>
    <w:lvl w:ilvl="4" w:tplc="100C0003" w:tentative="1">
      <w:start w:val="1"/>
      <w:numFmt w:val="bullet"/>
      <w:lvlText w:val="o"/>
      <w:lvlJc w:val="left"/>
      <w:pPr>
        <w:ind w:left="4658" w:hanging="360"/>
      </w:pPr>
      <w:rPr>
        <w:rFonts w:ascii="Courier New" w:hAnsi="Courier New" w:cs="Courier New" w:hint="default"/>
      </w:rPr>
    </w:lvl>
    <w:lvl w:ilvl="5" w:tplc="100C0005" w:tentative="1">
      <w:start w:val="1"/>
      <w:numFmt w:val="bullet"/>
      <w:lvlText w:val=""/>
      <w:lvlJc w:val="left"/>
      <w:pPr>
        <w:ind w:left="5378" w:hanging="360"/>
      </w:pPr>
      <w:rPr>
        <w:rFonts w:ascii="Wingdings" w:hAnsi="Wingdings" w:hint="default"/>
      </w:rPr>
    </w:lvl>
    <w:lvl w:ilvl="6" w:tplc="100C0001" w:tentative="1">
      <w:start w:val="1"/>
      <w:numFmt w:val="bullet"/>
      <w:lvlText w:val=""/>
      <w:lvlJc w:val="left"/>
      <w:pPr>
        <w:ind w:left="6098" w:hanging="360"/>
      </w:pPr>
      <w:rPr>
        <w:rFonts w:ascii="Symbol" w:hAnsi="Symbol" w:hint="default"/>
      </w:rPr>
    </w:lvl>
    <w:lvl w:ilvl="7" w:tplc="100C0003" w:tentative="1">
      <w:start w:val="1"/>
      <w:numFmt w:val="bullet"/>
      <w:lvlText w:val="o"/>
      <w:lvlJc w:val="left"/>
      <w:pPr>
        <w:ind w:left="6818" w:hanging="360"/>
      </w:pPr>
      <w:rPr>
        <w:rFonts w:ascii="Courier New" w:hAnsi="Courier New" w:cs="Courier New" w:hint="default"/>
      </w:rPr>
    </w:lvl>
    <w:lvl w:ilvl="8" w:tplc="100C0005" w:tentative="1">
      <w:start w:val="1"/>
      <w:numFmt w:val="bullet"/>
      <w:lvlText w:val=""/>
      <w:lvlJc w:val="left"/>
      <w:pPr>
        <w:ind w:left="7538" w:hanging="360"/>
      </w:pPr>
      <w:rPr>
        <w:rFonts w:ascii="Wingdings" w:hAnsi="Wingdings" w:hint="default"/>
      </w:rPr>
    </w:lvl>
  </w:abstractNum>
  <w:abstractNum w:abstractNumId="19" w15:restartNumberingAfterBreak="0">
    <w:nsid w:val="796608D8"/>
    <w:multiLevelType w:val="hybridMultilevel"/>
    <w:tmpl w:val="5D36366A"/>
    <w:lvl w:ilvl="0" w:tplc="D9681B04">
      <w:start w:val="1"/>
      <w:numFmt w:val="decimal"/>
      <w:lvlText w:val="%1."/>
      <w:lvlJc w:val="left"/>
      <w:pPr>
        <w:ind w:left="720" w:hanging="360"/>
      </w:pPr>
      <w:rPr>
        <w:rFonts w:hint="default"/>
        <w:b/>
        <w:sz w:val="18"/>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7"/>
  </w:num>
  <w:num w:numId="3">
    <w:abstractNumId w:val="9"/>
  </w:num>
  <w:num w:numId="4">
    <w:abstractNumId w:val="15"/>
  </w:num>
  <w:num w:numId="5">
    <w:abstractNumId w:val="6"/>
  </w:num>
  <w:num w:numId="6">
    <w:abstractNumId w:val="5"/>
  </w:num>
  <w:num w:numId="7">
    <w:abstractNumId w:val="16"/>
  </w:num>
  <w:num w:numId="8">
    <w:abstractNumId w:val="10"/>
  </w:num>
  <w:num w:numId="9">
    <w:abstractNumId w:val="18"/>
  </w:num>
  <w:num w:numId="10">
    <w:abstractNumId w:val="4"/>
  </w:num>
  <w:num w:numId="11">
    <w:abstractNumId w:val="1"/>
  </w:num>
  <w:num w:numId="12">
    <w:abstractNumId w:val="2"/>
  </w:num>
  <w:num w:numId="13">
    <w:abstractNumId w:val="12"/>
  </w:num>
  <w:num w:numId="14">
    <w:abstractNumId w:val="19"/>
  </w:num>
  <w:num w:numId="15">
    <w:abstractNumId w:val="13"/>
  </w:num>
  <w:num w:numId="16">
    <w:abstractNumId w:val="11"/>
  </w:num>
  <w:num w:numId="17">
    <w:abstractNumId w:val="8"/>
  </w:num>
  <w:num w:numId="18">
    <w:abstractNumId w:val="0"/>
  </w:num>
  <w:num w:numId="19">
    <w:abstractNumId w:val="1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097"/>
    <w:rsid w:val="0000127C"/>
    <w:rsid w:val="00001577"/>
    <w:rsid w:val="00001EB6"/>
    <w:rsid w:val="00002EE5"/>
    <w:rsid w:val="00006F73"/>
    <w:rsid w:val="00007C8B"/>
    <w:rsid w:val="00010998"/>
    <w:rsid w:val="00010DC1"/>
    <w:rsid w:val="000118DE"/>
    <w:rsid w:val="00011E1B"/>
    <w:rsid w:val="00011E97"/>
    <w:rsid w:val="0001217C"/>
    <w:rsid w:val="0001339B"/>
    <w:rsid w:val="0001492E"/>
    <w:rsid w:val="00016A40"/>
    <w:rsid w:val="00017365"/>
    <w:rsid w:val="00020DA5"/>
    <w:rsid w:val="00020EFD"/>
    <w:rsid w:val="00023094"/>
    <w:rsid w:val="000238A0"/>
    <w:rsid w:val="000251F1"/>
    <w:rsid w:val="00026010"/>
    <w:rsid w:val="00026D69"/>
    <w:rsid w:val="00027178"/>
    <w:rsid w:val="00027DBA"/>
    <w:rsid w:val="000322DB"/>
    <w:rsid w:val="00032DAA"/>
    <w:rsid w:val="000332EF"/>
    <w:rsid w:val="000360D5"/>
    <w:rsid w:val="00040A9F"/>
    <w:rsid w:val="00041F26"/>
    <w:rsid w:val="00042125"/>
    <w:rsid w:val="00045AAB"/>
    <w:rsid w:val="00045EEC"/>
    <w:rsid w:val="00054DB3"/>
    <w:rsid w:val="00056E76"/>
    <w:rsid w:val="00060119"/>
    <w:rsid w:val="000616A5"/>
    <w:rsid w:val="00061889"/>
    <w:rsid w:val="00062A03"/>
    <w:rsid w:val="00064649"/>
    <w:rsid w:val="00065423"/>
    <w:rsid w:val="00070E90"/>
    <w:rsid w:val="00071777"/>
    <w:rsid w:val="00072085"/>
    <w:rsid w:val="0007218F"/>
    <w:rsid w:val="00072679"/>
    <w:rsid w:val="00073EB0"/>
    <w:rsid w:val="00073F05"/>
    <w:rsid w:val="000742CF"/>
    <w:rsid w:val="00074737"/>
    <w:rsid w:val="000764E8"/>
    <w:rsid w:val="00077C64"/>
    <w:rsid w:val="000800D9"/>
    <w:rsid w:val="00080E6B"/>
    <w:rsid w:val="0008132B"/>
    <w:rsid w:val="000829EF"/>
    <w:rsid w:val="000839BA"/>
    <w:rsid w:val="000863BC"/>
    <w:rsid w:val="00086A6C"/>
    <w:rsid w:val="00087245"/>
    <w:rsid w:val="000906BE"/>
    <w:rsid w:val="00090C79"/>
    <w:rsid w:val="00090EF0"/>
    <w:rsid w:val="000912C0"/>
    <w:rsid w:val="0009232A"/>
    <w:rsid w:val="00092C02"/>
    <w:rsid w:val="00095840"/>
    <w:rsid w:val="00097694"/>
    <w:rsid w:val="000A15AC"/>
    <w:rsid w:val="000A252D"/>
    <w:rsid w:val="000B21E0"/>
    <w:rsid w:val="000B2BD7"/>
    <w:rsid w:val="000C3380"/>
    <w:rsid w:val="000C3578"/>
    <w:rsid w:val="000C4DCA"/>
    <w:rsid w:val="000C7AEB"/>
    <w:rsid w:val="000D2251"/>
    <w:rsid w:val="000D2DB2"/>
    <w:rsid w:val="000D31A7"/>
    <w:rsid w:val="000D5ADC"/>
    <w:rsid w:val="000D62A5"/>
    <w:rsid w:val="000D6F23"/>
    <w:rsid w:val="000E0195"/>
    <w:rsid w:val="000E1C1F"/>
    <w:rsid w:val="000E1F68"/>
    <w:rsid w:val="000E4175"/>
    <w:rsid w:val="000E4444"/>
    <w:rsid w:val="000E44CA"/>
    <w:rsid w:val="000E543E"/>
    <w:rsid w:val="000F4928"/>
    <w:rsid w:val="000F50C5"/>
    <w:rsid w:val="000F60F5"/>
    <w:rsid w:val="000F6140"/>
    <w:rsid w:val="000F6170"/>
    <w:rsid w:val="0010118E"/>
    <w:rsid w:val="00101FA1"/>
    <w:rsid w:val="001035D1"/>
    <w:rsid w:val="00105EDD"/>
    <w:rsid w:val="00107FF5"/>
    <w:rsid w:val="00112D13"/>
    <w:rsid w:val="00115383"/>
    <w:rsid w:val="00117056"/>
    <w:rsid w:val="00117E54"/>
    <w:rsid w:val="00121F29"/>
    <w:rsid w:val="00124F21"/>
    <w:rsid w:val="00125507"/>
    <w:rsid w:val="001268E8"/>
    <w:rsid w:val="00127715"/>
    <w:rsid w:val="00127C5D"/>
    <w:rsid w:val="00135F77"/>
    <w:rsid w:val="00137D0C"/>
    <w:rsid w:val="00140DDB"/>
    <w:rsid w:val="00141AA5"/>
    <w:rsid w:val="0014232B"/>
    <w:rsid w:val="001428B5"/>
    <w:rsid w:val="00142C79"/>
    <w:rsid w:val="00143578"/>
    <w:rsid w:val="00147CEA"/>
    <w:rsid w:val="001508BD"/>
    <w:rsid w:val="00150D8F"/>
    <w:rsid w:val="0015487F"/>
    <w:rsid w:val="00155455"/>
    <w:rsid w:val="00156C3A"/>
    <w:rsid w:val="001640F7"/>
    <w:rsid w:val="0016595E"/>
    <w:rsid w:val="00170AE6"/>
    <w:rsid w:val="0017236C"/>
    <w:rsid w:val="001726A3"/>
    <w:rsid w:val="00172EFE"/>
    <w:rsid w:val="00175983"/>
    <w:rsid w:val="00175D9D"/>
    <w:rsid w:val="001761D4"/>
    <w:rsid w:val="0018082F"/>
    <w:rsid w:val="00180C67"/>
    <w:rsid w:val="001819AB"/>
    <w:rsid w:val="0018246D"/>
    <w:rsid w:val="0018251E"/>
    <w:rsid w:val="0019014A"/>
    <w:rsid w:val="001906CD"/>
    <w:rsid w:val="00192BCE"/>
    <w:rsid w:val="001946A0"/>
    <w:rsid w:val="0019505B"/>
    <w:rsid w:val="00195BDC"/>
    <w:rsid w:val="0019635F"/>
    <w:rsid w:val="00197528"/>
    <w:rsid w:val="001A4E8E"/>
    <w:rsid w:val="001A7449"/>
    <w:rsid w:val="001A7ED8"/>
    <w:rsid w:val="001B11DB"/>
    <w:rsid w:val="001B4829"/>
    <w:rsid w:val="001B598D"/>
    <w:rsid w:val="001B643C"/>
    <w:rsid w:val="001B7FA0"/>
    <w:rsid w:val="001C149A"/>
    <w:rsid w:val="001C2510"/>
    <w:rsid w:val="001C495D"/>
    <w:rsid w:val="001C4BA6"/>
    <w:rsid w:val="001C7C36"/>
    <w:rsid w:val="001D009A"/>
    <w:rsid w:val="001D3017"/>
    <w:rsid w:val="001D4961"/>
    <w:rsid w:val="001D4D7A"/>
    <w:rsid w:val="001E2EFE"/>
    <w:rsid w:val="001E4491"/>
    <w:rsid w:val="001E65B8"/>
    <w:rsid w:val="001E6C62"/>
    <w:rsid w:val="001E6CEC"/>
    <w:rsid w:val="001E7176"/>
    <w:rsid w:val="001E71FB"/>
    <w:rsid w:val="001E76B2"/>
    <w:rsid w:val="001F0F2B"/>
    <w:rsid w:val="001F27EE"/>
    <w:rsid w:val="001F3F28"/>
    <w:rsid w:val="002002D3"/>
    <w:rsid w:val="00203A22"/>
    <w:rsid w:val="0020773A"/>
    <w:rsid w:val="0021183F"/>
    <w:rsid w:val="002131CE"/>
    <w:rsid w:val="0021374C"/>
    <w:rsid w:val="00215F98"/>
    <w:rsid w:val="002204EC"/>
    <w:rsid w:val="002205F2"/>
    <w:rsid w:val="002212AD"/>
    <w:rsid w:val="00221761"/>
    <w:rsid w:val="00221D3A"/>
    <w:rsid w:val="002221A9"/>
    <w:rsid w:val="00223740"/>
    <w:rsid w:val="00223BAE"/>
    <w:rsid w:val="002241B1"/>
    <w:rsid w:val="002247CE"/>
    <w:rsid w:val="0022506B"/>
    <w:rsid w:val="0022599C"/>
    <w:rsid w:val="00225A99"/>
    <w:rsid w:val="00232391"/>
    <w:rsid w:val="00232F69"/>
    <w:rsid w:val="00233744"/>
    <w:rsid w:val="002347B9"/>
    <w:rsid w:val="002354EF"/>
    <w:rsid w:val="0023598B"/>
    <w:rsid w:val="00235CB9"/>
    <w:rsid w:val="002410ED"/>
    <w:rsid w:val="002416A6"/>
    <w:rsid w:val="00243713"/>
    <w:rsid w:val="00243DC0"/>
    <w:rsid w:val="00244B65"/>
    <w:rsid w:val="00244C11"/>
    <w:rsid w:val="00244D14"/>
    <w:rsid w:val="0024506A"/>
    <w:rsid w:val="00247865"/>
    <w:rsid w:val="00251597"/>
    <w:rsid w:val="00253343"/>
    <w:rsid w:val="002543EF"/>
    <w:rsid w:val="00254A1C"/>
    <w:rsid w:val="00254F19"/>
    <w:rsid w:val="0025772A"/>
    <w:rsid w:val="00260D0E"/>
    <w:rsid w:val="002610D8"/>
    <w:rsid w:val="002622A6"/>
    <w:rsid w:val="00262E5C"/>
    <w:rsid w:val="00263B33"/>
    <w:rsid w:val="00265776"/>
    <w:rsid w:val="002700B7"/>
    <w:rsid w:val="002719F8"/>
    <w:rsid w:val="002724B5"/>
    <w:rsid w:val="00273FCE"/>
    <w:rsid w:val="00275049"/>
    <w:rsid w:val="00280EC4"/>
    <w:rsid w:val="0028100E"/>
    <w:rsid w:val="00282EBF"/>
    <w:rsid w:val="00283017"/>
    <w:rsid w:val="00286B87"/>
    <w:rsid w:val="00290363"/>
    <w:rsid w:val="00294CE5"/>
    <w:rsid w:val="0029626A"/>
    <w:rsid w:val="00297ECD"/>
    <w:rsid w:val="002A10AE"/>
    <w:rsid w:val="002A1DBF"/>
    <w:rsid w:val="002A535B"/>
    <w:rsid w:val="002A6C26"/>
    <w:rsid w:val="002A72AF"/>
    <w:rsid w:val="002B0FB7"/>
    <w:rsid w:val="002B1965"/>
    <w:rsid w:val="002B4332"/>
    <w:rsid w:val="002B6B8F"/>
    <w:rsid w:val="002C225A"/>
    <w:rsid w:val="002C244D"/>
    <w:rsid w:val="002C5183"/>
    <w:rsid w:val="002C5ADE"/>
    <w:rsid w:val="002C62CD"/>
    <w:rsid w:val="002C7AC4"/>
    <w:rsid w:val="002D0181"/>
    <w:rsid w:val="002D1B6A"/>
    <w:rsid w:val="002D2A07"/>
    <w:rsid w:val="002D2E12"/>
    <w:rsid w:val="002E15A4"/>
    <w:rsid w:val="002E3B52"/>
    <w:rsid w:val="002E40B1"/>
    <w:rsid w:val="002E4260"/>
    <w:rsid w:val="002E42CC"/>
    <w:rsid w:val="002F06EA"/>
    <w:rsid w:val="002F157A"/>
    <w:rsid w:val="002F1967"/>
    <w:rsid w:val="002F307B"/>
    <w:rsid w:val="002F61BF"/>
    <w:rsid w:val="00303BEB"/>
    <w:rsid w:val="00303C3A"/>
    <w:rsid w:val="00310E2C"/>
    <w:rsid w:val="003122C6"/>
    <w:rsid w:val="00312C6A"/>
    <w:rsid w:val="00314287"/>
    <w:rsid w:val="0031467C"/>
    <w:rsid w:val="003146FA"/>
    <w:rsid w:val="00315AF9"/>
    <w:rsid w:val="00316413"/>
    <w:rsid w:val="00316F02"/>
    <w:rsid w:val="003176A4"/>
    <w:rsid w:val="00321A04"/>
    <w:rsid w:val="00322A25"/>
    <w:rsid w:val="00322E1B"/>
    <w:rsid w:val="00324DA5"/>
    <w:rsid w:val="00327241"/>
    <w:rsid w:val="00331E76"/>
    <w:rsid w:val="00334BBF"/>
    <w:rsid w:val="0033515F"/>
    <w:rsid w:val="00335C2C"/>
    <w:rsid w:val="00336D34"/>
    <w:rsid w:val="003376BA"/>
    <w:rsid w:val="00342614"/>
    <w:rsid w:val="00342A6D"/>
    <w:rsid w:val="00343443"/>
    <w:rsid w:val="00343C1B"/>
    <w:rsid w:val="00343F22"/>
    <w:rsid w:val="00344CA2"/>
    <w:rsid w:val="00344CAE"/>
    <w:rsid w:val="003461DB"/>
    <w:rsid w:val="00350797"/>
    <w:rsid w:val="00351066"/>
    <w:rsid w:val="003510A6"/>
    <w:rsid w:val="00351654"/>
    <w:rsid w:val="00351A3F"/>
    <w:rsid w:val="003522A1"/>
    <w:rsid w:val="003523E9"/>
    <w:rsid w:val="003528C5"/>
    <w:rsid w:val="00354A78"/>
    <w:rsid w:val="00355456"/>
    <w:rsid w:val="0035743A"/>
    <w:rsid w:val="00360D99"/>
    <w:rsid w:val="00361E88"/>
    <w:rsid w:val="00361EEE"/>
    <w:rsid w:val="003649ED"/>
    <w:rsid w:val="0036584F"/>
    <w:rsid w:val="0036776D"/>
    <w:rsid w:val="003701C9"/>
    <w:rsid w:val="00371B72"/>
    <w:rsid w:val="003728B0"/>
    <w:rsid w:val="00374780"/>
    <w:rsid w:val="00383B3C"/>
    <w:rsid w:val="00385036"/>
    <w:rsid w:val="0038760C"/>
    <w:rsid w:val="00394255"/>
    <w:rsid w:val="003947FF"/>
    <w:rsid w:val="00395E04"/>
    <w:rsid w:val="00397B29"/>
    <w:rsid w:val="003A09A3"/>
    <w:rsid w:val="003A4579"/>
    <w:rsid w:val="003A66C3"/>
    <w:rsid w:val="003A66F5"/>
    <w:rsid w:val="003A6E20"/>
    <w:rsid w:val="003A7D8A"/>
    <w:rsid w:val="003A7ED6"/>
    <w:rsid w:val="003B0813"/>
    <w:rsid w:val="003B1207"/>
    <w:rsid w:val="003B1BBA"/>
    <w:rsid w:val="003B54A2"/>
    <w:rsid w:val="003B6A11"/>
    <w:rsid w:val="003C12C4"/>
    <w:rsid w:val="003C1CC0"/>
    <w:rsid w:val="003C1EAC"/>
    <w:rsid w:val="003C2828"/>
    <w:rsid w:val="003C302A"/>
    <w:rsid w:val="003C4218"/>
    <w:rsid w:val="003C7DA1"/>
    <w:rsid w:val="003D0C7D"/>
    <w:rsid w:val="003D1CFF"/>
    <w:rsid w:val="003D3DE6"/>
    <w:rsid w:val="003D5204"/>
    <w:rsid w:val="003D593B"/>
    <w:rsid w:val="003D6219"/>
    <w:rsid w:val="003D7A8A"/>
    <w:rsid w:val="003E0818"/>
    <w:rsid w:val="003E2448"/>
    <w:rsid w:val="003E4296"/>
    <w:rsid w:val="003E511B"/>
    <w:rsid w:val="003E7B8B"/>
    <w:rsid w:val="003E7BE9"/>
    <w:rsid w:val="003F188A"/>
    <w:rsid w:val="003F1BDE"/>
    <w:rsid w:val="003F1CCF"/>
    <w:rsid w:val="003F3B05"/>
    <w:rsid w:val="003F5E4D"/>
    <w:rsid w:val="003F5FB0"/>
    <w:rsid w:val="003F7546"/>
    <w:rsid w:val="003F7CAC"/>
    <w:rsid w:val="0040237D"/>
    <w:rsid w:val="0040359B"/>
    <w:rsid w:val="00404691"/>
    <w:rsid w:val="00405ABB"/>
    <w:rsid w:val="0040700D"/>
    <w:rsid w:val="004105DA"/>
    <w:rsid w:val="004113C2"/>
    <w:rsid w:val="00412DF5"/>
    <w:rsid w:val="00415170"/>
    <w:rsid w:val="0041627C"/>
    <w:rsid w:val="00420119"/>
    <w:rsid w:val="00420B2C"/>
    <w:rsid w:val="00425373"/>
    <w:rsid w:val="004255FC"/>
    <w:rsid w:val="00426185"/>
    <w:rsid w:val="004324EF"/>
    <w:rsid w:val="00433CD1"/>
    <w:rsid w:val="00435E2E"/>
    <w:rsid w:val="004456CF"/>
    <w:rsid w:val="00450D59"/>
    <w:rsid w:val="0045252F"/>
    <w:rsid w:val="00455912"/>
    <w:rsid w:val="004559B2"/>
    <w:rsid w:val="00462FDF"/>
    <w:rsid w:val="004640EA"/>
    <w:rsid w:val="00465B36"/>
    <w:rsid w:val="0046765C"/>
    <w:rsid w:val="00467ECA"/>
    <w:rsid w:val="004711DE"/>
    <w:rsid w:val="00472122"/>
    <w:rsid w:val="00472569"/>
    <w:rsid w:val="0047333A"/>
    <w:rsid w:val="00474CE5"/>
    <w:rsid w:val="00475A57"/>
    <w:rsid w:val="0047641D"/>
    <w:rsid w:val="004777A3"/>
    <w:rsid w:val="00480FF9"/>
    <w:rsid w:val="004820C3"/>
    <w:rsid w:val="00482D96"/>
    <w:rsid w:val="004849F1"/>
    <w:rsid w:val="00484F5C"/>
    <w:rsid w:val="004879A7"/>
    <w:rsid w:val="00492742"/>
    <w:rsid w:val="00495B14"/>
    <w:rsid w:val="00496538"/>
    <w:rsid w:val="004A0026"/>
    <w:rsid w:val="004A11FD"/>
    <w:rsid w:val="004A21AB"/>
    <w:rsid w:val="004B36C5"/>
    <w:rsid w:val="004B461A"/>
    <w:rsid w:val="004B469F"/>
    <w:rsid w:val="004B4F95"/>
    <w:rsid w:val="004B4FA6"/>
    <w:rsid w:val="004B5068"/>
    <w:rsid w:val="004B5965"/>
    <w:rsid w:val="004B5BA3"/>
    <w:rsid w:val="004B733B"/>
    <w:rsid w:val="004C092B"/>
    <w:rsid w:val="004C0BF2"/>
    <w:rsid w:val="004C278D"/>
    <w:rsid w:val="004C537F"/>
    <w:rsid w:val="004C5B95"/>
    <w:rsid w:val="004C5C3B"/>
    <w:rsid w:val="004C6C9E"/>
    <w:rsid w:val="004C7740"/>
    <w:rsid w:val="004D1202"/>
    <w:rsid w:val="004D4389"/>
    <w:rsid w:val="004D7A48"/>
    <w:rsid w:val="004E0A9C"/>
    <w:rsid w:val="004E1A82"/>
    <w:rsid w:val="004E3966"/>
    <w:rsid w:val="004E44BF"/>
    <w:rsid w:val="004E4FF0"/>
    <w:rsid w:val="004E5441"/>
    <w:rsid w:val="004E6A33"/>
    <w:rsid w:val="004E780B"/>
    <w:rsid w:val="004F1499"/>
    <w:rsid w:val="004F48C5"/>
    <w:rsid w:val="004F4EC0"/>
    <w:rsid w:val="004F63F0"/>
    <w:rsid w:val="004F7160"/>
    <w:rsid w:val="00500775"/>
    <w:rsid w:val="00500B40"/>
    <w:rsid w:val="0050173F"/>
    <w:rsid w:val="00501F5E"/>
    <w:rsid w:val="00505675"/>
    <w:rsid w:val="00513071"/>
    <w:rsid w:val="0051769F"/>
    <w:rsid w:val="0052009E"/>
    <w:rsid w:val="0052107E"/>
    <w:rsid w:val="005223C3"/>
    <w:rsid w:val="00533C58"/>
    <w:rsid w:val="00535C0F"/>
    <w:rsid w:val="00536B5B"/>
    <w:rsid w:val="0054038E"/>
    <w:rsid w:val="00542265"/>
    <w:rsid w:val="00542765"/>
    <w:rsid w:val="00544219"/>
    <w:rsid w:val="00545535"/>
    <w:rsid w:val="0054562D"/>
    <w:rsid w:val="00545B0C"/>
    <w:rsid w:val="005475AA"/>
    <w:rsid w:val="00550E95"/>
    <w:rsid w:val="00551B46"/>
    <w:rsid w:val="00552E1A"/>
    <w:rsid w:val="0055490A"/>
    <w:rsid w:val="005549C2"/>
    <w:rsid w:val="00554E2A"/>
    <w:rsid w:val="00554F11"/>
    <w:rsid w:val="00554F82"/>
    <w:rsid w:val="005577AB"/>
    <w:rsid w:val="00557BED"/>
    <w:rsid w:val="00557D15"/>
    <w:rsid w:val="00563ACA"/>
    <w:rsid w:val="00565D09"/>
    <w:rsid w:val="005677C6"/>
    <w:rsid w:val="00571786"/>
    <w:rsid w:val="00575477"/>
    <w:rsid w:val="005762A2"/>
    <w:rsid w:val="005804A1"/>
    <w:rsid w:val="005805AB"/>
    <w:rsid w:val="005816A9"/>
    <w:rsid w:val="00581A34"/>
    <w:rsid w:val="00583B73"/>
    <w:rsid w:val="00584418"/>
    <w:rsid w:val="00586579"/>
    <w:rsid w:val="005901D9"/>
    <w:rsid w:val="00592EC5"/>
    <w:rsid w:val="00595508"/>
    <w:rsid w:val="0059686E"/>
    <w:rsid w:val="00597896"/>
    <w:rsid w:val="005A38C5"/>
    <w:rsid w:val="005A6C60"/>
    <w:rsid w:val="005A7249"/>
    <w:rsid w:val="005B27CB"/>
    <w:rsid w:val="005B32D4"/>
    <w:rsid w:val="005B6137"/>
    <w:rsid w:val="005B6E4A"/>
    <w:rsid w:val="005C2E21"/>
    <w:rsid w:val="005C2FDD"/>
    <w:rsid w:val="005C5024"/>
    <w:rsid w:val="005C6405"/>
    <w:rsid w:val="005C6597"/>
    <w:rsid w:val="005C6D54"/>
    <w:rsid w:val="005C7E7D"/>
    <w:rsid w:val="005D0182"/>
    <w:rsid w:val="005D0D6D"/>
    <w:rsid w:val="005D1C09"/>
    <w:rsid w:val="005D1CBF"/>
    <w:rsid w:val="005D1EDE"/>
    <w:rsid w:val="005D222D"/>
    <w:rsid w:val="005D25CA"/>
    <w:rsid w:val="005D353F"/>
    <w:rsid w:val="005D428B"/>
    <w:rsid w:val="005D7141"/>
    <w:rsid w:val="005E14FF"/>
    <w:rsid w:val="005E3C9F"/>
    <w:rsid w:val="005E42A0"/>
    <w:rsid w:val="005E4627"/>
    <w:rsid w:val="005E7E1B"/>
    <w:rsid w:val="005F0084"/>
    <w:rsid w:val="005F0348"/>
    <w:rsid w:val="005F21C7"/>
    <w:rsid w:val="00601B58"/>
    <w:rsid w:val="00603451"/>
    <w:rsid w:val="0060390A"/>
    <w:rsid w:val="00604394"/>
    <w:rsid w:val="00604AF3"/>
    <w:rsid w:val="00607BD6"/>
    <w:rsid w:val="006102D0"/>
    <w:rsid w:val="00611C80"/>
    <w:rsid w:val="006135B2"/>
    <w:rsid w:val="006168C0"/>
    <w:rsid w:val="006175D1"/>
    <w:rsid w:val="0062080E"/>
    <w:rsid w:val="00625ED1"/>
    <w:rsid w:val="00626D50"/>
    <w:rsid w:val="006279BC"/>
    <w:rsid w:val="00631470"/>
    <w:rsid w:val="006338C9"/>
    <w:rsid w:val="00634091"/>
    <w:rsid w:val="00634F0C"/>
    <w:rsid w:val="0063501D"/>
    <w:rsid w:val="00640104"/>
    <w:rsid w:val="0064270D"/>
    <w:rsid w:val="00645704"/>
    <w:rsid w:val="006458D0"/>
    <w:rsid w:val="00645FD6"/>
    <w:rsid w:val="00646B26"/>
    <w:rsid w:val="00647906"/>
    <w:rsid w:val="006532A1"/>
    <w:rsid w:val="00660475"/>
    <w:rsid w:val="00660B7E"/>
    <w:rsid w:val="00662151"/>
    <w:rsid w:val="00662DA5"/>
    <w:rsid w:val="006648FD"/>
    <w:rsid w:val="0066517E"/>
    <w:rsid w:val="00674A20"/>
    <w:rsid w:val="00680EB4"/>
    <w:rsid w:val="006819F7"/>
    <w:rsid w:val="00681C23"/>
    <w:rsid w:val="00682B0D"/>
    <w:rsid w:val="006830A3"/>
    <w:rsid w:val="006847A4"/>
    <w:rsid w:val="0068486D"/>
    <w:rsid w:val="00685BC6"/>
    <w:rsid w:val="006871D3"/>
    <w:rsid w:val="00690499"/>
    <w:rsid w:val="006925E7"/>
    <w:rsid w:val="006949EE"/>
    <w:rsid w:val="006949FD"/>
    <w:rsid w:val="00695881"/>
    <w:rsid w:val="00696149"/>
    <w:rsid w:val="00697CAB"/>
    <w:rsid w:val="006A1D3D"/>
    <w:rsid w:val="006A24E2"/>
    <w:rsid w:val="006A26AC"/>
    <w:rsid w:val="006A4B83"/>
    <w:rsid w:val="006B1E63"/>
    <w:rsid w:val="006B3128"/>
    <w:rsid w:val="006B3DE8"/>
    <w:rsid w:val="006B4C1A"/>
    <w:rsid w:val="006B5981"/>
    <w:rsid w:val="006B5A52"/>
    <w:rsid w:val="006B5A99"/>
    <w:rsid w:val="006B6716"/>
    <w:rsid w:val="006B755D"/>
    <w:rsid w:val="006C00F2"/>
    <w:rsid w:val="006C2176"/>
    <w:rsid w:val="006C4C0A"/>
    <w:rsid w:val="006C4D23"/>
    <w:rsid w:val="006C4FDB"/>
    <w:rsid w:val="006C5A92"/>
    <w:rsid w:val="006C6910"/>
    <w:rsid w:val="006C76F7"/>
    <w:rsid w:val="006D419B"/>
    <w:rsid w:val="006D7E31"/>
    <w:rsid w:val="006E40C9"/>
    <w:rsid w:val="006E6498"/>
    <w:rsid w:val="006F0AAA"/>
    <w:rsid w:val="006F27AA"/>
    <w:rsid w:val="006F36C4"/>
    <w:rsid w:val="006F4FFA"/>
    <w:rsid w:val="006F56BD"/>
    <w:rsid w:val="007006AA"/>
    <w:rsid w:val="007022AF"/>
    <w:rsid w:val="00702ADD"/>
    <w:rsid w:val="00702B9F"/>
    <w:rsid w:val="00703C82"/>
    <w:rsid w:val="00710426"/>
    <w:rsid w:val="007112AF"/>
    <w:rsid w:val="00711A06"/>
    <w:rsid w:val="00711D1A"/>
    <w:rsid w:val="00712C4A"/>
    <w:rsid w:val="00713866"/>
    <w:rsid w:val="00713939"/>
    <w:rsid w:val="00717B6C"/>
    <w:rsid w:val="00721B6E"/>
    <w:rsid w:val="00721D9A"/>
    <w:rsid w:val="00722860"/>
    <w:rsid w:val="00722E3D"/>
    <w:rsid w:val="0072526D"/>
    <w:rsid w:val="007273B0"/>
    <w:rsid w:val="007306BD"/>
    <w:rsid w:val="00733B9C"/>
    <w:rsid w:val="0073404B"/>
    <w:rsid w:val="0074288B"/>
    <w:rsid w:val="00743777"/>
    <w:rsid w:val="0074662F"/>
    <w:rsid w:val="00747FA6"/>
    <w:rsid w:val="0075198D"/>
    <w:rsid w:val="00752595"/>
    <w:rsid w:val="00752EEB"/>
    <w:rsid w:val="00753CB0"/>
    <w:rsid w:val="00756749"/>
    <w:rsid w:val="007570EA"/>
    <w:rsid w:val="007613B0"/>
    <w:rsid w:val="007630A5"/>
    <w:rsid w:val="00763267"/>
    <w:rsid w:val="00763ABF"/>
    <w:rsid w:val="007651B1"/>
    <w:rsid w:val="007663B0"/>
    <w:rsid w:val="00771680"/>
    <w:rsid w:val="00772A9F"/>
    <w:rsid w:val="00773460"/>
    <w:rsid w:val="0077381B"/>
    <w:rsid w:val="00777CCE"/>
    <w:rsid w:val="00782A47"/>
    <w:rsid w:val="007838BF"/>
    <w:rsid w:val="00783AC2"/>
    <w:rsid w:val="00783B4B"/>
    <w:rsid w:val="00784F39"/>
    <w:rsid w:val="0078746A"/>
    <w:rsid w:val="007903ED"/>
    <w:rsid w:val="00791AC8"/>
    <w:rsid w:val="0079230B"/>
    <w:rsid w:val="00792B84"/>
    <w:rsid w:val="00792F47"/>
    <w:rsid w:val="00793242"/>
    <w:rsid w:val="00796904"/>
    <w:rsid w:val="007A2CF2"/>
    <w:rsid w:val="007A2E81"/>
    <w:rsid w:val="007A335F"/>
    <w:rsid w:val="007A3AA2"/>
    <w:rsid w:val="007A4F67"/>
    <w:rsid w:val="007A5987"/>
    <w:rsid w:val="007A5F86"/>
    <w:rsid w:val="007B1F33"/>
    <w:rsid w:val="007B405D"/>
    <w:rsid w:val="007B450F"/>
    <w:rsid w:val="007B5602"/>
    <w:rsid w:val="007C02B3"/>
    <w:rsid w:val="007C0553"/>
    <w:rsid w:val="007C0F85"/>
    <w:rsid w:val="007C179B"/>
    <w:rsid w:val="007C19E0"/>
    <w:rsid w:val="007C306E"/>
    <w:rsid w:val="007C58E8"/>
    <w:rsid w:val="007C66F3"/>
    <w:rsid w:val="007C75D1"/>
    <w:rsid w:val="007D04B1"/>
    <w:rsid w:val="007D150B"/>
    <w:rsid w:val="007D2F81"/>
    <w:rsid w:val="007D470C"/>
    <w:rsid w:val="007D4913"/>
    <w:rsid w:val="007D4D87"/>
    <w:rsid w:val="007D6BF2"/>
    <w:rsid w:val="007E1F8F"/>
    <w:rsid w:val="007E43B5"/>
    <w:rsid w:val="007E4679"/>
    <w:rsid w:val="007E5018"/>
    <w:rsid w:val="007E62EE"/>
    <w:rsid w:val="007E6709"/>
    <w:rsid w:val="007F1BEA"/>
    <w:rsid w:val="007F4451"/>
    <w:rsid w:val="007F5EB8"/>
    <w:rsid w:val="007F7FB5"/>
    <w:rsid w:val="00801467"/>
    <w:rsid w:val="0080198D"/>
    <w:rsid w:val="00803EE4"/>
    <w:rsid w:val="0080515F"/>
    <w:rsid w:val="00805791"/>
    <w:rsid w:val="00807910"/>
    <w:rsid w:val="00812722"/>
    <w:rsid w:val="00812CBE"/>
    <w:rsid w:val="008140C6"/>
    <w:rsid w:val="00814897"/>
    <w:rsid w:val="00817E65"/>
    <w:rsid w:val="00817F0B"/>
    <w:rsid w:val="00821AFA"/>
    <w:rsid w:val="00822CE2"/>
    <w:rsid w:val="008244F6"/>
    <w:rsid w:val="00827B16"/>
    <w:rsid w:val="00830107"/>
    <w:rsid w:val="00830628"/>
    <w:rsid w:val="00832D6B"/>
    <w:rsid w:val="008330DC"/>
    <w:rsid w:val="008339B2"/>
    <w:rsid w:val="00834A55"/>
    <w:rsid w:val="00835072"/>
    <w:rsid w:val="00835DB4"/>
    <w:rsid w:val="00836350"/>
    <w:rsid w:val="0084165C"/>
    <w:rsid w:val="0084250E"/>
    <w:rsid w:val="00844784"/>
    <w:rsid w:val="00844E72"/>
    <w:rsid w:val="00847238"/>
    <w:rsid w:val="00847685"/>
    <w:rsid w:val="00851364"/>
    <w:rsid w:val="00852D35"/>
    <w:rsid w:val="00855D38"/>
    <w:rsid w:val="00855F42"/>
    <w:rsid w:val="00856C26"/>
    <w:rsid w:val="00856E26"/>
    <w:rsid w:val="008574BE"/>
    <w:rsid w:val="00860228"/>
    <w:rsid w:val="00862939"/>
    <w:rsid w:val="00862BBA"/>
    <w:rsid w:val="008642FC"/>
    <w:rsid w:val="0086625E"/>
    <w:rsid w:val="00870538"/>
    <w:rsid w:val="008712EE"/>
    <w:rsid w:val="008717F7"/>
    <w:rsid w:val="00872804"/>
    <w:rsid w:val="00874118"/>
    <w:rsid w:val="00876356"/>
    <w:rsid w:val="00877002"/>
    <w:rsid w:val="0088129F"/>
    <w:rsid w:val="00881CB0"/>
    <w:rsid w:val="00881DBA"/>
    <w:rsid w:val="00882480"/>
    <w:rsid w:val="00887397"/>
    <w:rsid w:val="00887C37"/>
    <w:rsid w:val="00891C8D"/>
    <w:rsid w:val="00895F48"/>
    <w:rsid w:val="00896D59"/>
    <w:rsid w:val="00897456"/>
    <w:rsid w:val="008A3278"/>
    <w:rsid w:val="008A4098"/>
    <w:rsid w:val="008A69F1"/>
    <w:rsid w:val="008A7359"/>
    <w:rsid w:val="008B199B"/>
    <w:rsid w:val="008B5DBC"/>
    <w:rsid w:val="008B6B70"/>
    <w:rsid w:val="008B764A"/>
    <w:rsid w:val="008C0099"/>
    <w:rsid w:val="008C0EB6"/>
    <w:rsid w:val="008C0F53"/>
    <w:rsid w:val="008C1881"/>
    <w:rsid w:val="008C6AD6"/>
    <w:rsid w:val="008C6EDC"/>
    <w:rsid w:val="008D024B"/>
    <w:rsid w:val="008D1089"/>
    <w:rsid w:val="008D1DF0"/>
    <w:rsid w:val="008D30CD"/>
    <w:rsid w:val="008D6061"/>
    <w:rsid w:val="008E0357"/>
    <w:rsid w:val="008E0645"/>
    <w:rsid w:val="008E09A0"/>
    <w:rsid w:val="008E17E4"/>
    <w:rsid w:val="008E1973"/>
    <w:rsid w:val="008E4897"/>
    <w:rsid w:val="008E57C7"/>
    <w:rsid w:val="008E58A8"/>
    <w:rsid w:val="008E7325"/>
    <w:rsid w:val="00900301"/>
    <w:rsid w:val="009017A0"/>
    <w:rsid w:val="00904652"/>
    <w:rsid w:val="00905982"/>
    <w:rsid w:val="00907B95"/>
    <w:rsid w:val="00910466"/>
    <w:rsid w:val="00912C44"/>
    <w:rsid w:val="00914746"/>
    <w:rsid w:val="00916BA7"/>
    <w:rsid w:val="00917B73"/>
    <w:rsid w:val="00921211"/>
    <w:rsid w:val="00923213"/>
    <w:rsid w:val="009237C2"/>
    <w:rsid w:val="009258D7"/>
    <w:rsid w:val="0092723C"/>
    <w:rsid w:val="009321A0"/>
    <w:rsid w:val="00933525"/>
    <w:rsid w:val="009352DB"/>
    <w:rsid w:val="0093669B"/>
    <w:rsid w:val="00936A32"/>
    <w:rsid w:val="00937208"/>
    <w:rsid w:val="0094027E"/>
    <w:rsid w:val="009417A1"/>
    <w:rsid w:val="009420F6"/>
    <w:rsid w:val="00942EB0"/>
    <w:rsid w:val="00943317"/>
    <w:rsid w:val="009459A9"/>
    <w:rsid w:val="0094736E"/>
    <w:rsid w:val="00947549"/>
    <w:rsid w:val="009535F9"/>
    <w:rsid w:val="0095478A"/>
    <w:rsid w:val="00955240"/>
    <w:rsid w:val="009562BA"/>
    <w:rsid w:val="0095642F"/>
    <w:rsid w:val="00956550"/>
    <w:rsid w:val="00960878"/>
    <w:rsid w:val="0096146A"/>
    <w:rsid w:val="00961ADF"/>
    <w:rsid w:val="009623D1"/>
    <w:rsid w:val="00962A38"/>
    <w:rsid w:val="00964131"/>
    <w:rsid w:val="0096471F"/>
    <w:rsid w:val="0096509D"/>
    <w:rsid w:val="00966E97"/>
    <w:rsid w:val="00966FC1"/>
    <w:rsid w:val="0097154F"/>
    <w:rsid w:val="00971F0E"/>
    <w:rsid w:val="00972196"/>
    <w:rsid w:val="009735A8"/>
    <w:rsid w:val="009748FA"/>
    <w:rsid w:val="00975265"/>
    <w:rsid w:val="009851D6"/>
    <w:rsid w:val="00987814"/>
    <w:rsid w:val="00993176"/>
    <w:rsid w:val="009952C5"/>
    <w:rsid w:val="009952D6"/>
    <w:rsid w:val="0099692F"/>
    <w:rsid w:val="00997E95"/>
    <w:rsid w:val="009A03A3"/>
    <w:rsid w:val="009A0FDC"/>
    <w:rsid w:val="009A2A1F"/>
    <w:rsid w:val="009A3489"/>
    <w:rsid w:val="009A3627"/>
    <w:rsid w:val="009A67B9"/>
    <w:rsid w:val="009A7B29"/>
    <w:rsid w:val="009B3B1B"/>
    <w:rsid w:val="009B7FB9"/>
    <w:rsid w:val="009B7FD1"/>
    <w:rsid w:val="009C3206"/>
    <w:rsid w:val="009C32AF"/>
    <w:rsid w:val="009C4997"/>
    <w:rsid w:val="009C4D2D"/>
    <w:rsid w:val="009C5DEF"/>
    <w:rsid w:val="009C7E2B"/>
    <w:rsid w:val="009D3581"/>
    <w:rsid w:val="009D3AC5"/>
    <w:rsid w:val="009D3EC7"/>
    <w:rsid w:val="009D4D01"/>
    <w:rsid w:val="009D5AA9"/>
    <w:rsid w:val="009D6118"/>
    <w:rsid w:val="009D76B4"/>
    <w:rsid w:val="009E127C"/>
    <w:rsid w:val="009E1810"/>
    <w:rsid w:val="009E2AD6"/>
    <w:rsid w:val="009E31B7"/>
    <w:rsid w:val="009E4B55"/>
    <w:rsid w:val="009E6062"/>
    <w:rsid w:val="009F0979"/>
    <w:rsid w:val="009F3913"/>
    <w:rsid w:val="009F5417"/>
    <w:rsid w:val="009F6E77"/>
    <w:rsid w:val="009F766F"/>
    <w:rsid w:val="00A00AC9"/>
    <w:rsid w:val="00A03B5C"/>
    <w:rsid w:val="00A0442A"/>
    <w:rsid w:val="00A070C4"/>
    <w:rsid w:val="00A1456C"/>
    <w:rsid w:val="00A2107E"/>
    <w:rsid w:val="00A224E6"/>
    <w:rsid w:val="00A230B3"/>
    <w:rsid w:val="00A23439"/>
    <w:rsid w:val="00A2374A"/>
    <w:rsid w:val="00A27635"/>
    <w:rsid w:val="00A32861"/>
    <w:rsid w:val="00A3330C"/>
    <w:rsid w:val="00A340D6"/>
    <w:rsid w:val="00A36C8F"/>
    <w:rsid w:val="00A36CAD"/>
    <w:rsid w:val="00A3733B"/>
    <w:rsid w:val="00A40297"/>
    <w:rsid w:val="00A40C8D"/>
    <w:rsid w:val="00A430DB"/>
    <w:rsid w:val="00A44D13"/>
    <w:rsid w:val="00A45A2D"/>
    <w:rsid w:val="00A45AD6"/>
    <w:rsid w:val="00A47EB7"/>
    <w:rsid w:val="00A47F11"/>
    <w:rsid w:val="00A55685"/>
    <w:rsid w:val="00A5654B"/>
    <w:rsid w:val="00A56C57"/>
    <w:rsid w:val="00A578A9"/>
    <w:rsid w:val="00A57ED8"/>
    <w:rsid w:val="00A60ADC"/>
    <w:rsid w:val="00A622AC"/>
    <w:rsid w:val="00A63CAA"/>
    <w:rsid w:val="00A652F1"/>
    <w:rsid w:val="00A65DDC"/>
    <w:rsid w:val="00A65E06"/>
    <w:rsid w:val="00A665A7"/>
    <w:rsid w:val="00A700A3"/>
    <w:rsid w:val="00A706F5"/>
    <w:rsid w:val="00A70AEC"/>
    <w:rsid w:val="00A73CF6"/>
    <w:rsid w:val="00A75E39"/>
    <w:rsid w:val="00A76090"/>
    <w:rsid w:val="00A76E58"/>
    <w:rsid w:val="00A80072"/>
    <w:rsid w:val="00A8409F"/>
    <w:rsid w:val="00A872A1"/>
    <w:rsid w:val="00A873A7"/>
    <w:rsid w:val="00A90EDC"/>
    <w:rsid w:val="00A910ED"/>
    <w:rsid w:val="00A934D1"/>
    <w:rsid w:val="00A94C2D"/>
    <w:rsid w:val="00A95368"/>
    <w:rsid w:val="00A96A76"/>
    <w:rsid w:val="00A96F1E"/>
    <w:rsid w:val="00A970DD"/>
    <w:rsid w:val="00A979EB"/>
    <w:rsid w:val="00AA2363"/>
    <w:rsid w:val="00AA3F0F"/>
    <w:rsid w:val="00AA4CE2"/>
    <w:rsid w:val="00AA5E91"/>
    <w:rsid w:val="00AA6602"/>
    <w:rsid w:val="00AA6F19"/>
    <w:rsid w:val="00AA7311"/>
    <w:rsid w:val="00AA73D7"/>
    <w:rsid w:val="00AB5676"/>
    <w:rsid w:val="00AB716A"/>
    <w:rsid w:val="00AB73C7"/>
    <w:rsid w:val="00AC188D"/>
    <w:rsid w:val="00AC192D"/>
    <w:rsid w:val="00AC2591"/>
    <w:rsid w:val="00AC3E61"/>
    <w:rsid w:val="00AC4DE3"/>
    <w:rsid w:val="00AC7F76"/>
    <w:rsid w:val="00AD075D"/>
    <w:rsid w:val="00AD3520"/>
    <w:rsid w:val="00AD36C9"/>
    <w:rsid w:val="00AD3B4E"/>
    <w:rsid w:val="00AD3B6A"/>
    <w:rsid w:val="00AD424A"/>
    <w:rsid w:val="00AD4AD9"/>
    <w:rsid w:val="00AE04B7"/>
    <w:rsid w:val="00AE67C0"/>
    <w:rsid w:val="00AE6996"/>
    <w:rsid w:val="00AF028D"/>
    <w:rsid w:val="00AF0865"/>
    <w:rsid w:val="00AF0894"/>
    <w:rsid w:val="00AF16F8"/>
    <w:rsid w:val="00AF30DC"/>
    <w:rsid w:val="00AF69C8"/>
    <w:rsid w:val="00B018D6"/>
    <w:rsid w:val="00B03E79"/>
    <w:rsid w:val="00B04553"/>
    <w:rsid w:val="00B06196"/>
    <w:rsid w:val="00B0670C"/>
    <w:rsid w:val="00B14406"/>
    <w:rsid w:val="00B14694"/>
    <w:rsid w:val="00B14FBE"/>
    <w:rsid w:val="00B169A7"/>
    <w:rsid w:val="00B21766"/>
    <w:rsid w:val="00B220C8"/>
    <w:rsid w:val="00B232EE"/>
    <w:rsid w:val="00B23EF7"/>
    <w:rsid w:val="00B2501F"/>
    <w:rsid w:val="00B25059"/>
    <w:rsid w:val="00B25658"/>
    <w:rsid w:val="00B266B1"/>
    <w:rsid w:val="00B307A0"/>
    <w:rsid w:val="00B34846"/>
    <w:rsid w:val="00B36EC9"/>
    <w:rsid w:val="00B40181"/>
    <w:rsid w:val="00B40D23"/>
    <w:rsid w:val="00B40ECD"/>
    <w:rsid w:val="00B41810"/>
    <w:rsid w:val="00B41936"/>
    <w:rsid w:val="00B41BB8"/>
    <w:rsid w:val="00B52CB4"/>
    <w:rsid w:val="00B555C8"/>
    <w:rsid w:val="00B55C64"/>
    <w:rsid w:val="00B60A71"/>
    <w:rsid w:val="00B61143"/>
    <w:rsid w:val="00B629CB"/>
    <w:rsid w:val="00B63EE0"/>
    <w:rsid w:val="00B64A28"/>
    <w:rsid w:val="00B64CB3"/>
    <w:rsid w:val="00B65B58"/>
    <w:rsid w:val="00B661E4"/>
    <w:rsid w:val="00B673D8"/>
    <w:rsid w:val="00B700B3"/>
    <w:rsid w:val="00B732A4"/>
    <w:rsid w:val="00B74835"/>
    <w:rsid w:val="00B76A25"/>
    <w:rsid w:val="00B85862"/>
    <w:rsid w:val="00B86801"/>
    <w:rsid w:val="00B901A4"/>
    <w:rsid w:val="00B9303D"/>
    <w:rsid w:val="00B95427"/>
    <w:rsid w:val="00B9656D"/>
    <w:rsid w:val="00BA0DFF"/>
    <w:rsid w:val="00BA4A14"/>
    <w:rsid w:val="00BA54D1"/>
    <w:rsid w:val="00BB016C"/>
    <w:rsid w:val="00BB4042"/>
    <w:rsid w:val="00BB476A"/>
    <w:rsid w:val="00BB4DCD"/>
    <w:rsid w:val="00BB4FFB"/>
    <w:rsid w:val="00BB7DF6"/>
    <w:rsid w:val="00BC14F0"/>
    <w:rsid w:val="00BC33C5"/>
    <w:rsid w:val="00BC6242"/>
    <w:rsid w:val="00BD0C57"/>
    <w:rsid w:val="00BD211C"/>
    <w:rsid w:val="00BD2201"/>
    <w:rsid w:val="00BD3EE8"/>
    <w:rsid w:val="00BD5038"/>
    <w:rsid w:val="00BE2A97"/>
    <w:rsid w:val="00BE6869"/>
    <w:rsid w:val="00BF4557"/>
    <w:rsid w:val="00BF47EC"/>
    <w:rsid w:val="00BF4EC6"/>
    <w:rsid w:val="00BF553A"/>
    <w:rsid w:val="00C00A9D"/>
    <w:rsid w:val="00C01435"/>
    <w:rsid w:val="00C02044"/>
    <w:rsid w:val="00C028CB"/>
    <w:rsid w:val="00C03234"/>
    <w:rsid w:val="00C07116"/>
    <w:rsid w:val="00C10478"/>
    <w:rsid w:val="00C10B35"/>
    <w:rsid w:val="00C151F6"/>
    <w:rsid w:val="00C17254"/>
    <w:rsid w:val="00C22185"/>
    <w:rsid w:val="00C26249"/>
    <w:rsid w:val="00C34007"/>
    <w:rsid w:val="00C34AFF"/>
    <w:rsid w:val="00C378A9"/>
    <w:rsid w:val="00C414DA"/>
    <w:rsid w:val="00C41565"/>
    <w:rsid w:val="00C421DF"/>
    <w:rsid w:val="00C43D6F"/>
    <w:rsid w:val="00C440FD"/>
    <w:rsid w:val="00C4443F"/>
    <w:rsid w:val="00C450E3"/>
    <w:rsid w:val="00C45B13"/>
    <w:rsid w:val="00C52B6E"/>
    <w:rsid w:val="00C533BE"/>
    <w:rsid w:val="00C53976"/>
    <w:rsid w:val="00C53EC0"/>
    <w:rsid w:val="00C60265"/>
    <w:rsid w:val="00C63D9D"/>
    <w:rsid w:val="00C64261"/>
    <w:rsid w:val="00C65A4A"/>
    <w:rsid w:val="00C70041"/>
    <w:rsid w:val="00C7107F"/>
    <w:rsid w:val="00C71A6F"/>
    <w:rsid w:val="00C73146"/>
    <w:rsid w:val="00C75532"/>
    <w:rsid w:val="00C7650E"/>
    <w:rsid w:val="00C7686D"/>
    <w:rsid w:val="00C76A9C"/>
    <w:rsid w:val="00C77A9F"/>
    <w:rsid w:val="00C77FA8"/>
    <w:rsid w:val="00C802A0"/>
    <w:rsid w:val="00C90412"/>
    <w:rsid w:val="00C908AE"/>
    <w:rsid w:val="00C945B0"/>
    <w:rsid w:val="00C953F4"/>
    <w:rsid w:val="00C971B8"/>
    <w:rsid w:val="00CA0A0B"/>
    <w:rsid w:val="00CA169C"/>
    <w:rsid w:val="00CA2847"/>
    <w:rsid w:val="00CA2978"/>
    <w:rsid w:val="00CA3B81"/>
    <w:rsid w:val="00CA402A"/>
    <w:rsid w:val="00CA543C"/>
    <w:rsid w:val="00CA6AF4"/>
    <w:rsid w:val="00CA6B1B"/>
    <w:rsid w:val="00CA7058"/>
    <w:rsid w:val="00CA76DF"/>
    <w:rsid w:val="00CB057A"/>
    <w:rsid w:val="00CB0AE7"/>
    <w:rsid w:val="00CB24ED"/>
    <w:rsid w:val="00CB453E"/>
    <w:rsid w:val="00CB6EFC"/>
    <w:rsid w:val="00CB7404"/>
    <w:rsid w:val="00CB747E"/>
    <w:rsid w:val="00CC0D8C"/>
    <w:rsid w:val="00CC22B1"/>
    <w:rsid w:val="00CC3FCF"/>
    <w:rsid w:val="00CC4435"/>
    <w:rsid w:val="00CC5364"/>
    <w:rsid w:val="00CD448E"/>
    <w:rsid w:val="00CD6972"/>
    <w:rsid w:val="00CD7E60"/>
    <w:rsid w:val="00CE128F"/>
    <w:rsid w:val="00CE1526"/>
    <w:rsid w:val="00CE351C"/>
    <w:rsid w:val="00CE3DF7"/>
    <w:rsid w:val="00CF02D1"/>
    <w:rsid w:val="00CF0FB5"/>
    <w:rsid w:val="00CF3135"/>
    <w:rsid w:val="00CF49BF"/>
    <w:rsid w:val="00CF67B2"/>
    <w:rsid w:val="00CF6A33"/>
    <w:rsid w:val="00D0201C"/>
    <w:rsid w:val="00D0360C"/>
    <w:rsid w:val="00D06FED"/>
    <w:rsid w:val="00D0711B"/>
    <w:rsid w:val="00D07496"/>
    <w:rsid w:val="00D102C2"/>
    <w:rsid w:val="00D1191A"/>
    <w:rsid w:val="00D12E98"/>
    <w:rsid w:val="00D13102"/>
    <w:rsid w:val="00D1445F"/>
    <w:rsid w:val="00D15097"/>
    <w:rsid w:val="00D158D0"/>
    <w:rsid w:val="00D17597"/>
    <w:rsid w:val="00D20292"/>
    <w:rsid w:val="00D2080A"/>
    <w:rsid w:val="00D21286"/>
    <w:rsid w:val="00D319D8"/>
    <w:rsid w:val="00D3300B"/>
    <w:rsid w:val="00D379F2"/>
    <w:rsid w:val="00D42A11"/>
    <w:rsid w:val="00D43462"/>
    <w:rsid w:val="00D44D1A"/>
    <w:rsid w:val="00D548C0"/>
    <w:rsid w:val="00D54C77"/>
    <w:rsid w:val="00D556D6"/>
    <w:rsid w:val="00D55FEB"/>
    <w:rsid w:val="00D57279"/>
    <w:rsid w:val="00D60871"/>
    <w:rsid w:val="00D60DA1"/>
    <w:rsid w:val="00D611A4"/>
    <w:rsid w:val="00D61E9E"/>
    <w:rsid w:val="00D61F79"/>
    <w:rsid w:val="00D6367C"/>
    <w:rsid w:val="00D63887"/>
    <w:rsid w:val="00D64BBE"/>
    <w:rsid w:val="00D655A0"/>
    <w:rsid w:val="00D664E2"/>
    <w:rsid w:val="00D667CF"/>
    <w:rsid w:val="00D67803"/>
    <w:rsid w:val="00D7113F"/>
    <w:rsid w:val="00D7206F"/>
    <w:rsid w:val="00D73C43"/>
    <w:rsid w:val="00D759B3"/>
    <w:rsid w:val="00D759FB"/>
    <w:rsid w:val="00D75A9C"/>
    <w:rsid w:val="00D76371"/>
    <w:rsid w:val="00D768FD"/>
    <w:rsid w:val="00D77638"/>
    <w:rsid w:val="00D825EF"/>
    <w:rsid w:val="00D85799"/>
    <w:rsid w:val="00D87E56"/>
    <w:rsid w:val="00D904E0"/>
    <w:rsid w:val="00D90591"/>
    <w:rsid w:val="00D91402"/>
    <w:rsid w:val="00D940B4"/>
    <w:rsid w:val="00DA01A7"/>
    <w:rsid w:val="00DA2CE0"/>
    <w:rsid w:val="00DB238E"/>
    <w:rsid w:val="00DB2A1E"/>
    <w:rsid w:val="00DB396B"/>
    <w:rsid w:val="00DB57D4"/>
    <w:rsid w:val="00DB6848"/>
    <w:rsid w:val="00DB6EF8"/>
    <w:rsid w:val="00DC011A"/>
    <w:rsid w:val="00DC09E2"/>
    <w:rsid w:val="00DC2F60"/>
    <w:rsid w:val="00DC3C33"/>
    <w:rsid w:val="00DC4868"/>
    <w:rsid w:val="00DC5920"/>
    <w:rsid w:val="00DC613C"/>
    <w:rsid w:val="00DD09AD"/>
    <w:rsid w:val="00DD1644"/>
    <w:rsid w:val="00DD1FF0"/>
    <w:rsid w:val="00DD2530"/>
    <w:rsid w:val="00DD34CA"/>
    <w:rsid w:val="00DD4C00"/>
    <w:rsid w:val="00DD531D"/>
    <w:rsid w:val="00DD62DA"/>
    <w:rsid w:val="00DD7E35"/>
    <w:rsid w:val="00DE0F4A"/>
    <w:rsid w:val="00DE1C7D"/>
    <w:rsid w:val="00DE4EAD"/>
    <w:rsid w:val="00DE59D8"/>
    <w:rsid w:val="00DE7BCC"/>
    <w:rsid w:val="00DE7EF9"/>
    <w:rsid w:val="00DF18D5"/>
    <w:rsid w:val="00DF1F88"/>
    <w:rsid w:val="00DF2958"/>
    <w:rsid w:val="00DF3A11"/>
    <w:rsid w:val="00DF62E0"/>
    <w:rsid w:val="00E029DF"/>
    <w:rsid w:val="00E072BF"/>
    <w:rsid w:val="00E10186"/>
    <w:rsid w:val="00E12A50"/>
    <w:rsid w:val="00E1327B"/>
    <w:rsid w:val="00E14C3F"/>
    <w:rsid w:val="00E17490"/>
    <w:rsid w:val="00E21532"/>
    <w:rsid w:val="00E220EC"/>
    <w:rsid w:val="00E22A1C"/>
    <w:rsid w:val="00E22D48"/>
    <w:rsid w:val="00E2431A"/>
    <w:rsid w:val="00E32995"/>
    <w:rsid w:val="00E34CF5"/>
    <w:rsid w:val="00E36640"/>
    <w:rsid w:val="00E411A1"/>
    <w:rsid w:val="00E42482"/>
    <w:rsid w:val="00E44437"/>
    <w:rsid w:val="00E46B18"/>
    <w:rsid w:val="00E5153D"/>
    <w:rsid w:val="00E51A28"/>
    <w:rsid w:val="00E52996"/>
    <w:rsid w:val="00E537FD"/>
    <w:rsid w:val="00E53DB7"/>
    <w:rsid w:val="00E53E2E"/>
    <w:rsid w:val="00E55CB8"/>
    <w:rsid w:val="00E56630"/>
    <w:rsid w:val="00E620F2"/>
    <w:rsid w:val="00E63502"/>
    <w:rsid w:val="00E638CA"/>
    <w:rsid w:val="00E65256"/>
    <w:rsid w:val="00E666D1"/>
    <w:rsid w:val="00E70D7C"/>
    <w:rsid w:val="00E724B6"/>
    <w:rsid w:val="00E72BA5"/>
    <w:rsid w:val="00E74D24"/>
    <w:rsid w:val="00E76743"/>
    <w:rsid w:val="00E81D4D"/>
    <w:rsid w:val="00E83F92"/>
    <w:rsid w:val="00E851D6"/>
    <w:rsid w:val="00E864D8"/>
    <w:rsid w:val="00E86F19"/>
    <w:rsid w:val="00E91469"/>
    <w:rsid w:val="00E9558B"/>
    <w:rsid w:val="00EA22EC"/>
    <w:rsid w:val="00EA237C"/>
    <w:rsid w:val="00EA4348"/>
    <w:rsid w:val="00EA4C6C"/>
    <w:rsid w:val="00EA5760"/>
    <w:rsid w:val="00EA5FC1"/>
    <w:rsid w:val="00EA602E"/>
    <w:rsid w:val="00EA7360"/>
    <w:rsid w:val="00EB0D68"/>
    <w:rsid w:val="00EB3BAF"/>
    <w:rsid w:val="00EB43CD"/>
    <w:rsid w:val="00EB468D"/>
    <w:rsid w:val="00EB5898"/>
    <w:rsid w:val="00EC0298"/>
    <w:rsid w:val="00EC0467"/>
    <w:rsid w:val="00EC14FC"/>
    <w:rsid w:val="00EC5370"/>
    <w:rsid w:val="00ED162B"/>
    <w:rsid w:val="00ED6949"/>
    <w:rsid w:val="00EE042E"/>
    <w:rsid w:val="00EE2CB5"/>
    <w:rsid w:val="00EE5652"/>
    <w:rsid w:val="00EE5B23"/>
    <w:rsid w:val="00EE6314"/>
    <w:rsid w:val="00EE7ABF"/>
    <w:rsid w:val="00EF3621"/>
    <w:rsid w:val="00EF4261"/>
    <w:rsid w:val="00EF5E06"/>
    <w:rsid w:val="00EF7CB5"/>
    <w:rsid w:val="00F032EF"/>
    <w:rsid w:val="00F039FB"/>
    <w:rsid w:val="00F03D2A"/>
    <w:rsid w:val="00F0521B"/>
    <w:rsid w:val="00F0559F"/>
    <w:rsid w:val="00F05F76"/>
    <w:rsid w:val="00F115DE"/>
    <w:rsid w:val="00F1178A"/>
    <w:rsid w:val="00F118C5"/>
    <w:rsid w:val="00F11E63"/>
    <w:rsid w:val="00F11EAD"/>
    <w:rsid w:val="00F12243"/>
    <w:rsid w:val="00F12405"/>
    <w:rsid w:val="00F16207"/>
    <w:rsid w:val="00F16600"/>
    <w:rsid w:val="00F1672E"/>
    <w:rsid w:val="00F16822"/>
    <w:rsid w:val="00F16A52"/>
    <w:rsid w:val="00F20FE9"/>
    <w:rsid w:val="00F224FD"/>
    <w:rsid w:val="00F23F36"/>
    <w:rsid w:val="00F2416A"/>
    <w:rsid w:val="00F25CA3"/>
    <w:rsid w:val="00F31AD7"/>
    <w:rsid w:val="00F33543"/>
    <w:rsid w:val="00F33EA3"/>
    <w:rsid w:val="00F3432A"/>
    <w:rsid w:val="00F34335"/>
    <w:rsid w:val="00F37D4C"/>
    <w:rsid w:val="00F37F27"/>
    <w:rsid w:val="00F41295"/>
    <w:rsid w:val="00F41644"/>
    <w:rsid w:val="00F4244F"/>
    <w:rsid w:val="00F43DC2"/>
    <w:rsid w:val="00F46B83"/>
    <w:rsid w:val="00F471CE"/>
    <w:rsid w:val="00F50BCB"/>
    <w:rsid w:val="00F512A0"/>
    <w:rsid w:val="00F53838"/>
    <w:rsid w:val="00F53ECF"/>
    <w:rsid w:val="00F5411B"/>
    <w:rsid w:val="00F561D8"/>
    <w:rsid w:val="00F64A89"/>
    <w:rsid w:val="00F662EF"/>
    <w:rsid w:val="00F66D52"/>
    <w:rsid w:val="00F70851"/>
    <w:rsid w:val="00F71423"/>
    <w:rsid w:val="00F71630"/>
    <w:rsid w:val="00F720BC"/>
    <w:rsid w:val="00F72C5A"/>
    <w:rsid w:val="00F75D12"/>
    <w:rsid w:val="00F77A86"/>
    <w:rsid w:val="00F77B59"/>
    <w:rsid w:val="00F77C9E"/>
    <w:rsid w:val="00F80F9C"/>
    <w:rsid w:val="00F82392"/>
    <w:rsid w:val="00F84BE9"/>
    <w:rsid w:val="00F87354"/>
    <w:rsid w:val="00F92EB3"/>
    <w:rsid w:val="00F94A67"/>
    <w:rsid w:val="00FA18BA"/>
    <w:rsid w:val="00FA555B"/>
    <w:rsid w:val="00FB09B3"/>
    <w:rsid w:val="00FB277E"/>
    <w:rsid w:val="00FB2D2D"/>
    <w:rsid w:val="00FB459E"/>
    <w:rsid w:val="00FB5F61"/>
    <w:rsid w:val="00FB6903"/>
    <w:rsid w:val="00FB7A82"/>
    <w:rsid w:val="00FC11BD"/>
    <w:rsid w:val="00FC16CF"/>
    <w:rsid w:val="00FC3610"/>
    <w:rsid w:val="00FC4401"/>
    <w:rsid w:val="00FC4CE3"/>
    <w:rsid w:val="00FC6B08"/>
    <w:rsid w:val="00FD005A"/>
    <w:rsid w:val="00FD0168"/>
    <w:rsid w:val="00FD238E"/>
    <w:rsid w:val="00FD3308"/>
    <w:rsid w:val="00FD3434"/>
    <w:rsid w:val="00FD3A4D"/>
    <w:rsid w:val="00FD514C"/>
    <w:rsid w:val="00FD554A"/>
    <w:rsid w:val="00FD7B20"/>
    <w:rsid w:val="00FE1614"/>
    <w:rsid w:val="00FE39B4"/>
    <w:rsid w:val="00FE491F"/>
    <w:rsid w:val="00FE5695"/>
    <w:rsid w:val="00FE66BB"/>
    <w:rsid w:val="00FE742A"/>
    <w:rsid w:val="00FF2273"/>
    <w:rsid w:val="00FF46B7"/>
    <w:rsid w:val="00FF4E49"/>
    <w:rsid w:val="00FF79B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6F438C-BFBC-4FF5-BDF5-F6E9598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3CB0"/>
    <w:rPr>
      <w:rFonts w:ascii="Century Gothic" w:hAnsi="Century Gothic"/>
    </w:rPr>
  </w:style>
  <w:style w:type="paragraph" w:styleId="Titre1">
    <w:name w:val="heading 1"/>
    <w:basedOn w:val="Normal"/>
    <w:next w:val="Corpsdetexte"/>
    <w:link w:val="Titre1Car"/>
    <w:autoRedefine/>
    <w:uiPriority w:val="9"/>
    <w:qFormat/>
    <w:rsid w:val="00175D9D"/>
    <w:pPr>
      <w:keepNext/>
      <w:keepLines/>
      <w:numPr>
        <w:numId w:val="7"/>
      </w:numPr>
      <w:spacing w:before="240" w:after="0"/>
      <w:ind w:left="357" w:hanging="357"/>
      <w:outlineLvl w:val="0"/>
    </w:pPr>
    <w:rPr>
      <w:rFonts w:eastAsiaTheme="majorEastAsia" w:cstheme="majorBidi"/>
      <w:b/>
      <w:caps/>
      <w:color w:val="37AF90"/>
      <w:sz w:val="32"/>
      <w:szCs w:val="32"/>
    </w:rPr>
  </w:style>
  <w:style w:type="paragraph" w:styleId="Titre2">
    <w:name w:val="heading 2"/>
    <w:next w:val="Retraitcorpsdetexte"/>
    <w:link w:val="Titre2Car"/>
    <w:autoRedefine/>
    <w:uiPriority w:val="9"/>
    <w:unhideWhenUsed/>
    <w:qFormat/>
    <w:rsid w:val="00243713"/>
    <w:pPr>
      <w:numPr>
        <w:ilvl w:val="1"/>
        <w:numId w:val="7"/>
      </w:numPr>
      <w:tabs>
        <w:tab w:val="left" w:pos="993"/>
      </w:tabs>
      <w:spacing w:before="40"/>
      <w:outlineLvl w:val="1"/>
    </w:pPr>
    <w:rPr>
      <w:rFonts w:ascii="Century Gothic" w:eastAsiaTheme="majorEastAsia" w:hAnsi="Century Gothic" w:cstheme="majorBidi"/>
      <w:b/>
      <w:smallCaps/>
      <w:sz w:val="28"/>
      <w:szCs w:val="26"/>
    </w:rPr>
  </w:style>
  <w:style w:type="paragraph" w:styleId="Titre3">
    <w:name w:val="heading 3"/>
    <w:next w:val="Normal"/>
    <w:link w:val="Titre3Car"/>
    <w:autoRedefine/>
    <w:uiPriority w:val="9"/>
    <w:unhideWhenUsed/>
    <w:qFormat/>
    <w:rsid w:val="00D611A4"/>
    <w:pPr>
      <w:numPr>
        <w:ilvl w:val="2"/>
        <w:numId w:val="7"/>
      </w:numPr>
      <w:outlineLvl w:val="2"/>
    </w:pPr>
    <w:rPr>
      <w:rFonts w:ascii="Century Gothic" w:eastAsiaTheme="majorEastAsia" w:hAnsi="Century Gothic" w:cstheme="majorBidi"/>
      <w:sz w:val="24"/>
      <w:szCs w:val="24"/>
    </w:rPr>
  </w:style>
  <w:style w:type="paragraph" w:styleId="Titre4">
    <w:name w:val="heading 4"/>
    <w:next w:val="Retraitcorpsdetexte"/>
    <w:link w:val="Titre4Car"/>
    <w:autoRedefine/>
    <w:uiPriority w:val="9"/>
    <w:unhideWhenUsed/>
    <w:qFormat/>
    <w:rsid w:val="00B95427"/>
    <w:pPr>
      <w:numPr>
        <w:ilvl w:val="3"/>
        <w:numId w:val="7"/>
      </w:numPr>
      <w:outlineLvl w:val="3"/>
    </w:pPr>
    <w:rPr>
      <w:rFonts w:ascii="Century Gothic" w:eastAsiaTheme="majorEastAsia" w:hAnsi="Century Gothic" w:cstheme="majorBidi"/>
      <w:i/>
      <w:i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84BE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84BE9"/>
    <w:rPr>
      <w:rFonts w:eastAsiaTheme="minorEastAsia"/>
      <w:lang w:eastAsia="fr-CH"/>
    </w:rPr>
  </w:style>
  <w:style w:type="character" w:styleId="Textedelespacerserv">
    <w:name w:val="Placeholder Text"/>
    <w:basedOn w:val="Policepardfaut"/>
    <w:uiPriority w:val="99"/>
    <w:semiHidden/>
    <w:rsid w:val="00F84BE9"/>
    <w:rPr>
      <w:color w:val="808080"/>
    </w:rPr>
  </w:style>
  <w:style w:type="character" w:customStyle="1" w:styleId="Titre1Car">
    <w:name w:val="Titre 1 Car"/>
    <w:basedOn w:val="Policepardfaut"/>
    <w:link w:val="Titre1"/>
    <w:uiPriority w:val="9"/>
    <w:rsid w:val="00175D9D"/>
    <w:rPr>
      <w:rFonts w:ascii="Century Gothic" w:eastAsiaTheme="majorEastAsia" w:hAnsi="Century Gothic" w:cstheme="majorBidi"/>
      <w:b/>
      <w:caps/>
      <w:color w:val="37AF90"/>
      <w:sz w:val="32"/>
      <w:szCs w:val="32"/>
    </w:rPr>
  </w:style>
  <w:style w:type="paragraph" w:styleId="En-ttedetabledesmatires">
    <w:name w:val="TOC Heading"/>
    <w:basedOn w:val="Titre1"/>
    <w:next w:val="Normal"/>
    <w:uiPriority w:val="39"/>
    <w:unhideWhenUsed/>
    <w:qFormat/>
    <w:rsid w:val="00F84BE9"/>
    <w:pPr>
      <w:outlineLvl w:val="9"/>
    </w:pPr>
    <w:rPr>
      <w:lang w:eastAsia="fr-CH"/>
    </w:rPr>
  </w:style>
  <w:style w:type="paragraph" w:styleId="En-tte">
    <w:name w:val="header"/>
    <w:basedOn w:val="Normal"/>
    <w:link w:val="En-tteCar"/>
    <w:unhideWhenUsed/>
    <w:rsid w:val="009535F9"/>
    <w:pPr>
      <w:tabs>
        <w:tab w:val="center" w:pos="4536"/>
        <w:tab w:val="right" w:pos="9072"/>
      </w:tabs>
      <w:spacing w:after="0" w:line="240" w:lineRule="auto"/>
    </w:pPr>
  </w:style>
  <w:style w:type="character" w:customStyle="1" w:styleId="En-tteCar">
    <w:name w:val="En-tête Car"/>
    <w:basedOn w:val="Policepardfaut"/>
    <w:link w:val="En-tte"/>
    <w:rsid w:val="009535F9"/>
  </w:style>
  <w:style w:type="paragraph" w:customStyle="1" w:styleId="ETML">
    <w:name w:val="ETML"/>
    <w:basedOn w:val="Normal"/>
    <w:rsid w:val="009535F9"/>
    <w:pPr>
      <w:spacing w:after="0" w:line="240" w:lineRule="auto"/>
    </w:pPr>
    <w:rPr>
      <w:rFonts w:ascii="ETML L" w:eastAsia="Times New Roman" w:hAnsi="ETML L" w:cs="Times New Roman"/>
      <w:sz w:val="28"/>
      <w:szCs w:val="20"/>
      <w:lang w:eastAsia="fr-CH"/>
    </w:rPr>
  </w:style>
  <w:style w:type="table" w:styleId="Grilledutableau">
    <w:name w:val="Table Grid"/>
    <w:basedOn w:val="TableauNormal"/>
    <w:rsid w:val="009535F9"/>
    <w:pPr>
      <w:spacing w:after="0" w:line="240" w:lineRule="auto"/>
    </w:pPr>
    <w:rPr>
      <w:rFonts w:eastAsia="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depage">
    <w:name w:val="footer"/>
    <w:basedOn w:val="Normal"/>
    <w:link w:val="PieddepageCar"/>
    <w:uiPriority w:val="99"/>
    <w:unhideWhenUsed/>
    <w:rsid w:val="009535F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535F9"/>
  </w:style>
  <w:style w:type="paragraph" w:customStyle="1" w:styleId="-Pieddepage">
    <w:name w:val="-Pied de page"/>
    <w:basedOn w:val="Normal"/>
    <w:semiHidden/>
    <w:rsid w:val="009535F9"/>
    <w:pPr>
      <w:spacing w:after="0" w:line="240" w:lineRule="auto"/>
    </w:pPr>
    <w:rPr>
      <w:rFonts w:eastAsia="Times New Roman" w:cs="Times New Roman"/>
      <w:sz w:val="16"/>
      <w:szCs w:val="20"/>
      <w:lang w:eastAsia="fr-CH"/>
    </w:rPr>
  </w:style>
  <w:style w:type="character" w:styleId="Numrodepage">
    <w:name w:val="page number"/>
    <w:basedOn w:val="Policepardfaut"/>
    <w:semiHidden/>
    <w:unhideWhenUsed/>
    <w:rsid w:val="009535F9"/>
  </w:style>
  <w:style w:type="paragraph" w:styleId="Paragraphedeliste">
    <w:name w:val="List Paragraph"/>
    <w:basedOn w:val="Normal"/>
    <w:uiPriority w:val="34"/>
    <w:qFormat/>
    <w:rsid w:val="00E2431A"/>
    <w:pPr>
      <w:ind w:left="720"/>
      <w:contextualSpacing/>
    </w:pPr>
  </w:style>
  <w:style w:type="paragraph" w:styleId="TM1">
    <w:name w:val="toc 1"/>
    <w:basedOn w:val="Normal"/>
    <w:next w:val="Normal"/>
    <w:autoRedefine/>
    <w:uiPriority w:val="39"/>
    <w:unhideWhenUsed/>
    <w:rsid w:val="00E2431A"/>
    <w:pPr>
      <w:spacing w:after="100"/>
    </w:pPr>
  </w:style>
  <w:style w:type="character" w:styleId="Lienhypertexte">
    <w:name w:val="Hyperlink"/>
    <w:basedOn w:val="Policepardfaut"/>
    <w:uiPriority w:val="99"/>
    <w:unhideWhenUsed/>
    <w:rsid w:val="00E2431A"/>
    <w:rPr>
      <w:color w:val="0563C1" w:themeColor="hyperlink"/>
      <w:u w:val="single"/>
    </w:rPr>
  </w:style>
  <w:style w:type="paragraph" w:styleId="TM2">
    <w:name w:val="toc 2"/>
    <w:basedOn w:val="Normal"/>
    <w:next w:val="Normal"/>
    <w:autoRedefine/>
    <w:uiPriority w:val="39"/>
    <w:unhideWhenUsed/>
    <w:rsid w:val="009748FA"/>
    <w:pPr>
      <w:tabs>
        <w:tab w:val="left" w:pos="880"/>
        <w:tab w:val="right" w:leader="dot" w:pos="9062"/>
      </w:tabs>
      <w:spacing w:after="50"/>
      <w:ind w:left="221"/>
    </w:pPr>
    <w:rPr>
      <w:rFonts w:eastAsiaTheme="minorEastAsia" w:cs="Times New Roman"/>
      <w:lang w:eastAsia="fr-CH"/>
    </w:rPr>
  </w:style>
  <w:style w:type="paragraph" w:styleId="TM3">
    <w:name w:val="toc 3"/>
    <w:basedOn w:val="Normal"/>
    <w:next w:val="Normal"/>
    <w:autoRedefine/>
    <w:uiPriority w:val="39"/>
    <w:unhideWhenUsed/>
    <w:rsid w:val="00E2431A"/>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243713"/>
    <w:rPr>
      <w:rFonts w:ascii="Century Gothic" w:eastAsiaTheme="majorEastAsia" w:hAnsi="Century Gothic" w:cstheme="majorBidi"/>
      <w:b/>
      <w:smallCaps/>
      <w:sz w:val="28"/>
      <w:szCs w:val="26"/>
    </w:rPr>
  </w:style>
  <w:style w:type="paragraph" w:styleId="Titre">
    <w:name w:val="Title"/>
    <w:basedOn w:val="Normal"/>
    <w:next w:val="Normal"/>
    <w:link w:val="TitreCar"/>
    <w:uiPriority w:val="10"/>
    <w:qFormat/>
    <w:rsid w:val="00C378A9"/>
    <w:pPr>
      <w:spacing w:after="0" w:line="240" w:lineRule="auto"/>
      <w:contextualSpacing/>
    </w:pPr>
    <w:rPr>
      <w:rFonts w:asciiTheme="majorHAnsi" w:eastAsiaTheme="majorEastAsia" w:hAnsiTheme="majorHAnsi" w:cstheme="majorBidi"/>
      <w:color w:val="329E82"/>
      <w:spacing w:val="-10"/>
      <w:kern w:val="28"/>
      <w:sz w:val="56"/>
      <w:szCs w:val="56"/>
    </w:rPr>
  </w:style>
  <w:style w:type="paragraph" w:styleId="Retraitcorpsdetexte">
    <w:name w:val="Body Text Indent"/>
    <w:basedOn w:val="Normal"/>
    <w:link w:val="RetraitcorpsdetexteCar"/>
    <w:uiPriority w:val="99"/>
    <w:unhideWhenUsed/>
    <w:rsid w:val="00B732A4"/>
    <w:pPr>
      <w:spacing w:after="120"/>
      <w:ind w:left="283"/>
    </w:pPr>
  </w:style>
  <w:style w:type="character" w:customStyle="1" w:styleId="RetraitcorpsdetexteCar">
    <w:name w:val="Retrait corps de texte Car"/>
    <w:basedOn w:val="Policepardfaut"/>
    <w:link w:val="Retraitcorpsdetexte"/>
    <w:uiPriority w:val="99"/>
    <w:rsid w:val="00B732A4"/>
  </w:style>
  <w:style w:type="paragraph" w:styleId="Corpsdetexte">
    <w:name w:val="Body Text"/>
    <w:basedOn w:val="Normal"/>
    <w:link w:val="CorpsdetexteCar"/>
    <w:uiPriority w:val="99"/>
    <w:semiHidden/>
    <w:unhideWhenUsed/>
    <w:rsid w:val="00C22185"/>
    <w:pPr>
      <w:spacing w:after="120"/>
    </w:pPr>
  </w:style>
  <w:style w:type="character" w:customStyle="1" w:styleId="CorpsdetexteCar">
    <w:name w:val="Corps de texte Car"/>
    <w:basedOn w:val="Policepardfaut"/>
    <w:link w:val="Corpsdetexte"/>
    <w:uiPriority w:val="99"/>
    <w:semiHidden/>
    <w:rsid w:val="00C22185"/>
  </w:style>
  <w:style w:type="character" w:customStyle="1" w:styleId="TitreCar">
    <w:name w:val="Titre Car"/>
    <w:basedOn w:val="Policepardfaut"/>
    <w:link w:val="Titre"/>
    <w:uiPriority w:val="10"/>
    <w:rsid w:val="00C378A9"/>
    <w:rPr>
      <w:rFonts w:asciiTheme="majorHAnsi" w:eastAsiaTheme="majorEastAsia" w:hAnsiTheme="majorHAnsi" w:cstheme="majorBidi"/>
      <w:color w:val="329E82"/>
      <w:spacing w:val="-10"/>
      <w:kern w:val="28"/>
      <w:sz w:val="56"/>
      <w:szCs w:val="56"/>
    </w:rPr>
  </w:style>
  <w:style w:type="character" w:customStyle="1" w:styleId="Titre3Car">
    <w:name w:val="Titre 3 Car"/>
    <w:basedOn w:val="Policepardfaut"/>
    <w:link w:val="Titre3"/>
    <w:uiPriority w:val="9"/>
    <w:rsid w:val="00D611A4"/>
    <w:rPr>
      <w:rFonts w:ascii="Century Gothic" w:eastAsiaTheme="majorEastAsia" w:hAnsi="Century Gothic" w:cstheme="majorBidi"/>
      <w:sz w:val="24"/>
      <w:szCs w:val="24"/>
    </w:rPr>
  </w:style>
  <w:style w:type="character" w:customStyle="1" w:styleId="Titre4Car">
    <w:name w:val="Titre 4 Car"/>
    <w:basedOn w:val="Policepardfaut"/>
    <w:link w:val="Titre4"/>
    <w:uiPriority w:val="9"/>
    <w:rsid w:val="00B95427"/>
    <w:rPr>
      <w:rFonts w:ascii="Century Gothic" w:eastAsiaTheme="majorEastAsia" w:hAnsi="Century Gothic" w:cstheme="majorBidi"/>
      <w:i/>
      <w:iCs/>
      <w:sz w:val="24"/>
      <w:szCs w:val="24"/>
    </w:rPr>
  </w:style>
  <w:style w:type="paragraph" w:styleId="Retraitcorpsdetexte3">
    <w:name w:val="Body Text Indent 3"/>
    <w:basedOn w:val="Normal"/>
    <w:link w:val="Retraitcorpsdetexte3Car"/>
    <w:uiPriority w:val="99"/>
    <w:unhideWhenUsed/>
    <w:rsid w:val="00351654"/>
    <w:pPr>
      <w:spacing w:after="120"/>
      <w:ind w:left="283"/>
    </w:pPr>
    <w:rPr>
      <w:sz w:val="16"/>
      <w:szCs w:val="16"/>
    </w:rPr>
  </w:style>
  <w:style w:type="character" w:customStyle="1" w:styleId="Retraitcorpsdetexte3Car">
    <w:name w:val="Retrait corps de texte 3 Car"/>
    <w:basedOn w:val="Policepardfaut"/>
    <w:link w:val="Retraitcorpsdetexte3"/>
    <w:uiPriority w:val="99"/>
    <w:rsid w:val="00351654"/>
    <w:rPr>
      <w:sz w:val="16"/>
      <w:szCs w:val="16"/>
    </w:rPr>
  </w:style>
  <w:style w:type="paragraph" w:styleId="Retraitcorpsdetexte2">
    <w:name w:val="Body Text Indent 2"/>
    <w:basedOn w:val="Normal"/>
    <w:link w:val="Retraitcorpsdetexte2Car"/>
    <w:uiPriority w:val="99"/>
    <w:semiHidden/>
    <w:unhideWhenUsed/>
    <w:rsid w:val="004C5C3B"/>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4C5C3B"/>
  </w:style>
  <w:style w:type="character" w:styleId="Lienhypertextesuivivisit">
    <w:name w:val="FollowedHyperlink"/>
    <w:basedOn w:val="Policepardfaut"/>
    <w:uiPriority w:val="99"/>
    <w:semiHidden/>
    <w:unhideWhenUsed/>
    <w:rsid w:val="00F11E63"/>
    <w:rPr>
      <w:color w:val="954F72" w:themeColor="followedHyperlink"/>
      <w:u w:val="single"/>
    </w:rPr>
  </w:style>
  <w:style w:type="paragraph" w:styleId="Textedebulles">
    <w:name w:val="Balloon Text"/>
    <w:basedOn w:val="Normal"/>
    <w:link w:val="TextedebullesCar"/>
    <w:uiPriority w:val="99"/>
    <w:semiHidden/>
    <w:unhideWhenUsed/>
    <w:rsid w:val="0080515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0515F"/>
    <w:rPr>
      <w:rFonts w:ascii="Segoe UI" w:hAnsi="Segoe UI" w:cs="Segoe UI"/>
      <w:sz w:val="18"/>
      <w:szCs w:val="18"/>
    </w:rPr>
  </w:style>
  <w:style w:type="table" w:customStyle="1" w:styleId="Grilledutableau1">
    <w:name w:val="Grille du tableau1"/>
    <w:basedOn w:val="TableauNormal"/>
    <w:next w:val="Grilledutableau"/>
    <w:rsid w:val="002A72AF"/>
    <w:pPr>
      <w:spacing w:after="0" w:line="240" w:lineRule="auto"/>
    </w:pPr>
    <w:rPr>
      <w:rFonts w:eastAsia="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621430">
      <w:bodyDiv w:val="1"/>
      <w:marLeft w:val="0"/>
      <w:marRight w:val="0"/>
      <w:marTop w:val="0"/>
      <w:marBottom w:val="0"/>
      <w:divBdr>
        <w:top w:val="none" w:sz="0" w:space="0" w:color="auto"/>
        <w:left w:val="none" w:sz="0" w:space="0" w:color="auto"/>
        <w:bottom w:val="none" w:sz="0" w:space="0" w:color="auto"/>
        <w:right w:val="none" w:sz="0" w:space="0" w:color="auto"/>
      </w:divBdr>
    </w:div>
    <w:div w:id="457263097">
      <w:bodyDiv w:val="1"/>
      <w:marLeft w:val="0"/>
      <w:marRight w:val="0"/>
      <w:marTop w:val="0"/>
      <w:marBottom w:val="0"/>
      <w:divBdr>
        <w:top w:val="none" w:sz="0" w:space="0" w:color="auto"/>
        <w:left w:val="none" w:sz="0" w:space="0" w:color="auto"/>
        <w:bottom w:val="none" w:sz="0" w:space="0" w:color="auto"/>
        <w:right w:val="none" w:sz="0" w:space="0" w:color="auto"/>
      </w:divBdr>
    </w:div>
    <w:div w:id="699086366">
      <w:bodyDiv w:val="1"/>
      <w:marLeft w:val="0"/>
      <w:marRight w:val="0"/>
      <w:marTop w:val="0"/>
      <w:marBottom w:val="0"/>
      <w:divBdr>
        <w:top w:val="none" w:sz="0" w:space="0" w:color="auto"/>
        <w:left w:val="none" w:sz="0" w:space="0" w:color="auto"/>
        <w:bottom w:val="none" w:sz="0" w:space="0" w:color="auto"/>
        <w:right w:val="none" w:sz="0" w:space="0" w:color="auto"/>
      </w:divBdr>
    </w:div>
    <w:div w:id="789008891">
      <w:bodyDiv w:val="1"/>
      <w:marLeft w:val="0"/>
      <w:marRight w:val="0"/>
      <w:marTop w:val="0"/>
      <w:marBottom w:val="0"/>
      <w:divBdr>
        <w:top w:val="none" w:sz="0" w:space="0" w:color="auto"/>
        <w:left w:val="none" w:sz="0" w:space="0" w:color="auto"/>
        <w:bottom w:val="none" w:sz="0" w:space="0" w:color="auto"/>
        <w:right w:val="none" w:sz="0" w:space="0" w:color="auto"/>
      </w:divBdr>
    </w:div>
    <w:div w:id="204880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Dessin_Microsoft_Visio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2.jpeg"/><Relationship Id="rId21" Type="http://schemas.openxmlformats.org/officeDocument/2006/relationships/package" Target="embeddings/Dessin_Microsoft_Visio5.vsdx"/><Relationship Id="rId34" Type="http://schemas.openxmlformats.org/officeDocument/2006/relationships/image" Target="media/image17.jpeg"/><Relationship Id="rId42" Type="http://schemas.openxmlformats.org/officeDocument/2006/relationships/hyperlink" Target="https://www.developpez.net/forums/d1168230/c-cpp/c/debuter/conversion-virgule-fixe-virgule-flottante/" TargetMode="External"/><Relationship Id="rId47" Type="http://schemas.openxmlformats.org/officeDocument/2006/relationships/hyperlink" Target="https://stackoverflow.com/questions/85702/how-can-i-make-a-combobox-non-editable-in-net" TargetMode="External"/><Relationship Id="rId50" Type="http://schemas.openxmlformats.org/officeDocument/2006/relationships/hyperlink" Target="http://www.binaryconvert.com/result_signed_int.html?decimal=045050"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package" Target="embeddings/Dessin_Microsoft_Visio.vsdx"/><Relationship Id="rId24" Type="http://schemas.openxmlformats.org/officeDocument/2006/relationships/image" Target="media/image8.emf"/><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package" Target="embeddings/Dessin_Microsoft_Visio8.vsdx"/><Relationship Id="rId45" Type="http://schemas.openxmlformats.org/officeDocument/2006/relationships/hyperlink" Target="https://msdn.microsoft.com/fr-fr/library/aka44szs(v=vs.110).aspx"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1.emf"/><Relationship Id="rId19" Type="http://schemas.openxmlformats.org/officeDocument/2006/relationships/package" Target="embeddings/Dessin_Microsoft_Visio4.vsdx"/><Relationship Id="rId31" Type="http://schemas.openxmlformats.org/officeDocument/2006/relationships/image" Target="media/image14.jpeg"/><Relationship Id="rId44" Type="http://schemas.openxmlformats.org/officeDocument/2006/relationships/hyperlink" Target="https://msdn.microsoft.com/fr-fr/library/aka44szs(v=vs.110).aspx"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culture-informatique.net/conversion-binaire-decimal-hexadecimal-main/" TargetMode="External"/><Relationship Id="rId48" Type="http://schemas.openxmlformats.org/officeDocument/2006/relationships/hyperlink" Target="https://codes-sources.commentcamarche.net/forum/affich-298450-ouverture-form-avec-bouton" TargetMode="External"/><Relationship Id="rId8" Type="http://schemas.openxmlformats.org/officeDocument/2006/relationships/endnotes" Target="endnotes.xml"/><Relationship Id="rId51" Type="http://schemas.openxmlformats.org/officeDocument/2006/relationships/hyperlink" Target="http://villemin.gerard.free.fr/Wwwgvmm/Numerati/BINAIRE/Negatif.htm" TargetMode="Externa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package" Target="embeddings/Dessin_Microsoft_Visio3.vsdx"/><Relationship Id="rId25" Type="http://schemas.openxmlformats.org/officeDocument/2006/relationships/package" Target="embeddings/Dessin_Microsoft_Visio7.vsdx"/><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hyperlink" Target="https://stackoverflow.com/questions/273141/regex-for-numbers-only" TargetMode="External"/><Relationship Id="rId20" Type="http://schemas.openxmlformats.org/officeDocument/2006/relationships/image" Target="media/image6.emf"/><Relationship Id="rId41" Type="http://schemas.openxmlformats.org/officeDocument/2006/relationships/hyperlink" Target="http://www.groupeisf.net/automatismes/Numeration/Numeration_binaire/Ressources/Logique_combinatoire/html/01/28-ess0102006.ht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Dessin_Microsoft_Visio2.vsdx"/><Relationship Id="rId23" Type="http://schemas.openxmlformats.org/officeDocument/2006/relationships/package" Target="embeddings/Dessin_Microsoft_Visio6.vsdx"/><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hyperlink" Target="http://www.naa.fr/support/cnv_bi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H:\Rapport_pour_tpi.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730C82-F6E5-4F1E-83B3-BC271F5E6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Rapport_pour_tpi.dotx</Template>
  <TotalTime>3856</TotalTime>
  <Pages>31</Pages>
  <Words>6628</Words>
  <Characters>36459</Characters>
  <Application>Microsoft Office Word</Application>
  <DocSecurity>0</DocSecurity>
  <Lines>303</Lines>
  <Paragraphs>86</Paragraphs>
  <ScaleCrop>false</ScaleCrop>
  <HeadingPairs>
    <vt:vector size="2" baseType="variant">
      <vt:variant>
        <vt:lpstr>Titre</vt:lpstr>
      </vt:variant>
      <vt:variant>
        <vt:i4>1</vt:i4>
      </vt:variant>
    </vt:vector>
  </HeadingPairs>
  <TitlesOfParts>
    <vt:vector size="1" baseType="lpstr">
      <vt:lpstr>Convertisseur de bases pour des nombres entiers et réels, codés sur 32 bits</vt:lpstr>
    </vt:vector>
  </TitlesOfParts>
  <Company>ETML</Company>
  <LinksUpToDate>false</LinksUpToDate>
  <CharactersWithSpaces>43001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Convertisseur de bases pour des nombres entiers et réels, codés sur 32 bits</dc:title>
  <dc:subject/>
  <dc:creator>Carbonara Christian</dc:creator>
  <cp:keywords/>
  <dc:description/>
  <cp:lastModifiedBy>Carbonara Christian</cp:lastModifiedBy>
  <cp:revision>1718</cp:revision>
  <cp:lastPrinted>2018-06-07T12:00:00Z</cp:lastPrinted>
  <dcterms:created xsi:type="dcterms:W3CDTF">2018-05-09T13:18:00Z</dcterms:created>
  <dcterms:modified xsi:type="dcterms:W3CDTF">2018-06-07T12:06:00Z</dcterms:modified>
</cp:coreProperties>
</file>