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5225018"/>
        <w:docPartObj>
          <w:docPartGallery w:val="Cover Pages"/>
          <w:docPartUnique/>
        </w:docPartObj>
      </w:sdtPr>
      <w:sdtEndPr/>
      <w:sdtContent>
        <w:p w:rsidR="00F84BE9" w:rsidRDefault="00F84BE9">
          <w:r>
            <w:rPr>
              <w:noProof/>
              <w:lang w:eastAsia="fr-CH"/>
            </w:rPr>
            <mc:AlternateContent>
              <mc:Choice Requires="wpg">
                <w:drawing>
                  <wp:anchor distT="0" distB="0" distL="114300" distR="114300" simplePos="0" relativeHeight="251659264" behindDoc="0" locked="0" layoutInCell="1" allowOverlap="1">
                    <wp:simplePos x="0" y="0"/>
                    <wp:positionH relativeFrom="page">
                      <wp:posOffset>4536440</wp:posOffset>
                    </wp:positionH>
                    <wp:positionV relativeFrom="page">
                      <wp:posOffset>-292</wp:posOffset>
                    </wp:positionV>
                    <wp:extent cx="3113670" cy="10058400"/>
                    <wp:effectExtent l="0" t="0" r="5080" b="1397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29E82">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7AF9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05-18T00:00:00Z">
                                      <w:dateFormat w:val="yyyy"/>
                                      <w:lid w:val="fr-FR"/>
                                      <w:storeMappedDataAs w:val="dateTime"/>
                                      <w:calendar w:val="gregorian"/>
                                    </w:date>
                                  </w:sdtPr>
                                  <w:sdtEndPr/>
                                  <w:sdtContent>
                                    <w:p w:rsidR="00AB5676" w:rsidRDefault="00AB5676">
                                      <w:pPr>
                                        <w:pStyle w:val="Sansinterligne"/>
                                        <w:rPr>
                                          <w:color w:val="FFFFFF" w:themeColor="background1"/>
                                          <w:sz w:val="96"/>
                                          <w:szCs w:val="96"/>
                                        </w:rPr>
                                      </w:pPr>
                                      <w:r>
                                        <w:rPr>
                                          <w:color w:val="FFFFFF" w:themeColor="background1"/>
                                          <w:sz w:val="96"/>
                                          <w:szCs w:val="96"/>
                                          <w:lang w:val="fr-FR"/>
                                        </w:rPr>
                                        <w:t>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B5676" w:rsidRPr="00B629CB" w:rsidRDefault="00783AC2">
                                  <w:pPr>
                                    <w:pStyle w:val="Sansinterligne"/>
                                    <w:spacing w:line="360" w:lineRule="auto"/>
                                    <w:rPr>
                                      <w:color w:val="FFFFFF" w:themeColor="background1"/>
                                      <w:sz w:val="24"/>
                                    </w:rPr>
                                  </w:pPr>
                                  <w:sdt>
                                    <w:sdtPr>
                                      <w:rPr>
                                        <w:color w:val="FFFFFF" w:themeColor="background1"/>
                                        <w:sz w:val="24"/>
                                      </w:rPr>
                                      <w:alias w:val="Auteur"/>
                                      <w:id w:val="-594704159"/>
                                      <w:dataBinding w:prefixMappings="xmlns:ns0='http://schemas.openxmlformats.org/package/2006/metadata/core-properties' xmlns:ns1='http://purl.org/dc/elements/1.1/'" w:xpath="/ns0:coreProperties[1]/ns1:creator[1]" w:storeItemID="{6C3C8BC8-F283-45AE-878A-BAB7291924A1}"/>
                                      <w:text/>
                                    </w:sdtPr>
                                    <w:sdtEndPr/>
                                    <w:sdtContent>
                                      <w:r w:rsidR="00AB5676" w:rsidRPr="00B629CB">
                                        <w:rPr>
                                          <w:color w:val="FFFFFF" w:themeColor="background1"/>
                                          <w:sz w:val="24"/>
                                        </w:rPr>
                                        <w:t>Carbonara Christian</w:t>
                                      </w:r>
                                    </w:sdtContent>
                                  </w:sdt>
                                  <w:r w:rsidR="00AB5676" w:rsidRPr="00B629CB">
                                    <w:rPr>
                                      <w:color w:val="FFFFFF" w:themeColor="background1"/>
                                      <w:sz w:val="24"/>
                                    </w:rPr>
                                    <w:t xml:space="preserve"> – CIN4B</w:t>
                                  </w:r>
                                </w:p>
                                <w:p w:rsidR="00AB5676" w:rsidRPr="00B629CB" w:rsidRDefault="00783AC2">
                                  <w:pPr>
                                    <w:pStyle w:val="Sansinterligne"/>
                                    <w:spacing w:line="360" w:lineRule="auto"/>
                                    <w:rPr>
                                      <w:color w:val="FFFFFF" w:themeColor="background1"/>
                                      <w:sz w:val="24"/>
                                    </w:rPr>
                                  </w:pPr>
                                  <w:sdt>
                                    <w:sdtPr>
                                      <w:rPr>
                                        <w:color w:val="FFFFFF" w:themeColor="background1"/>
                                        <w:sz w:val="24"/>
                                      </w:rPr>
                                      <w:alias w:val="Société"/>
                                      <w:id w:val="-1985698652"/>
                                      <w:dataBinding w:prefixMappings="xmlns:ns0='http://schemas.openxmlformats.org/officeDocument/2006/extended-properties'" w:xpath="/ns0:Properties[1]/ns0:Company[1]" w:storeItemID="{6668398D-A668-4E3E-A5EB-62B293D839F1}"/>
                                      <w:text/>
                                    </w:sdtPr>
                                    <w:sdtEndPr/>
                                    <w:sdtContent>
                                      <w:r w:rsidR="00AB5676" w:rsidRPr="00B629CB">
                                        <w:rPr>
                                          <w:color w:val="FFFFFF" w:themeColor="background1"/>
                                          <w:sz w:val="24"/>
                                        </w:rPr>
                                        <w:t>ETML</w:t>
                                      </w:r>
                                    </w:sdtContent>
                                  </w:sdt>
                                </w:p>
                                <w:sdt>
                                  <w:sdtPr>
                                    <w:rPr>
                                      <w:color w:val="FFFFFF" w:themeColor="background1"/>
                                      <w:sz w:val="24"/>
                                    </w:rPr>
                                    <w:alias w:val="Date"/>
                                    <w:id w:val="2095425396"/>
                                    <w:dataBinding w:prefixMappings="xmlns:ns0='http://schemas.microsoft.com/office/2006/coverPageProps'" w:xpath="/ns0:CoverPageProperties[1]/ns0:PublishDate[1]" w:storeItemID="{55AF091B-3C7A-41E3-B477-F2FDAA23CFDA}"/>
                                    <w:date w:fullDate="2018-05-18T00:00:00Z">
                                      <w:dateFormat w:val="dd/MM/yyyy"/>
                                      <w:lid w:val="fr-FR"/>
                                      <w:storeMappedDataAs w:val="dateTime"/>
                                      <w:calendar w:val="gregorian"/>
                                    </w:date>
                                  </w:sdtPr>
                                  <w:sdtEndPr/>
                                  <w:sdtContent>
                                    <w:p w:rsidR="00AB5676" w:rsidRPr="00B629CB" w:rsidRDefault="00AB5676">
                                      <w:pPr>
                                        <w:pStyle w:val="Sansinterligne"/>
                                        <w:spacing w:line="360" w:lineRule="auto"/>
                                        <w:rPr>
                                          <w:color w:val="FFFFFF" w:themeColor="background1"/>
                                          <w:sz w:val="24"/>
                                        </w:rPr>
                                      </w:pPr>
                                      <w:r w:rsidRPr="00B629CB">
                                        <w:rPr>
                                          <w:color w:val="FFFFFF" w:themeColor="background1"/>
                                          <w:sz w:val="24"/>
                                          <w:lang w:val="fr-FR"/>
                                        </w:rPr>
                                        <w:t>18/05/2018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8wMYA&#10;AADcAAAADwAAAGRycy9kb3ducmV2LnhtbESPQWvCQBSE70L/w/IK3nRjq7ZNXUUFwYoeTCu5PrLP&#10;JJh9G7Krxn/vCgWPw8x8w0xmranEhRpXWlYw6EcgiDOrS84V/P2uep8gnEfWWFkmBTdyMJu+dCYY&#10;a3vlPV0Sn4sAYRejgsL7OpbSZQUZdH1bEwfvaBuDPsgml7rBa4CbSr5F0VgaLDksFFjTsqDslJyN&#10;ArlL0sX29H4Y/djFIfoYp/PNOlWq+9rOv0F4av0z/N9eawXD0Rc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h8wMYAAADcAAAADwAAAAAAAAAAAAAAAACYAgAAZHJz&#10;L2Rvd25yZXYueG1sUEsFBgAAAAAEAAQA9QAAAIsDAAAAAA==&#10;" fillcolor="#329e82"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fO8cEA&#10;AADcAAAADwAAAGRycy9kb3ducmV2LnhtbERPyWrDMBC9B/oPYgq9JXJLSYsTJZQ0S8mtbj9gsCa2&#10;HGtkJHnJ30eHQo+Pt6+3k23FQD4YxwqeFxkI4tJpw5WC35/D/B1EiMgaW8ek4EYBtpuH2Rpz7Ub+&#10;pqGIlUghHHJUUMfY5VKGsiaLYeE64sRdnLcYE/SV1B7HFG5b+ZJlS2nRcGqosaNdTeW16K2CwZzl&#10;qTnqS1M6e/586wvT7HdKPT1OHysQkab4L/5zf2kFr8s0P51JR0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nzvHBAAAA3AAAAA8AAAAAAAAAAAAAAAAAmAIAAGRycy9kb3du&#10;cmV2LnhtbFBLBQYAAAAABAAEAPUAAACGAwAAAAA=&#10;" fillcolor="#37af90"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05-18T00:00:00Z">
                                <w:dateFormat w:val="yyyy"/>
                                <w:lid w:val="fr-FR"/>
                                <w:storeMappedDataAs w:val="dateTime"/>
                                <w:calendar w:val="gregorian"/>
                              </w:date>
                            </w:sdtPr>
                            <w:sdtContent>
                              <w:p w:rsidR="00AB5676" w:rsidRDefault="00AB5676">
                                <w:pPr>
                                  <w:pStyle w:val="Sansinterligne"/>
                                  <w:rPr>
                                    <w:color w:val="FFFFFF" w:themeColor="background1"/>
                                    <w:sz w:val="96"/>
                                    <w:szCs w:val="96"/>
                                  </w:rPr>
                                </w:pPr>
                                <w:r>
                                  <w:rPr>
                                    <w:color w:val="FFFFFF" w:themeColor="background1"/>
                                    <w:sz w:val="96"/>
                                    <w:szCs w:val="96"/>
                                    <w:lang w:val="fr-FR"/>
                                  </w:rPr>
                                  <w:t>2018</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AB5676" w:rsidRPr="00B629CB" w:rsidRDefault="00AB5676">
                            <w:pPr>
                              <w:pStyle w:val="Sansinterligne"/>
                              <w:spacing w:line="360" w:lineRule="auto"/>
                              <w:rPr>
                                <w:color w:val="FFFFFF" w:themeColor="background1"/>
                                <w:sz w:val="24"/>
                              </w:rPr>
                            </w:pPr>
                            <w:sdt>
                              <w:sdtPr>
                                <w:rPr>
                                  <w:color w:val="FFFFFF" w:themeColor="background1"/>
                                  <w:sz w:val="24"/>
                                </w:rPr>
                                <w:alias w:val="Auteur"/>
                                <w:id w:val="-594704159"/>
                                <w:dataBinding w:prefixMappings="xmlns:ns0='http://schemas.openxmlformats.org/package/2006/metadata/core-properties' xmlns:ns1='http://purl.org/dc/elements/1.1/'" w:xpath="/ns0:coreProperties[1]/ns1:creator[1]" w:storeItemID="{6C3C8BC8-F283-45AE-878A-BAB7291924A1}"/>
                                <w:text/>
                              </w:sdtPr>
                              <w:sdtContent>
                                <w:r w:rsidRPr="00B629CB">
                                  <w:rPr>
                                    <w:color w:val="FFFFFF" w:themeColor="background1"/>
                                    <w:sz w:val="24"/>
                                  </w:rPr>
                                  <w:t>Carbonara Christian</w:t>
                                </w:r>
                              </w:sdtContent>
                            </w:sdt>
                            <w:r w:rsidRPr="00B629CB">
                              <w:rPr>
                                <w:color w:val="FFFFFF" w:themeColor="background1"/>
                                <w:sz w:val="24"/>
                              </w:rPr>
                              <w:t xml:space="preserve"> – CIN4B</w:t>
                            </w:r>
                          </w:p>
                          <w:p w:rsidR="00AB5676" w:rsidRPr="00B629CB" w:rsidRDefault="00AB5676">
                            <w:pPr>
                              <w:pStyle w:val="Sansinterligne"/>
                              <w:spacing w:line="360" w:lineRule="auto"/>
                              <w:rPr>
                                <w:color w:val="FFFFFF" w:themeColor="background1"/>
                                <w:sz w:val="24"/>
                              </w:rPr>
                            </w:pPr>
                            <w:sdt>
                              <w:sdtPr>
                                <w:rPr>
                                  <w:color w:val="FFFFFF" w:themeColor="background1"/>
                                  <w:sz w:val="24"/>
                                </w:rPr>
                                <w:alias w:val="Société"/>
                                <w:id w:val="-1985698652"/>
                                <w:dataBinding w:prefixMappings="xmlns:ns0='http://schemas.openxmlformats.org/officeDocument/2006/extended-properties'" w:xpath="/ns0:Properties[1]/ns0:Company[1]" w:storeItemID="{6668398D-A668-4E3E-A5EB-62B293D839F1}"/>
                                <w:text/>
                              </w:sdtPr>
                              <w:sdtContent>
                                <w:r w:rsidRPr="00B629CB">
                                  <w:rPr>
                                    <w:color w:val="FFFFFF" w:themeColor="background1"/>
                                    <w:sz w:val="24"/>
                                  </w:rPr>
                                  <w:t>ETML</w:t>
                                </w:r>
                              </w:sdtContent>
                            </w:sdt>
                          </w:p>
                          <w:sdt>
                            <w:sdtPr>
                              <w:rPr>
                                <w:color w:val="FFFFFF" w:themeColor="background1"/>
                                <w:sz w:val="24"/>
                              </w:rPr>
                              <w:alias w:val="Date"/>
                              <w:id w:val="2095425396"/>
                              <w:dataBinding w:prefixMappings="xmlns:ns0='http://schemas.microsoft.com/office/2006/coverPageProps'" w:xpath="/ns0:CoverPageProperties[1]/ns0:PublishDate[1]" w:storeItemID="{55AF091B-3C7A-41E3-B477-F2FDAA23CFDA}"/>
                              <w:date w:fullDate="2018-05-18T00:00:00Z">
                                <w:dateFormat w:val="dd/MM/yyyy"/>
                                <w:lid w:val="fr-FR"/>
                                <w:storeMappedDataAs w:val="dateTime"/>
                                <w:calendar w:val="gregorian"/>
                              </w:date>
                            </w:sdtPr>
                            <w:sdtContent>
                              <w:p w:rsidR="00AB5676" w:rsidRPr="00B629CB" w:rsidRDefault="00AB5676">
                                <w:pPr>
                                  <w:pStyle w:val="Sansinterligne"/>
                                  <w:spacing w:line="360" w:lineRule="auto"/>
                                  <w:rPr>
                                    <w:color w:val="FFFFFF" w:themeColor="background1"/>
                                    <w:sz w:val="24"/>
                                  </w:rPr>
                                </w:pPr>
                                <w:r w:rsidRPr="00B629CB">
                                  <w:rPr>
                                    <w:color w:val="FFFFFF" w:themeColor="background1"/>
                                    <w:sz w:val="24"/>
                                    <w:lang w:val="fr-FR"/>
                                  </w:rPr>
                                  <w:t>18/05/2018</w:t>
                                </w:r>
                              </w:p>
                            </w:sdtContent>
                          </w:sdt>
                        </w:txbxContent>
                      </v:textbox>
                    </v:rect>
                    <w10:wrap anchorx="page" anchory="page"/>
                  </v:group>
                </w:pict>
              </mc:Fallback>
            </mc:AlternateContent>
          </w:r>
        </w:p>
        <w:p w:rsidR="00F84BE9" w:rsidRDefault="00A2107E">
          <w:r>
            <w:rPr>
              <w:noProof/>
              <w:lang w:eastAsia="fr-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515100" cy="640080"/>
                    <wp:effectExtent l="0" t="0" r="19050" b="2476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322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581746756"/>
                                  <w:dataBinding w:prefixMappings="xmlns:ns0='http://schemas.openxmlformats.org/package/2006/metadata/core-properties' xmlns:ns1='http://purl.org/dc/elements/1.1/'" w:xpath="/ns0:coreProperties[1]/ns1:title[1]" w:storeItemID="{6C3C8BC8-F283-45AE-878A-BAB7291924A1}"/>
                                  <w:text/>
                                </w:sdtPr>
                                <w:sdtEndPr/>
                                <w:sdtContent>
                                  <w:p w:rsidR="00AB5676" w:rsidRDefault="00AB5676" w:rsidP="001A4E8E">
                                    <w:pPr>
                                      <w:pStyle w:val="Sansinterligne"/>
                                      <w:jc w:val="right"/>
                                      <w:rPr>
                                        <w:color w:val="FFFFFF" w:themeColor="background1"/>
                                        <w:sz w:val="72"/>
                                        <w:szCs w:val="72"/>
                                      </w:rPr>
                                    </w:pPr>
                                    <w:r>
                                      <w:rPr>
                                        <w:color w:val="FFFFFF" w:themeColor="background1"/>
                                        <w:sz w:val="72"/>
                                        <w:szCs w:val="72"/>
                                      </w:rPr>
                                      <w:t>Convertisseur de bases pour des nombres entiers et réels, codés sur 32 bits</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16" o:spid="_x0000_s1031" style="position:absolute;margin-left:0;margin-top:0;width:513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581746756"/>
                            <w:dataBinding w:prefixMappings="xmlns:ns0='http://schemas.openxmlformats.org/package/2006/metadata/core-properties' xmlns:ns1='http://purl.org/dc/elements/1.1/'" w:xpath="/ns0:coreProperties[1]/ns1:title[1]" w:storeItemID="{6C3C8BC8-F283-45AE-878A-BAB7291924A1}"/>
                            <w:text/>
                          </w:sdtPr>
                          <w:sdtContent>
                            <w:p w:rsidR="00AB5676" w:rsidRDefault="00AB5676" w:rsidP="001A4E8E">
                              <w:pPr>
                                <w:pStyle w:val="Sansinterligne"/>
                                <w:jc w:val="right"/>
                                <w:rPr>
                                  <w:color w:val="FFFFFF" w:themeColor="background1"/>
                                  <w:sz w:val="72"/>
                                  <w:szCs w:val="72"/>
                                </w:rPr>
                              </w:pPr>
                              <w:r>
                                <w:rPr>
                                  <w:color w:val="FFFFFF" w:themeColor="background1"/>
                                  <w:sz w:val="72"/>
                                  <w:szCs w:val="72"/>
                                </w:rPr>
                                <w:t>Convertisseur de bases pour des nombres entiers et réels, codés sur 32 bits</w:t>
                              </w:r>
                            </w:p>
                          </w:sdtContent>
                        </w:sdt>
                      </w:txbxContent>
                    </v:textbox>
                    <w10:wrap anchorx="page" anchory="page"/>
                  </v:rect>
                </w:pict>
              </mc:Fallback>
            </mc:AlternateContent>
          </w:r>
          <w:r w:rsidR="00F84BE9">
            <w:br w:type="page"/>
          </w:r>
        </w:p>
      </w:sdtContent>
    </w:sdt>
    <w:tbl>
      <w:tblPr>
        <w:tblStyle w:val="Grilledutableau"/>
        <w:tblW w:w="0" w:type="auto"/>
        <w:jc w:val="center"/>
        <w:tblInd w:w="0" w:type="dxa"/>
        <w:tblBorders>
          <w:top w:val="none" w:sz="0" w:space="0" w:color="auto"/>
          <w:left w:val="none" w:sz="0" w:space="0" w:color="auto"/>
          <w:right w:val="none" w:sz="0" w:space="0" w:color="auto"/>
        </w:tblBorders>
        <w:tblLook w:val="04A0" w:firstRow="1" w:lastRow="0" w:firstColumn="1" w:lastColumn="0" w:noHBand="0" w:noVBand="1"/>
      </w:tblPr>
      <w:tblGrid>
        <w:gridCol w:w="9062"/>
      </w:tblGrid>
      <w:tr w:rsidR="00E2431A" w:rsidTr="00C22185">
        <w:trPr>
          <w:jc w:val="center"/>
        </w:trPr>
        <w:tc>
          <w:tcPr>
            <w:tcW w:w="9062" w:type="dxa"/>
          </w:tcPr>
          <w:p w:rsidR="00E2431A" w:rsidRPr="00BC33C5" w:rsidRDefault="00E2431A" w:rsidP="00C378A9">
            <w:pPr>
              <w:pStyle w:val="Titre"/>
              <w:jc w:val="center"/>
              <w:rPr>
                <w:sz w:val="48"/>
                <w:lang w:val="fr-FR"/>
              </w:rPr>
            </w:pPr>
            <w:r w:rsidRPr="00BC33C5">
              <w:rPr>
                <w:sz w:val="48"/>
                <w:lang w:val="fr-FR"/>
              </w:rPr>
              <w:lastRenderedPageBreak/>
              <w:t>Table des matières</w:t>
            </w:r>
          </w:p>
        </w:tc>
      </w:tr>
    </w:tbl>
    <w:sdt>
      <w:sdtPr>
        <w:rPr>
          <w:lang w:val="fr-FR"/>
        </w:rPr>
        <w:id w:val="612258529"/>
        <w:docPartObj>
          <w:docPartGallery w:val="Table of Contents"/>
          <w:docPartUnique/>
        </w:docPartObj>
      </w:sdtPr>
      <w:sdtEndPr>
        <w:rPr>
          <w:b/>
          <w:bCs/>
          <w:sz w:val="16"/>
          <w:szCs w:val="20"/>
        </w:rPr>
      </w:sdtEndPr>
      <w:sdtContent>
        <w:p w:rsidR="00E2431A" w:rsidRPr="00DB57D4" w:rsidRDefault="00E2431A" w:rsidP="00DB57D4">
          <w:pPr>
            <w:spacing w:after="60"/>
            <w:rPr>
              <w:sz w:val="2"/>
            </w:rPr>
          </w:pPr>
        </w:p>
        <w:p w:rsidR="00DD4C00" w:rsidRDefault="00E2431A">
          <w:pPr>
            <w:pStyle w:val="TM1"/>
            <w:tabs>
              <w:tab w:val="left" w:pos="440"/>
              <w:tab w:val="right" w:leader="dot" w:pos="9062"/>
            </w:tabs>
            <w:rPr>
              <w:rFonts w:asciiTheme="minorHAnsi" w:eastAsiaTheme="minorEastAsia" w:hAnsiTheme="minorHAnsi"/>
              <w:noProof/>
              <w:lang w:eastAsia="fr-CH"/>
            </w:rPr>
          </w:pPr>
          <w:r w:rsidRPr="008C6EDC">
            <w:rPr>
              <w:sz w:val="14"/>
              <w:szCs w:val="20"/>
            </w:rPr>
            <w:fldChar w:fldCharType="begin"/>
          </w:r>
          <w:r w:rsidRPr="008C6EDC">
            <w:rPr>
              <w:sz w:val="14"/>
              <w:szCs w:val="20"/>
            </w:rPr>
            <w:instrText xml:space="preserve"> TOC \o "1-3" \h \z \u </w:instrText>
          </w:r>
          <w:r w:rsidRPr="008C6EDC">
            <w:rPr>
              <w:sz w:val="14"/>
              <w:szCs w:val="20"/>
            </w:rPr>
            <w:fldChar w:fldCharType="separate"/>
          </w:r>
          <w:hyperlink w:anchor="_Toc516091140" w:history="1">
            <w:r w:rsidR="00DD4C00" w:rsidRPr="00BA70A5">
              <w:rPr>
                <w:rStyle w:val="Lienhypertexte"/>
                <w:noProof/>
              </w:rPr>
              <w:t>1.</w:t>
            </w:r>
            <w:r w:rsidR="00DD4C00">
              <w:rPr>
                <w:rFonts w:asciiTheme="minorHAnsi" w:eastAsiaTheme="minorEastAsia" w:hAnsiTheme="minorHAnsi"/>
                <w:noProof/>
                <w:lang w:eastAsia="fr-CH"/>
              </w:rPr>
              <w:tab/>
            </w:r>
            <w:r w:rsidR="00DD4C00" w:rsidRPr="00BA70A5">
              <w:rPr>
                <w:rStyle w:val="Lienhypertexte"/>
                <w:noProof/>
              </w:rPr>
              <w:t>Spécifications</w:t>
            </w:r>
            <w:r w:rsidR="00DD4C00">
              <w:rPr>
                <w:noProof/>
                <w:webHidden/>
              </w:rPr>
              <w:tab/>
            </w:r>
            <w:r w:rsidR="00DD4C00">
              <w:rPr>
                <w:noProof/>
                <w:webHidden/>
              </w:rPr>
              <w:fldChar w:fldCharType="begin"/>
            </w:r>
            <w:r w:rsidR="00DD4C00">
              <w:rPr>
                <w:noProof/>
                <w:webHidden/>
              </w:rPr>
              <w:instrText xml:space="preserve"> PAGEREF _Toc516091140 \h </w:instrText>
            </w:r>
            <w:r w:rsidR="00DD4C00">
              <w:rPr>
                <w:noProof/>
                <w:webHidden/>
              </w:rPr>
            </w:r>
            <w:r w:rsidR="00DD4C00">
              <w:rPr>
                <w:noProof/>
                <w:webHidden/>
              </w:rPr>
              <w:fldChar w:fldCharType="separate"/>
            </w:r>
            <w:r w:rsidR="00DD4C00">
              <w:rPr>
                <w:noProof/>
                <w:webHidden/>
              </w:rPr>
              <w:t>3</w:t>
            </w:r>
            <w:r w:rsidR="00DD4C00">
              <w:rPr>
                <w:noProof/>
                <w:webHidden/>
              </w:rPr>
              <w:fldChar w:fldCharType="end"/>
            </w:r>
          </w:hyperlink>
        </w:p>
        <w:p w:rsidR="00DD4C00" w:rsidRDefault="00DD4C00">
          <w:pPr>
            <w:pStyle w:val="TM2"/>
            <w:rPr>
              <w:rFonts w:asciiTheme="minorHAnsi" w:hAnsiTheme="minorHAnsi" w:cstheme="minorBidi"/>
              <w:noProof/>
            </w:rPr>
          </w:pPr>
          <w:hyperlink w:anchor="_Toc516091141" w:history="1">
            <w:r w:rsidRPr="00BA70A5">
              <w:rPr>
                <w:rStyle w:val="Lienhypertexte"/>
                <w:noProof/>
              </w:rPr>
              <w:t>1.1.</w:t>
            </w:r>
            <w:r>
              <w:rPr>
                <w:rFonts w:asciiTheme="minorHAnsi" w:hAnsiTheme="minorHAnsi" w:cstheme="minorBidi"/>
                <w:noProof/>
              </w:rPr>
              <w:tab/>
            </w:r>
            <w:r w:rsidRPr="00BA70A5">
              <w:rPr>
                <w:rStyle w:val="Lienhypertexte"/>
                <w:noProof/>
              </w:rPr>
              <w:t>Titre</w:t>
            </w:r>
            <w:r>
              <w:rPr>
                <w:noProof/>
                <w:webHidden/>
              </w:rPr>
              <w:tab/>
            </w:r>
            <w:r>
              <w:rPr>
                <w:noProof/>
                <w:webHidden/>
              </w:rPr>
              <w:fldChar w:fldCharType="begin"/>
            </w:r>
            <w:r>
              <w:rPr>
                <w:noProof/>
                <w:webHidden/>
              </w:rPr>
              <w:instrText xml:space="preserve"> PAGEREF _Toc516091141 \h </w:instrText>
            </w:r>
            <w:r>
              <w:rPr>
                <w:noProof/>
                <w:webHidden/>
              </w:rPr>
            </w:r>
            <w:r>
              <w:rPr>
                <w:noProof/>
                <w:webHidden/>
              </w:rPr>
              <w:fldChar w:fldCharType="separate"/>
            </w:r>
            <w:r>
              <w:rPr>
                <w:noProof/>
                <w:webHidden/>
              </w:rPr>
              <w:t>3</w:t>
            </w:r>
            <w:r>
              <w:rPr>
                <w:noProof/>
                <w:webHidden/>
              </w:rPr>
              <w:fldChar w:fldCharType="end"/>
            </w:r>
          </w:hyperlink>
        </w:p>
        <w:p w:rsidR="00DD4C00" w:rsidRDefault="00DD4C00">
          <w:pPr>
            <w:pStyle w:val="TM2"/>
            <w:rPr>
              <w:rFonts w:asciiTheme="minorHAnsi" w:hAnsiTheme="minorHAnsi" w:cstheme="minorBidi"/>
              <w:noProof/>
            </w:rPr>
          </w:pPr>
          <w:hyperlink w:anchor="_Toc516091142" w:history="1">
            <w:r w:rsidRPr="00BA70A5">
              <w:rPr>
                <w:rStyle w:val="Lienhypertexte"/>
                <w:noProof/>
              </w:rPr>
              <w:t>1.2.</w:t>
            </w:r>
            <w:r>
              <w:rPr>
                <w:rFonts w:asciiTheme="minorHAnsi" w:hAnsiTheme="minorHAnsi" w:cstheme="minorBidi"/>
                <w:noProof/>
              </w:rPr>
              <w:tab/>
            </w:r>
            <w:r w:rsidRPr="00BA70A5">
              <w:rPr>
                <w:rStyle w:val="Lienhypertexte"/>
                <w:noProof/>
              </w:rPr>
              <w:t>Description</w:t>
            </w:r>
            <w:r>
              <w:rPr>
                <w:noProof/>
                <w:webHidden/>
              </w:rPr>
              <w:tab/>
            </w:r>
            <w:r>
              <w:rPr>
                <w:noProof/>
                <w:webHidden/>
              </w:rPr>
              <w:fldChar w:fldCharType="begin"/>
            </w:r>
            <w:r>
              <w:rPr>
                <w:noProof/>
                <w:webHidden/>
              </w:rPr>
              <w:instrText xml:space="preserve"> PAGEREF _Toc516091142 \h </w:instrText>
            </w:r>
            <w:r>
              <w:rPr>
                <w:noProof/>
                <w:webHidden/>
              </w:rPr>
            </w:r>
            <w:r>
              <w:rPr>
                <w:noProof/>
                <w:webHidden/>
              </w:rPr>
              <w:fldChar w:fldCharType="separate"/>
            </w:r>
            <w:r>
              <w:rPr>
                <w:noProof/>
                <w:webHidden/>
              </w:rPr>
              <w:t>3</w:t>
            </w:r>
            <w:r>
              <w:rPr>
                <w:noProof/>
                <w:webHidden/>
              </w:rPr>
              <w:fldChar w:fldCharType="end"/>
            </w:r>
          </w:hyperlink>
        </w:p>
        <w:p w:rsidR="00DD4C00" w:rsidRDefault="00DD4C00">
          <w:pPr>
            <w:pStyle w:val="TM2"/>
            <w:rPr>
              <w:rFonts w:asciiTheme="minorHAnsi" w:hAnsiTheme="minorHAnsi" w:cstheme="minorBidi"/>
              <w:noProof/>
            </w:rPr>
          </w:pPr>
          <w:hyperlink w:anchor="_Toc516091143" w:history="1">
            <w:r w:rsidRPr="00BA70A5">
              <w:rPr>
                <w:rStyle w:val="Lienhypertexte"/>
                <w:noProof/>
              </w:rPr>
              <w:t>1.3.</w:t>
            </w:r>
            <w:r>
              <w:rPr>
                <w:rFonts w:asciiTheme="minorHAnsi" w:hAnsiTheme="minorHAnsi" w:cstheme="minorBidi"/>
                <w:noProof/>
              </w:rPr>
              <w:tab/>
            </w:r>
            <w:r w:rsidRPr="00BA70A5">
              <w:rPr>
                <w:rStyle w:val="Lienhypertexte"/>
                <w:noProof/>
              </w:rPr>
              <w:t>Matériel et logiciels à disposition</w:t>
            </w:r>
            <w:r>
              <w:rPr>
                <w:noProof/>
                <w:webHidden/>
              </w:rPr>
              <w:tab/>
            </w:r>
            <w:r>
              <w:rPr>
                <w:noProof/>
                <w:webHidden/>
              </w:rPr>
              <w:fldChar w:fldCharType="begin"/>
            </w:r>
            <w:r>
              <w:rPr>
                <w:noProof/>
                <w:webHidden/>
              </w:rPr>
              <w:instrText xml:space="preserve"> PAGEREF _Toc516091143 \h </w:instrText>
            </w:r>
            <w:r>
              <w:rPr>
                <w:noProof/>
                <w:webHidden/>
              </w:rPr>
            </w:r>
            <w:r>
              <w:rPr>
                <w:noProof/>
                <w:webHidden/>
              </w:rPr>
              <w:fldChar w:fldCharType="separate"/>
            </w:r>
            <w:r>
              <w:rPr>
                <w:noProof/>
                <w:webHidden/>
              </w:rPr>
              <w:t>3</w:t>
            </w:r>
            <w:r>
              <w:rPr>
                <w:noProof/>
                <w:webHidden/>
              </w:rPr>
              <w:fldChar w:fldCharType="end"/>
            </w:r>
          </w:hyperlink>
        </w:p>
        <w:p w:rsidR="00DD4C00" w:rsidRDefault="00DD4C00">
          <w:pPr>
            <w:pStyle w:val="TM2"/>
            <w:rPr>
              <w:rFonts w:asciiTheme="minorHAnsi" w:hAnsiTheme="minorHAnsi" w:cstheme="minorBidi"/>
              <w:noProof/>
            </w:rPr>
          </w:pPr>
          <w:hyperlink w:anchor="_Toc516091144" w:history="1">
            <w:r w:rsidRPr="00BA70A5">
              <w:rPr>
                <w:rStyle w:val="Lienhypertexte"/>
                <w:noProof/>
              </w:rPr>
              <w:t>1.4.</w:t>
            </w:r>
            <w:r>
              <w:rPr>
                <w:rFonts w:asciiTheme="minorHAnsi" w:hAnsiTheme="minorHAnsi" w:cstheme="minorBidi"/>
                <w:noProof/>
              </w:rPr>
              <w:tab/>
            </w:r>
            <w:r w:rsidRPr="00BA70A5">
              <w:rPr>
                <w:rStyle w:val="Lienhypertexte"/>
                <w:noProof/>
              </w:rPr>
              <w:t>Prérequis</w:t>
            </w:r>
            <w:r>
              <w:rPr>
                <w:noProof/>
                <w:webHidden/>
              </w:rPr>
              <w:tab/>
            </w:r>
            <w:r>
              <w:rPr>
                <w:noProof/>
                <w:webHidden/>
              </w:rPr>
              <w:fldChar w:fldCharType="begin"/>
            </w:r>
            <w:r>
              <w:rPr>
                <w:noProof/>
                <w:webHidden/>
              </w:rPr>
              <w:instrText xml:space="preserve"> PAGEREF _Toc516091144 \h </w:instrText>
            </w:r>
            <w:r>
              <w:rPr>
                <w:noProof/>
                <w:webHidden/>
              </w:rPr>
            </w:r>
            <w:r>
              <w:rPr>
                <w:noProof/>
                <w:webHidden/>
              </w:rPr>
              <w:fldChar w:fldCharType="separate"/>
            </w:r>
            <w:r>
              <w:rPr>
                <w:noProof/>
                <w:webHidden/>
              </w:rPr>
              <w:t>4</w:t>
            </w:r>
            <w:r>
              <w:rPr>
                <w:noProof/>
                <w:webHidden/>
              </w:rPr>
              <w:fldChar w:fldCharType="end"/>
            </w:r>
          </w:hyperlink>
        </w:p>
        <w:p w:rsidR="00DD4C00" w:rsidRDefault="00DD4C00">
          <w:pPr>
            <w:pStyle w:val="TM2"/>
            <w:rPr>
              <w:rFonts w:asciiTheme="minorHAnsi" w:hAnsiTheme="minorHAnsi" w:cstheme="minorBidi"/>
              <w:noProof/>
            </w:rPr>
          </w:pPr>
          <w:hyperlink w:anchor="_Toc516091145" w:history="1">
            <w:r w:rsidRPr="00BA70A5">
              <w:rPr>
                <w:rStyle w:val="Lienhypertexte"/>
                <w:noProof/>
              </w:rPr>
              <w:t>1.5.</w:t>
            </w:r>
            <w:r>
              <w:rPr>
                <w:rFonts w:asciiTheme="minorHAnsi" w:hAnsiTheme="minorHAnsi" w:cstheme="minorBidi"/>
                <w:noProof/>
              </w:rPr>
              <w:tab/>
            </w:r>
            <w:r w:rsidRPr="00BA70A5">
              <w:rPr>
                <w:rStyle w:val="Lienhypertexte"/>
                <w:noProof/>
              </w:rPr>
              <w:t>Cahier des charges</w:t>
            </w:r>
            <w:r>
              <w:rPr>
                <w:noProof/>
                <w:webHidden/>
              </w:rPr>
              <w:tab/>
            </w:r>
            <w:r>
              <w:rPr>
                <w:noProof/>
                <w:webHidden/>
              </w:rPr>
              <w:fldChar w:fldCharType="begin"/>
            </w:r>
            <w:r>
              <w:rPr>
                <w:noProof/>
                <w:webHidden/>
              </w:rPr>
              <w:instrText xml:space="preserve"> PAGEREF _Toc516091145 \h </w:instrText>
            </w:r>
            <w:r>
              <w:rPr>
                <w:noProof/>
                <w:webHidden/>
              </w:rPr>
            </w:r>
            <w:r>
              <w:rPr>
                <w:noProof/>
                <w:webHidden/>
              </w:rPr>
              <w:fldChar w:fldCharType="separate"/>
            </w:r>
            <w:r>
              <w:rPr>
                <w:noProof/>
                <w:webHidden/>
              </w:rPr>
              <w:t>4</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46" w:history="1">
            <w:r w:rsidRPr="00BA70A5">
              <w:rPr>
                <w:rStyle w:val="Lienhypertexte"/>
                <w:noProof/>
              </w:rPr>
              <w:t>1.5.1.</w:t>
            </w:r>
            <w:r>
              <w:rPr>
                <w:rFonts w:asciiTheme="minorHAnsi" w:hAnsiTheme="minorHAnsi" w:cstheme="minorBidi"/>
                <w:noProof/>
              </w:rPr>
              <w:tab/>
            </w:r>
            <w:r w:rsidRPr="00BA70A5">
              <w:rPr>
                <w:rStyle w:val="Lienhypertexte"/>
                <w:noProof/>
              </w:rPr>
              <w:t>Objectifs et portée du projet (objectifs FFOR)</w:t>
            </w:r>
            <w:r>
              <w:rPr>
                <w:noProof/>
                <w:webHidden/>
              </w:rPr>
              <w:tab/>
            </w:r>
            <w:r>
              <w:rPr>
                <w:noProof/>
                <w:webHidden/>
              </w:rPr>
              <w:fldChar w:fldCharType="begin"/>
            </w:r>
            <w:r>
              <w:rPr>
                <w:noProof/>
                <w:webHidden/>
              </w:rPr>
              <w:instrText xml:space="preserve"> PAGEREF _Toc516091146 \h </w:instrText>
            </w:r>
            <w:r>
              <w:rPr>
                <w:noProof/>
                <w:webHidden/>
              </w:rPr>
            </w:r>
            <w:r>
              <w:rPr>
                <w:noProof/>
                <w:webHidden/>
              </w:rPr>
              <w:fldChar w:fldCharType="separate"/>
            </w:r>
            <w:r>
              <w:rPr>
                <w:noProof/>
                <w:webHidden/>
              </w:rPr>
              <w:t>4</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47" w:history="1">
            <w:r w:rsidRPr="00BA70A5">
              <w:rPr>
                <w:rStyle w:val="Lienhypertexte"/>
                <w:noProof/>
              </w:rPr>
              <w:t>1.5.2.</w:t>
            </w:r>
            <w:r>
              <w:rPr>
                <w:rFonts w:asciiTheme="minorHAnsi" w:hAnsiTheme="minorHAnsi" w:cstheme="minorBidi"/>
                <w:noProof/>
              </w:rPr>
              <w:tab/>
            </w:r>
            <w:r w:rsidRPr="00BA70A5">
              <w:rPr>
                <w:rStyle w:val="Lienhypertexte"/>
                <w:noProof/>
              </w:rPr>
              <w:t>Caractéristiques des utilisateurs et impacts</w:t>
            </w:r>
            <w:r>
              <w:rPr>
                <w:noProof/>
                <w:webHidden/>
              </w:rPr>
              <w:tab/>
            </w:r>
            <w:r>
              <w:rPr>
                <w:noProof/>
                <w:webHidden/>
              </w:rPr>
              <w:fldChar w:fldCharType="begin"/>
            </w:r>
            <w:r>
              <w:rPr>
                <w:noProof/>
                <w:webHidden/>
              </w:rPr>
              <w:instrText xml:space="preserve"> PAGEREF _Toc516091147 \h </w:instrText>
            </w:r>
            <w:r>
              <w:rPr>
                <w:noProof/>
                <w:webHidden/>
              </w:rPr>
            </w:r>
            <w:r>
              <w:rPr>
                <w:noProof/>
                <w:webHidden/>
              </w:rPr>
              <w:fldChar w:fldCharType="separate"/>
            </w:r>
            <w:r>
              <w:rPr>
                <w:noProof/>
                <w:webHidden/>
              </w:rPr>
              <w:t>4</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48" w:history="1">
            <w:r w:rsidRPr="00BA70A5">
              <w:rPr>
                <w:rStyle w:val="Lienhypertexte"/>
                <w:noProof/>
              </w:rPr>
              <w:t>1.5.3.</w:t>
            </w:r>
            <w:r>
              <w:rPr>
                <w:rFonts w:asciiTheme="minorHAnsi" w:hAnsiTheme="minorHAnsi" w:cstheme="minorBidi"/>
                <w:noProof/>
              </w:rPr>
              <w:tab/>
            </w:r>
            <w:r w:rsidRPr="00BA70A5">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_Toc516091148 \h </w:instrText>
            </w:r>
            <w:r>
              <w:rPr>
                <w:noProof/>
                <w:webHidden/>
              </w:rPr>
            </w:r>
            <w:r>
              <w:rPr>
                <w:noProof/>
                <w:webHidden/>
              </w:rPr>
              <w:fldChar w:fldCharType="separate"/>
            </w:r>
            <w:r>
              <w:rPr>
                <w:noProof/>
                <w:webHidden/>
              </w:rPr>
              <w:t>4</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49" w:history="1">
            <w:r w:rsidRPr="00BA70A5">
              <w:rPr>
                <w:rStyle w:val="Lienhypertexte"/>
                <w:noProof/>
              </w:rPr>
              <w:t>1.5.4.</w:t>
            </w:r>
            <w:r>
              <w:rPr>
                <w:rFonts w:asciiTheme="minorHAnsi" w:hAnsiTheme="minorHAnsi" w:cstheme="minorBidi"/>
                <w:noProof/>
              </w:rPr>
              <w:tab/>
            </w:r>
            <w:r w:rsidRPr="00BA70A5">
              <w:rPr>
                <w:rStyle w:val="Lienhypertexte"/>
                <w:noProof/>
              </w:rPr>
              <w:t>Contraintes</w:t>
            </w:r>
            <w:r>
              <w:rPr>
                <w:noProof/>
                <w:webHidden/>
              </w:rPr>
              <w:tab/>
            </w:r>
            <w:r>
              <w:rPr>
                <w:noProof/>
                <w:webHidden/>
              </w:rPr>
              <w:fldChar w:fldCharType="begin"/>
            </w:r>
            <w:r>
              <w:rPr>
                <w:noProof/>
                <w:webHidden/>
              </w:rPr>
              <w:instrText xml:space="preserve"> PAGEREF _Toc516091149 \h </w:instrText>
            </w:r>
            <w:r>
              <w:rPr>
                <w:noProof/>
                <w:webHidden/>
              </w:rPr>
            </w:r>
            <w:r>
              <w:rPr>
                <w:noProof/>
                <w:webHidden/>
              </w:rPr>
              <w:fldChar w:fldCharType="separate"/>
            </w:r>
            <w:r>
              <w:rPr>
                <w:noProof/>
                <w:webHidden/>
              </w:rPr>
              <w:t>5</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50" w:history="1">
            <w:r w:rsidRPr="00BA70A5">
              <w:rPr>
                <w:rStyle w:val="Lienhypertexte"/>
                <w:noProof/>
              </w:rPr>
              <w:t>1.5.5.</w:t>
            </w:r>
            <w:r>
              <w:rPr>
                <w:rFonts w:asciiTheme="minorHAnsi" w:hAnsiTheme="minorHAnsi" w:cstheme="minorBidi"/>
                <w:noProof/>
              </w:rPr>
              <w:tab/>
            </w:r>
            <w:r w:rsidRPr="00BA70A5">
              <w:rPr>
                <w:rStyle w:val="Lienhypertexte"/>
                <w:noProof/>
              </w:rPr>
              <w:t>Travail à réaliser par l’apprenti</w:t>
            </w:r>
            <w:r>
              <w:rPr>
                <w:noProof/>
                <w:webHidden/>
              </w:rPr>
              <w:tab/>
            </w:r>
            <w:r>
              <w:rPr>
                <w:noProof/>
                <w:webHidden/>
              </w:rPr>
              <w:fldChar w:fldCharType="begin"/>
            </w:r>
            <w:r>
              <w:rPr>
                <w:noProof/>
                <w:webHidden/>
              </w:rPr>
              <w:instrText xml:space="preserve"> PAGEREF _Toc516091150 \h </w:instrText>
            </w:r>
            <w:r>
              <w:rPr>
                <w:noProof/>
                <w:webHidden/>
              </w:rPr>
            </w:r>
            <w:r>
              <w:rPr>
                <w:noProof/>
                <w:webHidden/>
              </w:rPr>
              <w:fldChar w:fldCharType="separate"/>
            </w:r>
            <w:r>
              <w:rPr>
                <w:noProof/>
                <w:webHidden/>
              </w:rPr>
              <w:t>5</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51" w:history="1">
            <w:r w:rsidRPr="00BA70A5">
              <w:rPr>
                <w:rStyle w:val="Lienhypertexte"/>
                <w:noProof/>
              </w:rPr>
              <w:t>1.5.6.</w:t>
            </w:r>
            <w:r>
              <w:rPr>
                <w:rFonts w:asciiTheme="minorHAnsi" w:hAnsiTheme="minorHAnsi" w:cstheme="minorBidi"/>
                <w:noProof/>
              </w:rPr>
              <w:tab/>
            </w:r>
            <w:r w:rsidRPr="00BA70A5">
              <w:rPr>
                <w:rStyle w:val="Lienhypertexte"/>
                <w:noProof/>
              </w:rPr>
              <w:t>Si le temps le permet</w:t>
            </w:r>
            <w:r>
              <w:rPr>
                <w:noProof/>
                <w:webHidden/>
              </w:rPr>
              <w:tab/>
            </w:r>
            <w:r>
              <w:rPr>
                <w:noProof/>
                <w:webHidden/>
              </w:rPr>
              <w:fldChar w:fldCharType="begin"/>
            </w:r>
            <w:r>
              <w:rPr>
                <w:noProof/>
                <w:webHidden/>
              </w:rPr>
              <w:instrText xml:space="preserve"> PAGEREF _Toc516091151 \h </w:instrText>
            </w:r>
            <w:r>
              <w:rPr>
                <w:noProof/>
                <w:webHidden/>
              </w:rPr>
            </w:r>
            <w:r>
              <w:rPr>
                <w:noProof/>
                <w:webHidden/>
              </w:rPr>
              <w:fldChar w:fldCharType="separate"/>
            </w:r>
            <w:r>
              <w:rPr>
                <w:noProof/>
                <w:webHidden/>
              </w:rPr>
              <w:t>5</w:t>
            </w:r>
            <w:r>
              <w:rPr>
                <w:noProof/>
                <w:webHidden/>
              </w:rPr>
              <w:fldChar w:fldCharType="end"/>
            </w:r>
          </w:hyperlink>
        </w:p>
        <w:p w:rsidR="00DD4C00" w:rsidRDefault="00DD4C00">
          <w:pPr>
            <w:pStyle w:val="TM2"/>
            <w:rPr>
              <w:rFonts w:asciiTheme="minorHAnsi" w:hAnsiTheme="minorHAnsi" w:cstheme="minorBidi"/>
              <w:noProof/>
            </w:rPr>
          </w:pPr>
          <w:hyperlink w:anchor="_Toc516091152" w:history="1">
            <w:r w:rsidRPr="00BA70A5">
              <w:rPr>
                <w:rStyle w:val="Lienhypertexte"/>
                <w:noProof/>
              </w:rPr>
              <w:t>1.6.</w:t>
            </w:r>
            <w:r>
              <w:rPr>
                <w:rFonts w:asciiTheme="minorHAnsi" w:hAnsiTheme="minorHAnsi" w:cstheme="minorBidi"/>
                <w:noProof/>
              </w:rPr>
              <w:tab/>
            </w:r>
            <w:r w:rsidRPr="00BA70A5">
              <w:rPr>
                <w:rStyle w:val="Lienhypertexte"/>
                <w:noProof/>
              </w:rPr>
              <w:t>Les points suivants seront évalués</w:t>
            </w:r>
            <w:r>
              <w:rPr>
                <w:noProof/>
                <w:webHidden/>
              </w:rPr>
              <w:tab/>
            </w:r>
            <w:r>
              <w:rPr>
                <w:noProof/>
                <w:webHidden/>
              </w:rPr>
              <w:fldChar w:fldCharType="begin"/>
            </w:r>
            <w:r>
              <w:rPr>
                <w:noProof/>
                <w:webHidden/>
              </w:rPr>
              <w:instrText xml:space="preserve"> PAGEREF _Toc516091152 \h </w:instrText>
            </w:r>
            <w:r>
              <w:rPr>
                <w:noProof/>
                <w:webHidden/>
              </w:rPr>
            </w:r>
            <w:r>
              <w:rPr>
                <w:noProof/>
                <w:webHidden/>
              </w:rPr>
              <w:fldChar w:fldCharType="separate"/>
            </w:r>
            <w:r>
              <w:rPr>
                <w:noProof/>
                <w:webHidden/>
              </w:rPr>
              <w:t>5</w:t>
            </w:r>
            <w:r>
              <w:rPr>
                <w:noProof/>
                <w:webHidden/>
              </w:rPr>
              <w:fldChar w:fldCharType="end"/>
            </w:r>
          </w:hyperlink>
        </w:p>
        <w:p w:rsidR="00DD4C00" w:rsidRDefault="00DD4C00">
          <w:pPr>
            <w:pStyle w:val="TM1"/>
            <w:tabs>
              <w:tab w:val="left" w:pos="440"/>
              <w:tab w:val="right" w:leader="dot" w:pos="9062"/>
            </w:tabs>
            <w:rPr>
              <w:rFonts w:asciiTheme="minorHAnsi" w:eastAsiaTheme="minorEastAsia" w:hAnsiTheme="minorHAnsi"/>
              <w:noProof/>
              <w:lang w:eastAsia="fr-CH"/>
            </w:rPr>
          </w:pPr>
          <w:hyperlink w:anchor="_Toc516091153" w:history="1">
            <w:r w:rsidRPr="00BA70A5">
              <w:rPr>
                <w:rStyle w:val="Lienhypertexte"/>
                <w:noProof/>
              </w:rPr>
              <w:t>2.</w:t>
            </w:r>
            <w:r>
              <w:rPr>
                <w:rFonts w:asciiTheme="minorHAnsi" w:eastAsiaTheme="minorEastAsia" w:hAnsiTheme="minorHAnsi"/>
                <w:noProof/>
                <w:lang w:eastAsia="fr-CH"/>
              </w:rPr>
              <w:tab/>
            </w:r>
            <w:r w:rsidRPr="00BA70A5">
              <w:rPr>
                <w:rStyle w:val="Lienhypertexte"/>
                <w:noProof/>
              </w:rPr>
              <w:t>Planification initiale</w:t>
            </w:r>
            <w:r>
              <w:rPr>
                <w:noProof/>
                <w:webHidden/>
              </w:rPr>
              <w:tab/>
            </w:r>
            <w:r>
              <w:rPr>
                <w:noProof/>
                <w:webHidden/>
              </w:rPr>
              <w:fldChar w:fldCharType="begin"/>
            </w:r>
            <w:r>
              <w:rPr>
                <w:noProof/>
                <w:webHidden/>
              </w:rPr>
              <w:instrText xml:space="preserve"> PAGEREF _Toc516091153 \h </w:instrText>
            </w:r>
            <w:r>
              <w:rPr>
                <w:noProof/>
                <w:webHidden/>
              </w:rPr>
            </w:r>
            <w:r>
              <w:rPr>
                <w:noProof/>
                <w:webHidden/>
              </w:rPr>
              <w:fldChar w:fldCharType="separate"/>
            </w:r>
            <w:r>
              <w:rPr>
                <w:noProof/>
                <w:webHidden/>
              </w:rPr>
              <w:t>6</w:t>
            </w:r>
            <w:r>
              <w:rPr>
                <w:noProof/>
                <w:webHidden/>
              </w:rPr>
              <w:fldChar w:fldCharType="end"/>
            </w:r>
          </w:hyperlink>
        </w:p>
        <w:p w:rsidR="00DD4C00" w:rsidRDefault="00DD4C00">
          <w:pPr>
            <w:pStyle w:val="TM1"/>
            <w:tabs>
              <w:tab w:val="left" w:pos="440"/>
              <w:tab w:val="right" w:leader="dot" w:pos="9062"/>
            </w:tabs>
            <w:rPr>
              <w:rFonts w:asciiTheme="minorHAnsi" w:eastAsiaTheme="minorEastAsia" w:hAnsiTheme="minorHAnsi"/>
              <w:noProof/>
              <w:lang w:eastAsia="fr-CH"/>
            </w:rPr>
          </w:pPr>
          <w:hyperlink w:anchor="_Toc516091154" w:history="1">
            <w:r w:rsidRPr="00BA70A5">
              <w:rPr>
                <w:rStyle w:val="Lienhypertexte"/>
                <w:noProof/>
              </w:rPr>
              <w:t>3.</w:t>
            </w:r>
            <w:r>
              <w:rPr>
                <w:rFonts w:asciiTheme="minorHAnsi" w:eastAsiaTheme="minorEastAsia" w:hAnsiTheme="minorHAnsi"/>
                <w:noProof/>
                <w:lang w:eastAsia="fr-CH"/>
              </w:rPr>
              <w:tab/>
            </w:r>
            <w:r w:rsidRPr="00BA70A5">
              <w:rPr>
                <w:rStyle w:val="Lienhypertexte"/>
                <w:noProof/>
              </w:rPr>
              <w:t>Analyse</w:t>
            </w:r>
            <w:r>
              <w:rPr>
                <w:noProof/>
                <w:webHidden/>
              </w:rPr>
              <w:tab/>
            </w:r>
            <w:r>
              <w:rPr>
                <w:noProof/>
                <w:webHidden/>
              </w:rPr>
              <w:fldChar w:fldCharType="begin"/>
            </w:r>
            <w:r>
              <w:rPr>
                <w:noProof/>
                <w:webHidden/>
              </w:rPr>
              <w:instrText xml:space="preserve"> PAGEREF _Toc516091154 \h </w:instrText>
            </w:r>
            <w:r>
              <w:rPr>
                <w:noProof/>
                <w:webHidden/>
              </w:rPr>
            </w:r>
            <w:r>
              <w:rPr>
                <w:noProof/>
                <w:webHidden/>
              </w:rPr>
              <w:fldChar w:fldCharType="separate"/>
            </w:r>
            <w:r>
              <w:rPr>
                <w:noProof/>
                <w:webHidden/>
              </w:rPr>
              <w:t>6</w:t>
            </w:r>
            <w:r>
              <w:rPr>
                <w:noProof/>
                <w:webHidden/>
              </w:rPr>
              <w:fldChar w:fldCharType="end"/>
            </w:r>
          </w:hyperlink>
        </w:p>
        <w:p w:rsidR="00DD4C00" w:rsidRDefault="00DD4C00">
          <w:pPr>
            <w:pStyle w:val="TM2"/>
            <w:rPr>
              <w:rFonts w:asciiTheme="minorHAnsi" w:hAnsiTheme="minorHAnsi" w:cstheme="minorBidi"/>
              <w:noProof/>
            </w:rPr>
          </w:pPr>
          <w:hyperlink w:anchor="_Toc516091155" w:history="1">
            <w:r w:rsidRPr="00BA70A5">
              <w:rPr>
                <w:rStyle w:val="Lienhypertexte"/>
                <w:noProof/>
              </w:rPr>
              <w:t>3.1.</w:t>
            </w:r>
            <w:r>
              <w:rPr>
                <w:rFonts w:asciiTheme="minorHAnsi" w:hAnsiTheme="minorHAnsi" w:cstheme="minorBidi"/>
                <w:noProof/>
              </w:rPr>
              <w:tab/>
            </w:r>
            <w:r w:rsidRPr="00BA70A5">
              <w:rPr>
                <w:rStyle w:val="Lienhypertexte"/>
                <w:noProof/>
              </w:rPr>
              <w:t>Opportunités</w:t>
            </w:r>
            <w:r>
              <w:rPr>
                <w:noProof/>
                <w:webHidden/>
              </w:rPr>
              <w:tab/>
            </w:r>
            <w:r>
              <w:rPr>
                <w:noProof/>
                <w:webHidden/>
              </w:rPr>
              <w:fldChar w:fldCharType="begin"/>
            </w:r>
            <w:r>
              <w:rPr>
                <w:noProof/>
                <w:webHidden/>
              </w:rPr>
              <w:instrText xml:space="preserve"> PAGEREF _Toc516091155 \h </w:instrText>
            </w:r>
            <w:r>
              <w:rPr>
                <w:noProof/>
                <w:webHidden/>
              </w:rPr>
            </w:r>
            <w:r>
              <w:rPr>
                <w:noProof/>
                <w:webHidden/>
              </w:rPr>
              <w:fldChar w:fldCharType="separate"/>
            </w:r>
            <w:r>
              <w:rPr>
                <w:noProof/>
                <w:webHidden/>
              </w:rPr>
              <w:t>6</w:t>
            </w:r>
            <w:r>
              <w:rPr>
                <w:noProof/>
                <w:webHidden/>
              </w:rPr>
              <w:fldChar w:fldCharType="end"/>
            </w:r>
          </w:hyperlink>
        </w:p>
        <w:p w:rsidR="00DD4C00" w:rsidRDefault="00DD4C00">
          <w:pPr>
            <w:pStyle w:val="TM2"/>
            <w:rPr>
              <w:rFonts w:asciiTheme="minorHAnsi" w:hAnsiTheme="minorHAnsi" w:cstheme="minorBidi"/>
              <w:noProof/>
            </w:rPr>
          </w:pPr>
          <w:hyperlink w:anchor="_Toc516091156" w:history="1">
            <w:r w:rsidRPr="00BA70A5">
              <w:rPr>
                <w:rStyle w:val="Lienhypertexte"/>
                <w:noProof/>
              </w:rPr>
              <w:t>3.2.</w:t>
            </w:r>
            <w:r>
              <w:rPr>
                <w:rFonts w:asciiTheme="minorHAnsi" w:hAnsiTheme="minorHAnsi" w:cstheme="minorBidi"/>
                <w:noProof/>
              </w:rPr>
              <w:tab/>
            </w:r>
            <w:r w:rsidRPr="00BA70A5">
              <w:rPr>
                <w:rStyle w:val="Lienhypertexte"/>
                <w:noProof/>
              </w:rPr>
              <w:t>Document d’analyse et conception</w:t>
            </w:r>
            <w:r>
              <w:rPr>
                <w:noProof/>
                <w:webHidden/>
              </w:rPr>
              <w:tab/>
            </w:r>
            <w:r>
              <w:rPr>
                <w:noProof/>
                <w:webHidden/>
              </w:rPr>
              <w:fldChar w:fldCharType="begin"/>
            </w:r>
            <w:r>
              <w:rPr>
                <w:noProof/>
                <w:webHidden/>
              </w:rPr>
              <w:instrText xml:space="preserve"> PAGEREF _Toc516091156 \h </w:instrText>
            </w:r>
            <w:r>
              <w:rPr>
                <w:noProof/>
                <w:webHidden/>
              </w:rPr>
            </w:r>
            <w:r>
              <w:rPr>
                <w:noProof/>
                <w:webHidden/>
              </w:rPr>
              <w:fldChar w:fldCharType="separate"/>
            </w:r>
            <w:r>
              <w:rPr>
                <w:noProof/>
                <w:webHidden/>
              </w:rPr>
              <w:t>6</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57" w:history="1">
            <w:r w:rsidRPr="00BA70A5">
              <w:rPr>
                <w:rStyle w:val="Lienhypertexte"/>
                <w:noProof/>
              </w:rPr>
              <w:t>3.2.1.</w:t>
            </w:r>
            <w:r>
              <w:rPr>
                <w:rFonts w:asciiTheme="minorHAnsi" w:hAnsiTheme="minorHAnsi" w:cstheme="minorBidi"/>
                <w:noProof/>
              </w:rPr>
              <w:tab/>
            </w:r>
            <w:r w:rsidRPr="00BA70A5">
              <w:rPr>
                <w:rStyle w:val="Lienhypertexte"/>
                <w:noProof/>
              </w:rPr>
              <w:t>Les conversions minimal/maximal avec 32 bits signés</w:t>
            </w:r>
            <w:r>
              <w:rPr>
                <w:noProof/>
                <w:webHidden/>
              </w:rPr>
              <w:tab/>
            </w:r>
            <w:r>
              <w:rPr>
                <w:noProof/>
                <w:webHidden/>
              </w:rPr>
              <w:fldChar w:fldCharType="begin"/>
            </w:r>
            <w:r>
              <w:rPr>
                <w:noProof/>
                <w:webHidden/>
              </w:rPr>
              <w:instrText xml:space="preserve"> PAGEREF _Toc516091157 \h </w:instrText>
            </w:r>
            <w:r>
              <w:rPr>
                <w:noProof/>
                <w:webHidden/>
              </w:rPr>
            </w:r>
            <w:r>
              <w:rPr>
                <w:noProof/>
                <w:webHidden/>
              </w:rPr>
              <w:fldChar w:fldCharType="separate"/>
            </w:r>
            <w:r>
              <w:rPr>
                <w:noProof/>
                <w:webHidden/>
              </w:rPr>
              <w:t>6</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58" w:history="1">
            <w:r w:rsidRPr="00BA70A5">
              <w:rPr>
                <w:rStyle w:val="Lienhypertexte"/>
                <w:noProof/>
              </w:rPr>
              <w:t>3.2.2.</w:t>
            </w:r>
            <w:r>
              <w:rPr>
                <w:rFonts w:asciiTheme="minorHAnsi" w:hAnsiTheme="minorHAnsi" w:cstheme="minorBidi"/>
                <w:noProof/>
              </w:rPr>
              <w:tab/>
            </w:r>
            <w:r w:rsidRPr="00BA70A5">
              <w:rPr>
                <w:rStyle w:val="Lienhypertexte"/>
                <w:noProof/>
              </w:rPr>
              <w:t>Maquette graphique de manière générale</w:t>
            </w:r>
            <w:r>
              <w:rPr>
                <w:noProof/>
                <w:webHidden/>
              </w:rPr>
              <w:tab/>
            </w:r>
            <w:r>
              <w:rPr>
                <w:noProof/>
                <w:webHidden/>
              </w:rPr>
              <w:fldChar w:fldCharType="begin"/>
            </w:r>
            <w:r>
              <w:rPr>
                <w:noProof/>
                <w:webHidden/>
              </w:rPr>
              <w:instrText xml:space="preserve"> PAGEREF _Toc516091158 \h </w:instrText>
            </w:r>
            <w:r>
              <w:rPr>
                <w:noProof/>
                <w:webHidden/>
              </w:rPr>
            </w:r>
            <w:r>
              <w:rPr>
                <w:noProof/>
                <w:webHidden/>
              </w:rPr>
              <w:fldChar w:fldCharType="separate"/>
            </w:r>
            <w:r>
              <w:rPr>
                <w:noProof/>
                <w:webHidden/>
              </w:rPr>
              <w:t>6</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59" w:history="1">
            <w:r w:rsidRPr="00BA70A5">
              <w:rPr>
                <w:rStyle w:val="Lienhypertexte"/>
                <w:noProof/>
              </w:rPr>
              <w:t>3.2.3.</w:t>
            </w:r>
            <w:r>
              <w:rPr>
                <w:rFonts w:asciiTheme="minorHAnsi" w:hAnsiTheme="minorHAnsi" w:cstheme="minorBidi"/>
                <w:noProof/>
              </w:rPr>
              <w:tab/>
            </w:r>
            <w:r w:rsidRPr="00BA70A5">
              <w:rPr>
                <w:rStyle w:val="Lienhypertexte"/>
                <w:noProof/>
              </w:rPr>
              <w:t>Maquette graphique pour les conversions</w:t>
            </w:r>
            <w:r>
              <w:rPr>
                <w:noProof/>
                <w:webHidden/>
              </w:rPr>
              <w:tab/>
            </w:r>
            <w:r>
              <w:rPr>
                <w:noProof/>
                <w:webHidden/>
              </w:rPr>
              <w:fldChar w:fldCharType="begin"/>
            </w:r>
            <w:r>
              <w:rPr>
                <w:noProof/>
                <w:webHidden/>
              </w:rPr>
              <w:instrText xml:space="preserve"> PAGEREF _Toc516091159 \h </w:instrText>
            </w:r>
            <w:r>
              <w:rPr>
                <w:noProof/>
                <w:webHidden/>
              </w:rPr>
            </w:r>
            <w:r>
              <w:rPr>
                <w:noProof/>
                <w:webHidden/>
              </w:rPr>
              <w:fldChar w:fldCharType="separate"/>
            </w:r>
            <w:r>
              <w:rPr>
                <w:noProof/>
                <w:webHidden/>
              </w:rPr>
              <w:t>7</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60" w:history="1">
            <w:r w:rsidRPr="00BA70A5">
              <w:rPr>
                <w:rStyle w:val="Lienhypertexte"/>
                <w:noProof/>
              </w:rPr>
              <w:t>3.2.4.</w:t>
            </w:r>
            <w:r>
              <w:rPr>
                <w:rFonts w:asciiTheme="minorHAnsi" w:hAnsiTheme="minorHAnsi" w:cstheme="minorBidi"/>
                <w:noProof/>
              </w:rPr>
              <w:tab/>
            </w:r>
            <w:r w:rsidRPr="00BA70A5">
              <w:rPr>
                <w:rStyle w:val="Lienhypertexte"/>
                <w:noProof/>
              </w:rPr>
              <w:t>Maquette graphique pour les soustractions</w:t>
            </w:r>
            <w:r>
              <w:rPr>
                <w:noProof/>
                <w:webHidden/>
              </w:rPr>
              <w:tab/>
            </w:r>
            <w:r>
              <w:rPr>
                <w:noProof/>
                <w:webHidden/>
              </w:rPr>
              <w:fldChar w:fldCharType="begin"/>
            </w:r>
            <w:r>
              <w:rPr>
                <w:noProof/>
                <w:webHidden/>
              </w:rPr>
              <w:instrText xml:space="preserve"> PAGEREF _Toc516091160 \h </w:instrText>
            </w:r>
            <w:r>
              <w:rPr>
                <w:noProof/>
                <w:webHidden/>
              </w:rPr>
            </w:r>
            <w:r>
              <w:rPr>
                <w:noProof/>
                <w:webHidden/>
              </w:rPr>
              <w:fldChar w:fldCharType="separate"/>
            </w:r>
            <w:r>
              <w:rPr>
                <w:noProof/>
                <w:webHidden/>
              </w:rPr>
              <w:t>9</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61" w:history="1">
            <w:r w:rsidRPr="00BA70A5">
              <w:rPr>
                <w:rStyle w:val="Lienhypertexte"/>
                <w:noProof/>
              </w:rPr>
              <w:t>3.2.5.</w:t>
            </w:r>
            <w:r>
              <w:rPr>
                <w:rFonts w:asciiTheme="minorHAnsi" w:hAnsiTheme="minorHAnsi" w:cstheme="minorBidi"/>
                <w:noProof/>
              </w:rPr>
              <w:tab/>
            </w:r>
            <w:r w:rsidRPr="00BA70A5">
              <w:rPr>
                <w:rStyle w:val="Lienhypertexte"/>
                <w:noProof/>
              </w:rPr>
              <w:t>Maquette graphique pour les additions</w:t>
            </w:r>
            <w:r>
              <w:rPr>
                <w:noProof/>
                <w:webHidden/>
              </w:rPr>
              <w:tab/>
            </w:r>
            <w:r>
              <w:rPr>
                <w:noProof/>
                <w:webHidden/>
              </w:rPr>
              <w:fldChar w:fldCharType="begin"/>
            </w:r>
            <w:r>
              <w:rPr>
                <w:noProof/>
                <w:webHidden/>
              </w:rPr>
              <w:instrText xml:space="preserve"> PAGEREF _Toc516091161 \h </w:instrText>
            </w:r>
            <w:r>
              <w:rPr>
                <w:noProof/>
                <w:webHidden/>
              </w:rPr>
            </w:r>
            <w:r>
              <w:rPr>
                <w:noProof/>
                <w:webHidden/>
              </w:rPr>
              <w:fldChar w:fldCharType="separate"/>
            </w:r>
            <w:r>
              <w:rPr>
                <w:noProof/>
                <w:webHidden/>
              </w:rPr>
              <w:t>10</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62" w:history="1">
            <w:r w:rsidRPr="00BA70A5">
              <w:rPr>
                <w:rStyle w:val="Lienhypertexte"/>
                <w:noProof/>
              </w:rPr>
              <w:t>3.2.6.</w:t>
            </w:r>
            <w:r>
              <w:rPr>
                <w:rFonts w:asciiTheme="minorHAnsi" w:hAnsiTheme="minorHAnsi" w:cstheme="minorBidi"/>
                <w:noProof/>
              </w:rPr>
              <w:tab/>
            </w:r>
            <w:r w:rsidRPr="00BA70A5">
              <w:rPr>
                <w:rStyle w:val="Lienhypertexte"/>
                <w:noProof/>
              </w:rPr>
              <w:t>Conception du programme</w:t>
            </w:r>
            <w:r>
              <w:rPr>
                <w:noProof/>
                <w:webHidden/>
              </w:rPr>
              <w:tab/>
            </w:r>
            <w:r>
              <w:rPr>
                <w:noProof/>
                <w:webHidden/>
              </w:rPr>
              <w:fldChar w:fldCharType="begin"/>
            </w:r>
            <w:r>
              <w:rPr>
                <w:noProof/>
                <w:webHidden/>
              </w:rPr>
              <w:instrText xml:space="preserve"> PAGEREF _Toc516091162 \h </w:instrText>
            </w:r>
            <w:r>
              <w:rPr>
                <w:noProof/>
                <w:webHidden/>
              </w:rPr>
            </w:r>
            <w:r>
              <w:rPr>
                <w:noProof/>
                <w:webHidden/>
              </w:rPr>
              <w:fldChar w:fldCharType="separate"/>
            </w:r>
            <w:r>
              <w:rPr>
                <w:noProof/>
                <w:webHidden/>
              </w:rPr>
              <w:t>11</w:t>
            </w:r>
            <w:r>
              <w:rPr>
                <w:noProof/>
                <w:webHidden/>
              </w:rPr>
              <w:fldChar w:fldCharType="end"/>
            </w:r>
          </w:hyperlink>
        </w:p>
        <w:p w:rsidR="00DD4C00" w:rsidRDefault="00DD4C00">
          <w:pPr>
            <w:pStyle w:val="TM2"/>
            <w:rPr>
              <w:rFonts w:asciiTheme="minorHAnsi" w:hAnsiTheme="minorHAnsi" w:cstheme="minorBidi"/>
              <w:noProof/>
            </w:rPr>
          </w:pPr>
          <w:hyperlink w:anchor="_Toc516091163" w:history="1">
            <w:r w:rsidRPr="00BA70A5">
              <w:rPr>
                <w:rStyle w:val="Lienhypertexte"/>
                <w:noProof/>
              </w:rPr>
              <w:t>3.3.</w:t>
            </w:r>
            <w:r>
              <w:rPr>
                <w:rFonts w:asciiTheme="minorHAnsi" w:hAnsiTheme="minorHAnsi" w:cstheme="minorBidi"/>
                <w:noProof/>
              </w:rPr>
              <w:tab/>
            </w:r>
            <w:r w:rsidRPr="00BA70A5">
              <w:rPr>
                <w:rStyle w:val="Lienhypertexte"/>
                <w:noProof/>
              </w:rPr>
              <w:t>Conception des tests</w:t>
            </w:r>
            <w:r>
              <w:rPr>
                <w:noProof/>
                <w:webHidden/>
              </w:rPr>
              <w:tab/>
            </w:r>
            <w:r>
              <w:rPr>
                <w:noProof/>
                <w:webHidden/>
              </w:rPr>
              <w:fldChar w:fldCharType="begin"/>
            </w:r>
            <w:r>
              <w:rPr>
                <w:noProof/>
                <w:webHidden/>
              </w:rPr>
              <w:instrText xml:space="preserve"> PAGEREF _Toc516091163 \h </w:instrText>
            </w:r>
            <w:r>
              <w:rPr>
                <w:noProof/>
                <w:webHidden/>
              </w:rPr>
            </w:r>
            <w:r>
              <w:rPr>
                <w:noProof/>
                <w:webHidden/>
              </w:rPr>
              <w:fldChar w:fldCharType="separate"/>
            </w:r>
            <w:r>
              <w:rPr>
                <w:noProof/>
                <w:webHidden/>
              </w:rPr>
              <w:t>12</w:t>
            </w:r>
            <w:r>
              <w:rPr>
                <w:noProof/>
                <w:webHidden/>
              </w:rPr>
              <w:fldChar w:fldCharType="end"/>
            </w:r>
          </w:hyperlink>
        </w:p>
        <w:p w:rsidR="00DD4C00" w:rsidRDefault="00DD4C00">
          <w:pPr>
            <w:pStyle w:val="TM2"/>
            <w:rPr>
              <w:rFonts w:asciiTheme="minorHAnsi" w:hAnsiTheme="minorHAnsi" w:cstheme="minorBidi"/>
              <w:noProof/>
            </w:rPr>
          </w:pPr>
          <w:hyperlink w:anchor="_Toc516091164" w:history="1">
            <w:r w:rsidRPr="00BA70A5">
              <w:rPr>
                <w:rStyle w:val="Lienhypertexte"/>
                <w:noProof/>
              </w:rPr>
              <w:t>3.4.</w:t>
            </w:r>
            <w:r>
              <w:rPr>
                <w:rFonts w:asciiTheme="minorHAnsi" w:hAnsiTheme="minorHAnsi" w:cstheme="minorBidi"/>
                <w:noProof/>
              </w:rPr>
              <w:tab/>
            </w:r>
            <w:r w:rsidRPr="00BA70A5">
              <w:rPr>
                <w:rStyle w:val="Lienhypertexte"/>
                <w:noProof/>
              </w:rPr>
              <w:t>Planification détaillée</w:t>
            </w:r>
            <w:r>
              <w:rPr>
                <w:noProof/>
                <w:webHidden/>
              </w:rPr>
              <w:tab/>
            </w:r>
            <w:r>
              <w:rPr>
                <w:noProof/>
                <w:webHidden/>
              </w:rPr>
              <w:fldChar w:fldCharType="begin"/>
            </w:r>
            <w:r>
              <w:rPr>
                <w:noProof/>
                <w:webHidden/>
              </w:rPr>
              <w:instrText xml:space="preserve"> PAGEREF _Toc516091164 \h </w:instrText>
            </w:r>
            <w:r>
              <w:rPr>
                <w:noProof/>
                <w:webHidden/>
              </w:rPr>
            </w:r>
            <w:r>
              <w:rPr>
                <w:noProof/>
                <w:webHidden/>
              </w:rPr>
              <w:fldChar w:fldCharType="separate"/>
            </w:r>
            <w:r>
              <w:rPr>
                <w:noProof/>
                <w:webHidden/>
              </w:rPr>
              <w:t>13</w:t>
            </w:r>
            <w:r>
              <w:rPr>
                <w:noProof/>
                <w:webHidden/>
              </w:rPr>
              <w:fldChar w:fldCharType="end"/>
            </w:r>
          </w:hyperlink>
        </w:p>
        <w:p w:rsidR="00DD4C00" w:rsidRDefault="00DD4C00">
          <w:pPr>
            <w:pStyle w:val="TM1"/>
            <w:tabs>
              <w:tab w:val="left" w:pos="440"/>
              <w:tab w:val="right" w:leader="dot" w:pos="9062"/>
            </w:tabs>
            <w:rPr>
              <w:rFonts w:asciiTheme="minorHAnsi" w:eastAsiaTheme="minorEastAsia" w:hAnsiTheme="minorHAnsi"/>
              <w:noProof/>
              <w:lang w:eastAsia="fr-CH"/>
            </w:rPr>
          </w:pPr>
          <w:hyperlink w:anchor="_Toc516091165" w:history="1">
            <w:r w:rsidRPr="00BA70A5">
              <w:rPr>
                <w:rStyle w:val="Lienhypertexte"/>
                <w:noProof/>
              </w:rPr>
              <w:t>4.</w:t>
            </w:r>
            <w:r>
              <w:rPr>
                <w:rFonts w:asciiTheme="minorHAnsi" w:eastAsiaTheme="minorEastAsia" w:hAnsiTheme="minorHAnsi"/>
                <w:noProof/>
                <w:lang w:eastAsia="fr-CH"/>
              </w:rPr>
              <w:tab/>
            </w:r>
            <w:r w:rsidRPr="00BA70A5">
              <w:rPr>
                <w:rStyle w:val="Lienhypertexte"/>
                <w:noProof/>
              </w:rPr>
              <w:t>Réalisation</w:t>
            </w:r>
            <w:r>
              <w:rPr>
                <w:noProof/>
                <w:webHidden/>
              </w:rPr>
              <w:tab/>
            </w:r>
            <w:r>
              <w:rPr>
                <w:noProof/>
                <w:webHidden/>
              </w:rPr>
              <w:fldChar w:fldCharType="begin"/>
            </w:r>
            <w:r>
              <w:rPr>
                <w:noProof/>
                <w:webHidden/>
              </w:rPr>
              <w:instrText xml:space="preserve"> PAGEREF _Toc516091165 \h </w:instrText>
            </w:r>
            <w:r>
              <w:rPr>
                <w:noProof/>
                <w:webHidden/>
              </w:rPr>
            </w:r>
            <w:r>
              <w:rPr>
                <w:noProof/>
                <w:webHidden/>
              </w:rPr>
              <w:fldChar w:fldCharType="separate"/>
            </w:r>
            <w:r>
              <w:rPr>
                <w:noProof/>
                <w:webHidden/>
              </w:rPr>
              <w:t>16</w:t>
            </w:r>
            <w:r>
              <w:rPr>
                <w:noProof/>
                <w:webHidden/>
              </w:rPr>
              <w:fldChar w:fldCharType="end"/>
            </w:r>
          </w:hyperlink>
        </w:p>
        <w:p w:rsidR="00DD4C00" w:rsidRDefault="00DD4C00">
          <w:pPr>
            <w:pStyle w:val="TM2"/>
            <w:rPr>
              <w:rFonts w:asciiTheme="minorHAnsi" w:hAnsiTheme="minorHAnsi" w:cstheme="minorBidi"/>
              <w:noProof/>
            </w:rPr>
          </w:pPr>
          <w:hyperlink w:anchor="_Toc516091166" w:history="1">
            <w:r w:rsidRPr="00BA70A5">
              <w:rPr>
                <w:rStyle w:val="Lienhypertexte"/>
                <w:noProof/>
              </w:rPr>
              <w:t>4.1.</w:t>
            </w:r>
            <w:r>
              <w:rPr>
                <w:rFonts w:asciiTheme="minorHAnsi" w:hAnsiTheme="minorHAnsi" w:cstheme="minorBidi"/>
                <w:noProof/>
              </w:rPr>
              <w:tab/>
            </w:r>
            <w:r w:rsidRPr="00BA70A5">
              <w:rPr>
                <w:rStyle w:val="Lienhypertexte"/>
                <w:noProof/>
              </w:rPr>
              <w:t>Fonctionnalités</w:t>
            </w:r>
            <w:r>
              <w:rPr>
                <w:noProof/>
                <w:webHidden/>
              </w:rPr>
              <w:tab/>
            </w:r>
            <w:r>
              <w:rPr>
                <w:noProof/>
                <w:webHidden/>
              </w:rPr>
              <w:fldChar w:fldCharType="begin"/>
            </w:r>
            <w:r>
              <w:rPr>
                <w:noProof/>
                <w:webHidden/>
              </w:rPr>
              <w:instrText xml:space="preserve"> PAGEREF _Toc516091166 \h </w:instrText>
            </w:r>
            <w:r>
              <w:rPr>
                <w:noProof/>
                <w:webHidden/>
              </w:rPr>
            </w:r>
            <w:r>
              <w:rPr>
                <w:noProof/>
                <w:webHidden/>
              </w:rPr>
              <w:fldChar w:fldCharType="separate"/>
            </w:r>
            <w:r>
              <w:rPr>
                <w:noProof/>
                <w:webHidden/>
              </w:rPr>
              <w:t>16</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67" w:history="1">
            <w:r w:rsidRPr="00BA70A5">
              <w:rPr>
                <w:rStyle w:val="Lienhypertexte"/>
                <w:noProof/>
              </w:rPr>
              <w:t>4.1.1.</w:t>
            </w:r>
            <w:r>
              <w:rPr>
                <w:rFonts w:asciiTheme="minorHAnsi" w:hAnsiTheme="minorHAnsi" w:cstheme="minorBidi"/>
                <w:noProof/>
              </w:rPr>
              <w:tab/>
            </w:r>
            <w:r w:rsidRPr="00BA70A5">
              <w:rPr>
                <w:rStyle w:val="Lienhypertexte"/>
                <w:noProof/>
              </w:rPr>
              <w:t>Indexe des abréviations pour les noms d’objet</w:t>
            </w:r>
            <w:r>
              <w:rPr>
                <w:noProof/>
                <w:webHidden/>
              </w:rPr>
              <w:tab/>
            </w:r>
            <w:r>
              <w:rPr>
                <w:noProof/>
                <w:webHidden/>
              </w:rPr>
              <w:fldChar w:fldCharType="begin"/>
            </w:r>
            <w:r>
              <w:rPr>
                <w:noProof/>
                <w:webHidden/>
              </w:rPr>
              <w:instrText xml:space="preserve"> PAGEREF _Toc516091167 \h </w:instrText>
            </w:r>
            <w:r>
              <w:rPr>
                <w:noProof/>
                <w:webHidden/>
              </w:rPr>
            </w:r>
            <w:r>
              <w:rPr>
                <w:noProof/>
                <w:webHidden/>
              </w:rPr>
              <w:fldChar w:fldCharType="separate"/>
            </w:r>
            <w:r>
              <w:rPr>
                <w:noProof/>
                <w:webHidden/>
              </w:rPr>
              <w:t>16</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68" w:history="1">
            <w:r w:rsidRPr="00BA70A5">
              <w:rPr>
                <w:rStyle w:val="Lienhypertexte"/>
                <w:noProof/>
              </w:rPr>
              <w:t>4.1.2.</w:t>
            </w:r>
            <w:r>
              <w:rPr>
                <w:rFonts w:asciiTheme="minorHAnsi" w:hAnsiTheme="minorHAnsi" w:cstheme="minorBidi"/>
                <w:noProof/>
              </w:rPr>
              <w:tab/>
            </w:r>
            <w:r w:rsidRPr="00BA70A5">
              <w:rPr>
                <w:rStyle w:val="Lienhypertexte"/>
                <w:noProof/>
              </w:rPr>
              <w:t>Lancement du programme</w:t>
            </w:r>
            <w:r>
              <w:rPr>
                <w:noProof/>
                <w:webHidden/>
              </w:rPr>
              <w:tab/>
            </w:r>
            <w:r>
              <w:rPr>
                <w:noProof/>
                <w:webHidden/>
              </w:rPr>
              <w:fldChar w:fldCharType="begin"/>
            </w:r>
            <w:r>
              <w:rPr>
                <w:noProof/>
                <w:webHidden/>
              </w:rPr>
              <w:instrText xml:space="preserve"> PAGEREF _Toc516091168 \h </w:instrText>
            </w:r>
            <w:r>
              <w:rPr>
                <w:noProof/>
                <w:webHidden/>
              </w:rPr>
            </w:r>
            <w:r>
              <w:rPr>
                <w:noProof/>
                <w:webHidden/>
              </w:rPr>
              <w:fldChar w:fldCharType="separate"/>
            </w:r>
            <w:r>
              <w:rPr>
                <w:noProof/>
                <w:webHidden/>
              </w:rPr>
              <w:t>16</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69" w:history="1">
            <w:r w:rsidRPr="00BA70A5">
              <w:rPr>
                <w:rStyle w:val="Lienhypertexte"/>
                <w:noProof/>
              </w:rPr>
              <w:t>4.1.3.</w:t>
            </w:r>
            <w:r>
              <w:rPr>
                <w:rFonts w:asciiTheme="minorHAnsi" w:hAnsiTheme="minorHAnsi" w:cstheme="minorBidi"/>
                <w:noProof/>
              </w:rPr>
              <w:tab/>
            </w:r>
            <w:r w:rsidRPr="00BA70A5">
              <w:rPr>
                <w:rStyle w:val="Lienhypertexte"/>
                <w:noProof/>
              </w:rPr>
              <w:t>Comment entrer une valeur à convertir</w:t>
            </w:r>
            <w:r>
              <w:rPr>
                <w:noProof/>
                <w:webHidden/>
              </w:rPr>
              <w:tab/>
            </w:r>
            <w:r>
              <w:rPr>
                <w:noProof/>
                <w:webHidden/>
              </w:rPr>
              <w:fldChar w:fldCharType="begin"/>
            </w:r>
            <w:r>
              <w:rPr>
                <w:noProof/>
                <w:webHidden/>
              </w:rPr>
              <w:instrText xml:space="preserve"> PAGEREF _Toc516091169 \h </w:instrText>
            </w:r>
            <w:r>
              <w:rPr>
                <w:noProof/>
                <w:webHidden/>
              </w:rPr>
            </w:r>
            <w:r>
              <w:rPr>
                <w:noProof/>
                <w:webHidden/>
              </w:rPr>
              <w:fldChar w:fldCharType="separate"/>
            </w:r>
            <w:r>
              <w:rPr>
                <w:noProof/>
                <w:webHidden/>
              </w:rPr>
              <w:t>17</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70" w:history="1">
            <w:r w:rsidRPr="00BA70A5">
              <w:rPr>
                <w:rStyle w:val="Lienhypertexte"/>
                <w:noProof/>
              </w:rPr>
              <w:t>4.1.4.</w:t>
            </w:r>
            <w:r>
              <w:rPr>
                <w:rFonts w:asciiTheme="minorHAnsi" w:hAnsiTheme="minorHAnsi" w:cstheme="minorBidi"/>
                <w:noProof/>
              </w:rPr>
              <w:tab/>
            </w:r>
            <w:r w:rsidRPr="00BA70A5">
              <w:rPr>
                <w:rStyle w:val="Lienhypertexte"/>
                <w:noProof/>
              </w:rPr>
              <w:t>Vérifications du nombre entré par l’utilisateur</w:t>
            </w:r>
            <w:r>
              <w:rPr>
                <w:noProof/>
                <w:webHidden/>
              </w:rPr>
              <w:tab/>
            </w:r>
            <w:r>
              <w:rPr>
                <w:noProof/>
                <w:webHidden/>
              </w:rPr>
              <w:fldChar w:fldCharType="begin"/>
            </w:r>
            <w:r>
              <w:rPr>
                <w:noProof/>
                <w:webHidden/>
              </w:rPr>
              <w:instrText xml:space="preserve"> PAGEREF _Toc516091170 \h </w:instrText>
            </w:r>
            <w:r>
              <w:rPr>
                <w:noProof/>
                <w:webHidden/>
              </w:rPr>
            </w:r>
            <w:r>
              <w:rPr>
                <w:noProof/>
                <w:webHidden/>
              </w:rPr>
              <w:fldChar w:fldCharType="separate"/>
            </w:r>
            <w:r>
              <w:rPr>
                <w:noProof/>
                <w:webHidden/>
              </w:rPr>
              <w:t>18</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71" w:history="1">
            <w:r w:rsidRPr="00BA70A5">
              <w:rPr>
                <w:rStyle w:val="Lienhypertexte"/>
                <w:noProof/>
              </w:rPr>
              <w:t>4.1.5.</w:t>
            </w:r>
            <w:r>
              <w:rPr>
                <w:rFonts w:asciiTheme="minorHAnsi" w:hAnsiTheme="minorHAnsi" w:cstheme="minorBidi"/>
                <w:noProof/>
              </w:rPr>
              <w:tab/>
            </w:r>
            <w:r w:rsidRPr="00BA70A5">
              <w:rPr>
                <w:rStyle w:val="Lienhypertexte"/>
                <w:noProof/>
              </w:rPr>
              <w:t>Conversion de décimal à binaire avec nombre entier signé entier</w:t>
            </w:r>
            <w:r>
              <w:rPr>
                <w:noProof/>
                <w:webHidden/>
              </w:rPr>
              <w:tab/>
            </w:r>
            <w:r>
              <w:rPr>
                <w:noProof/>
                <w:webHidden/>
              </w:rPr>
              <w:fldChar w:fldCharType="begin"/>
            </w:r>
            <w:r>
              <w:rPr>
                <w:noProof/>
                <w:webHidden/>
              </w:rPr>
              <w:instrText xml:space="preserve"> PAGEREF _Toc516091171 \h </w:instrText>
            </w:r>
            <w:r>
              <w:rPr>
                <w:noProof/>
                <w:webHidden/>
              </w:rPr>
            </w:r>
            <w:r>
              <w:rPr>
                <w:noProof/>
                <w:webHidden/>
              </w:rPr>
              <w:fldChar w:fldCharType="separate"/>
            </w:r>
            <w:r>
              <w:rPr>
                <w:noProof/>
                <w:webHidden/>
              </w:rPr>
              <w:t>19</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72" w:history="1">
            <w:r w:rsidRPr="00BA70A5">
              <w:rPr>
                <w:rStyle w:val="Lienhypertexte"/>
                <w:noProof/>
              </w:rPr>
              <w:t>4.1.6.</w:t>
            </w:r>
            <w:r>
              <w:rPr>
                <w:rFonts w:asciiTheme="minorHAnsi" w:hAnsiTheme="minorHAnsi" w:cstheme="minorBidi"/>
                <w:noProof/>
              </w:rPr>
              <w:tab/>
            </w:r>
            <w:r w:rsidRPr="00BA70A5">
              <w:rPr>
                <w:rStyle w:val="Lienhypertexte"/>
                <w:noProof/>
              </w:rPr>
              <w:t>Conversion de décimal à binaire avec nombre à virgule</w:t>
            </w:r>
            <w:r>
              <w:rPr>
                <w:noProof/>
                <w:webHidden/>
              </w:rPr>
              <w:tab/>
            </w:r>
            <w:r>
              <w:rPr>
                <w:noProof/>
                <w:webHidden/>
              </w:rPr>
              <w:fldChar w:fldCharType="begin"/>
            </w:r>
            <w:r>
              <w:rPr>
                <w:noProof/>
                <w:webHidden/>
              </w:rPr>
              <w:instrText xml:space="preserve"> PAGEREF _Toc516091172 \h </w:instrText>
            </w:r>
            <w:r>
              <w:rPr>
                <w:noProof/>
                <w:webHidden/>
              </w:rPr>
            </w:r>
            <w:r>
              <w:rPr>
                <w:noProof/>
                <w:webHidden/>
              </w:rPr>
              <w:fldChar w:fldCharType="separate"/>
            </w:r>
            <w:r>
              <w:rPr>
                <w:noProof/>
                <w:webHidden/>
              </w:rPr>
              <w:t>21</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73" w:history="1">
            <w:r w:rsidRPr="00BA70A5">
              <w:rPr>
                <w:rStyle w:val="Lienhypertexte"/>
                <w:noProof/>
              </w:rPr>
              <w:t>4.1.7.</w:t>
            </w:r>
            <w:r>
              <w:rPr>
                <w:rFonts w:asciiTheme="minorHAnsi" w:hAnsiTheme="minorHAnsi" w:cstheme="minorBidi"/>
                <w:noProof/>
              </w:rPr>
              <w:tab/>
            </w:r>
            <w:r w:rsidRPr="00BA70A5">
              <w:rPr>
                <w:rStyle w:val="Lienhypertexte"/>
                <w:noProof/>
              </w:rPr>
              <w:t>Conversion de décimal à octal avec nombre entier</w:t>
            </w:r>
            <w:r>
              <w:rPr>
                <w:noProof/>
                <w:webHidden/>
              </w:rPr>
              <w:tab/>
            </w:r>
            <w:r>
              <w:rPr>
                <w:noProof/>
                <w:webHidden/>
              </w:rPr>
              <w:fldChar w:fldCharType="begin"/>
            </w:r>
            <w:r>
              <w:rPr>
                <w:noProof/>
                <w:webHidden/>
              </w:rPr>
              <w:instrText xml:space="preserve"> PAGEREF _Toc516091173 \h </w:instrText>
            </w:r>
            <w:r>
              <w:rPr>
                <w:noProof/>
                <w:webHidden/>
              </w:rPr>
            </w:r>
            <w:r>
              <w:rPr>
                <w:noProof/>
                <w:webHidden/>
              </w:rPr>
              <w:fldChar w:fldCharType="separate"/>
            </w:r>
            <w:r>
              <w:rPr>
                <w:noProof/>
                <w:webHidden/>
              </w:rPr>
              <w:t>21</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74" w:history="1">
            <w:r w:rsidRPr="00BA70A5">
              <w:rPr>
                <w:rStyle w:val="Lienhypertexte"/>
                <w:noProof/>
              </w:rPr>
              <w:t>4.1.8.</w:t>
            </w:r>
            <w:r>
              <w:rPr>
                <w:rFonts w:asciiTheme="minorHAnsi" w:hAnsiTheme="minorHAnsi" w:cstheme="minorBidi"/>
                <w:noProof/>
              </w:rPr>
              <w:tab/>
            </w:r>
            <w:r w:rsidRPr="00BA70A5">
              <w:rPr>
                <w:rStyle w:val="Lienhypertexte"/>
                <w:noProof/>
              </w:rPr>
              <w:t>Conversion de binaire à décimal avec nombre entier</w:t>
            </w:r>
            <w:r>
              <w:rPr>
                <w:noProof/>
                <w:webHidden/>
              </w:rPr>
              <w:tab/>
            </w:r>
            <w:r>
              <w:rPr>
                <w:noProof/>
                <w:webHidden/>
              </w:rPr>
              <w:fldChar w:fldCharType="begin"/>
            </w:r>
            <w:r>
              <w:rPr>
                <w:noProof/>
                <w:webHidden/>
              </w:rPr>
              <w:instrText xml:space="preserve"> PAGEREF _Toc516091174 \h </w:instrText>
            </w:r>
            <w:r>
              <w:rPr>
                <w:noProof/>
                <w:webHidden/>
              </w:rPr>
            </w:r>
            <w:r>
              <w:rPr>
                <w:noProof/>
                <w:webHidden/>
              </w:rPr>
              <w:fldChar w:fldCharType="separate"/>
            </w:r>
            <w:r>
              <w:rPr>
                <w:noProof/>
                <w:webHidden/>
              </w:rPr>
              <w:t>21</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75" w:history="1">
            <w:r w:rsidRPr="00BA70A5">
              <w:rPr>
                <w:rStyle w:val="Lienhypertexte"/>
                <w:noProof/>
              </w:rPr>
              <w:t>4.1.9.</w:t>
            </w:r>
            <w:r>
              <w:rPr>
                <w:rFonts w:asciiTheme="minorHAnsi" w:hAnsiTheme="minorHAnsi" w:cstheme="minorBidi"/>
                <w:noProof/>
              </w:rPr>
              <w:tab/>
            </w:r>
            <w:r w:rsidRPr="00BA70A5">
              <w:rPr>
                <w:rStyle w:val="Lienhypertexte"/>
                <w:noProof/>
              </w:rPr>
              <w:t>Conversion de binaire à octal avec nombre entier</w:t>
            </w:r>
            <w:r>
              <w:rPr>
                <w:noProof/>
                <w:webHidden/>
              </w:rPr>
              <w:tab/>
            </w:r>
            <w:r>
              <w:rPr>
                <w:noProof/>
                <w:webHidden/>
              </w:rPr>
              <w:fldChar w:fldCharType="begin"/>
            </w:r>
            <w:r>
              <w:rPr>
                <w:noProof/>
                <w:webHidden/>
              </w:rPr>
              <w:instrText xml:space="preserve"> PAGEREF _Toc516091175 \h </w:instrText>
            </w:r>
            <w:r>
              <w:rPr>
                <w:noProof/>
                <w:webHidden/>
              </w:rPr>
            </w:r>
            <w:r>
              <w:rPr>
                <w:noProof/>
                <w:webHidden/>
              </w:rPr>
              <w:fldChar w:fldCharType="separate"/>
            </w:r>
            <w:r>
              <w:rPr>
                <w:noProof/>
                <w:webHidden/>
              </w:rPr>
              <w:t>21</w:t>
            </w:r>
            <w:r>
              <w:rPr>
                <w:noProof/>
                <w:webHidden/>
              </w:rPr>
              <w:fldChar w:fldCharType="end"/>
            </w:r>
          </w:hyperlink>
        </w:p>
        <w:p w:rsidR="00DD4C00" w:rsidRDefault="00DD4C00">
          <w:pPr>
            <w:pStyle w:val="TM2"/>
            <w:rPr>
              <w:rFonts w:asciiTheme="minorHAnsi" w:hAnsiTheme="minorHAnsi" w:cstheme="minorBidi"/>
              <w:noProof/>
            </w:rPr>
          </w:pPr>
          <w:hyperlink w:anchor="_Toc516091176" w:history="1">
            <w:r w:rsidRPr="00BA70A5">
              <w:rPr>
                <w:rStyle w:val="Lienhypertexte"/>
                <w:noProof/>
              </w:rPr>
              <w:t>4.2.</w:t>
            </w:r>
            <w:r>
              <w:rPr>
                <w:rFonts w:asciiTheme="minorHAnsi" w:hAnsiTheme="minorHAnsi" w:cstheme="minorBidi"/>
                <w:noProof/>
              </w:rPr>
              <w:tab/>
            </w:r>
            <w:r w:rsidRPr="00BA70A5">
              <w:rPr>
                <w:rStyle w:val="Lienhypertexte"/>
                <w:noProof/>
              </w:rPr>
              <w:t>Dossier de réalisation</w:t>
            </w:r>
            <w:r>
              <w:rPr>
                <w:noProof/>
                <w:webHidden/>
              </w:rPr>
              <w:tab/>
            </w:r>
            <w:r>
              <w:rPr>
                <w:noProof/>
                <w:webHidden/>
              </w:rPr>
              <w:fldChar w:fldCharType="begin"/>
            </w:r>
            <w:r>
              <w:rPr>
                <w:noProof/>
                <w:webHidden/>
              </w:rPr>
              <w:instrText xml:space="preserve"> PAGEREF _Toc516091176 \h </w:instrText>
            </w:r>
            <w:r>
              <w:rPr>
                <w:noProof/>
                <w:webHidden/>
              </w:rPr>
            </w:r>
            <w:r>
              <w:rPr>
                <w:noProof/>
                <w:webHidden/>
              </w:rPr>
              <w:fldChar w:fldCharType="separate"/>
            </w:r>
            <w:r>
              <w:rPr>
                <w:noProof/>
                <w:webHidden/>
              </w:rPr>
              <w:t>22</w:t>
            </w:r>
            <w:r>
              <w:rPr>
                <w:noProof/>
                <w:webHidden/>
              </w:rPr>
              <w:fldChar w:fldCharType="end"/>
            </w:r>
          </w:hyperlink>
        </w:p>
        <w:p w:rsidR="00DD4C00" w:rsidRDefault="00DD4C00">
          <w:pPr>
            <w:pStyle w:val="TM3"/>
            <w:tabs>
              <w:tab w:val="left" w:pos="1320"/>
              <w:tab w:val="right" w:leader="dot" w:pos="9062"/>
            </w:tabs>
            <w:rPr>
              <w:rFonts w:asciiTheme="minorHAnsi" w:hAnsiTheme="minorHAnsi" w:cstheme="minorBidi"/>
              <w:noProof/>
            </w:rPr>
          </w:pPr>
          <w:hyperlink w:anchor="_Toc516091177" w:history="1">
            <w:r w:rsidRPr="00BA70A5">
              <w:rPr>
                <w:rStyle w:val="Lienhypertexte"/>
                <w:noProof/>
              </w:rPr>
              <w:t>4.2.1.</w:t>
            </w:r>
            <w:r>
              <w:rPr>
                <w:rFonts w:asciiTheme="minorHAnsi" w:hAnsiTheme="minorHAnsi" w:cstheme="minorBidi"/>
                <w:noProof/>
              </w:rPr>
              <w:tab/>
            </w:r>
            <w:r w:rsidRPr="00BA70A5">
              <w:rPr>
                <w:rStyle w:val="Lienhypertexte"/>
                <w:noProof/>
              </w:rPr>
              <w:t>Logiciels nécessaire</w:t>
            </w:r>
            <w:r>
              <w:rPr>
                <w:noProof/>
                <w:webHidden/>
              </w:rPr>
              <w:tab/>
            </w:r>
            <w:r>
              <w:rPr>
                <w:noProof/>
                <w:webHidden/>
              </w:rPr>
              <w:fldChar w:fldCharType="begin"/>
            </w:r>
            <w:r>
              <w:rPr>
                <w:noProof/>
                <w:webHidden/>
              </w:rPr>
              <w:instrText xml:space="preserve"> PAGEREF _Toc516091177 \h </w:instrText>
            </w:r>
            <w:r>
              <w:rPr>
                <w:noProof/>
                <w:webHidden/>
              </w:rPr>
            </w:r>
            <w:r>
              <w:rPr>
                <w:noProof/>
                <w:webHidden/>
              </w:rPr>
              <w:fldChar w:fldCharType="separate"/>
            </w:r>
            <w:r>
              <w:rPr>
                <w:noProof/>
                <w:webHidden/>
              </w:rPr>
              <w:t>22</w:t>
            </w:r>
            <w:r>
              <w:rPr>
                <w:noProof/>
                <w:webHidden/>
              </w:rPr>
              <w:fldChar w:fldCharType="end"/>
            </w:r>
          </w:hyperlink>
        </w:p>
        <w:p w:rsidR="00DD4C00" w:rsidRDefault="00DD4C00">
          <w:pPr>
            <w:pStyle w:val="TM1"/>
            <w:tabs>
              <w:tab w:val="left" w:pos="440"/>
              <w:tab w:val="right" w:leader="dot" w:pos="9062"/>
            </w:tabs>
            <w:rPr>
              <w:rFonts w:asciiTheme="minorHAnsi" w:eastAsiaTheme="minorEastAsia" w:hAnsiTheme="minorHAnsi"/>
              <w:noProof/>
              <w:lang w:eastAsia="fr-CH"/>
            </w:rPr>
          </w:pPr>
          <w:hyperlink w:anchor="_Toc516091178" w:history="1">
            <w:r w:rsidRPr="00BA70A5">
              <w:rPr>
                <w:rStyle w:val="Lienhypertexte"/>
                <w:noProof/>
              </w:rPr>
              <w:t>5.</w:t>
            </w:r>
            <w:r>
              <w:rPr>
                <w:rFonts w:asciiTheme="minorHAnsi" w:eastAsiaTheme="minorEastAsia" w:hAnsiTheme="minorHAnsi"/>
                <w:noProof/>
                <w:lang w:eastAsia="fr-CH"/>
              </w:rPr>
              <w:tab/>
            </w:r>
            <w:r w:rsidRPr="00BA70A5">
              <w:rPr>
                <w:rStyle w:val="Lienhypertexte"/>
                <w:noProof/>
              </w:rPr>
              <w:t>Tests</w:t>
            </w:r>
            <w:r>
              <w:rPr>
                <w:noProof/>
                <w:webHidden/>
              </w:rPr>
              <w:tab/>
            </w:r>
            <w:r>
              <w:rPr>
                <w:noProof/>
                <w:webHidden/>
              </w:rPr>
              <w:fldChar w:fldCharType="begin"/>
            </w:r>
            <w:r>
              <w:rPr>
                <w:noProof/>
                <w:webHidden/>
              </w:rPr>
              <w:instrText xml:space="preserve"> PAGEREF _Toc516091178 \h </w:instrText>
            </w:r>
            <w:r>
              <w:rPr>
                <w:noProof/>
                <w:webHidden/>
              </w:rPr>
            </w:r>
            <w:r>
              <w:rPr>
                <w:noProof/>
                <w:webHidden/>
              </w:rPr>
              <w:fldChar w:fldCharType="separate"/>
            </w:r>
            <w:r>
              <w:rPr>
                <w:noProof/>
                <w:webHidden/>
              </w:rPr>
              <w:t>22</w:t>
            </w:r>
            <w:r>
              <w:rPr>
                <w:noProof/>
                <w:webHidden/>
              </w:rPr>
              <w:fldChar w:fldCharType="end"/>
            </w:r>
          </w:hyperlink>
        </w:p>
        <w:p w:rsidR="00DD4C00" w:rsidRDefault="00DD4C00">
          <w:pPr>
            <w:pStyle w:val="TM2"/>
            <w:rPr>
              <w:rFonts w:asciiTheme="minorHAnsi" w:hAnsiTheme="minorHAnsi" w:cstheme="minorBidi"/>
              <w:noProof/>
            </w:rPr>
          </w:pPr>
          <w:hyperlink w:anchor="_Toc516091179" w:history="1">
            <w:r w:rsidRPr="00BA70A5">
              <w:rPr>
                <w:rStyle w:val="Lienhypertexte"/>
                <w:noProof/>
              </w:rPr>
              <w:t>5.1.</w:t>
            </w:r>
            <w:r>
              <w:rPr>
                <w:rFonts w:asciiTheme="minorHAnsi" w:hAnsiTheme="minorHAnsi" w:cstheme="minorBidi"/>
                <w:noProof/>
              </w:rPr>
              <w:tab/>
            </w:r>
            <w:r w:rsidRPr="00BA70A5">
              <w:rPr>
                <w:rStyle w:val="Lienhypertexte"/>
                <w:noProof/>
              </w:rPr>
              <w:t>Dossier des tests</w:t>
            </w:r>
            <w:r>
              <w:rPr>
                <w:noProof/>
                <w:webHidden/>
              </w:rPr>
              <w:tab/>
            </w:r>
            <w:r>
              <w:rPr>
                <w:noProof/>
                <w:webHidden/>
              </w:rPr>
              <w:fldChar w:fldCharType="begin"/>
            </w:r>
            <w:r>
              <w:rPr>
                <w:noProof/>
                <w:webHidden/>
              </w:rPr>
              <w:instrText xml:space="preserve"> PAGEREF _Toc516091179 \h </w:instrText>
            </w:r>
            <w:r>
              <w:rPr>
                <w:noProof/>
                <w:webHidden/>
              </w:rPr>
            </w:r>
            <w:r>
              <w:rPr>
                <w:noProof/>
                <w:webHidden/>
              </w:rPr>
              <w:fldChar w:fldCharType="separate"/>
            </w:r>
            <w:r>
              <w:rPr>
                <w:noProof/>
                <w:webHidden/>
              </w:rPr>
              <w:t>22</w:t>
            </w:r>
            <w:r>
              <w:rPr>
                <w:noProof/>
                <w:webHidden/>
              </w:rPr>
              <w:fldChar w:fldCharType="end"/>
            </w:r>
          </w:hyperlink>
        </w:p>
        <w:p w:rsidR="00DD4C00" w:rsidRDefault="00DD4C00">
          <w:pPr>
            <w:pStyle w:val="TM1"/>
            <w:tabs>
              <w:tab w:val="left" w:pos="440"/>
              <w:tab w:val="right" w:leader="dot" w:pos="9062"/>
            </w:tabs>
            <w:rPr>
              <w:rFonts w:asciiTheme="minorHAnsi" w:eastAsiaTheme="minorEastAsia" w:hAnsiTheme="minorHAnsi"/>
              <w:noProof/>
              <w:lang w:eastAsia="fr-CH"/>
            </w:rPr>
          </w:pPr>
          <w:hyperlink w:anchor="_Toc516091180" w:history="1">
            <w:r w:rsidRPr="00BA70A5">
              <w:rPr>
                <w:rStyle w:val="Lienhypertexte"/>
                <w:noProof/>
              </w:rPr>
              <w:t>6.</w:t>
            </w:r>
            <w:r>
              <w:rPr>
                <w:rFonts w:asciiTheme="minorHAnsi" w:eastAsiaTheme="minorEastAsia" w:hAnsiTheme="minorHAnsi"/>
                <w:noProof/>
                <w:lang w:eastAsia="fr-CH"/>
              </w:rPr>
              <w:tab/>
            </w:r>
            <w:r w:rsidRPr="00BA70A5">
              <w:rPr>
                <w:rStyle w:val="Lienhypertexte"/>
                <w:noProof/>
              </w:rPr>
              <w:t>Conclusion</w:t>
            </w:r>
            <w:r>
              <w:rPr>
                <w:noProof/>
                <w:webHidden/>
              </w:rPr>
              <w:tab/>
            </w:r>
            <w:r>
              <w:rPr>
                <w:noProof/>
                <w:webHidden/>
              </w:rPr>
              <w:fldChar w:fldCharType="begin"/>
            </w:r>
            <w:r>
              <w:rPr>
                <w:noProof/>
                <w:webHidden/>
              </w:rPr>
              <w:instrText xml:space="preserve"> PAGEREF _Toc516091180 \h </w:instrText>
            </w:r>
            <w:r>
              <w:rPr>
                <w:noProof/>
                <w:webHidden/>
              </w:rPr>
            </w:r>
            <w:r>
              <w:rPr>
                <w:noProof/>
                <w:webHidden/>
              </w:rPr>
              <w:fldChar w:fldCharType="separate"/>
            </w:r>
            <w:r>
              <w:rPr>
                <w:noProof/>
                <w:webHidden/>
              </w:rPr>
              <w:t>23</w:t>
            </w:r>
            <w:r>
              <w:rPr>
                <w:noProof/>
                <w:webHidden/>
              </w:rPr>
              <w:fldChar w:fldCharType="end"/>
            </w:r>
          </w:hyperlink>
        </w:p>
        <w:p w:rsidR="00DD4C00" w:rsidRDefault="00DD4C00">
          <w:pPr>
            <w:pStyle w:val="TM2"/>
            <w:rPr>
              <w:rFonts w:asciiTheme="minorHAnsi" w:hAnsiTheme="minorHAnsi" w:cstheme="minorBidi"/>
              <w:noProof/>
            </w:rPr>
          </w:pPr>
          <w:hyperlink w:anchor="_Toc516091181" w:history="1">
            <w:r w:rsidRPr="00BA70A5">
              <w:rPr>
                <w:rStyle w:val="Lienhypertexte"/>
                <w:noProof/>
              </w:rPr>
              <w:t>6.1.</w:t>
            </w:r>
            <w:r>
              <w:rPr>
                <w:rFonts w:asciiTheme="minorHAnsi" w:hAnsiTheme="minorHAnsi" w:cstheme="minorBidi"/>
                <w:noProof/>
              </w:rPr>
              <w:tab/>
            </w:r>
            <w:r w:rsidRPr="00BA70A5">
              <w:rPr>
                <w:rStyle w:val="Lienhypertexte"/>
                <w:noProof/>
              </w:rPr>
              <w:t>Bilan des fonctionnalités demandées</w:t>
            </w:r>
            <w:r>
              <w:rPr>
                <w:noProof/>
                <w:webHidden/>
              </w:rPr>
              <w:tab/>
            </w:r>
            <w:r>
              <w:rPr>
                <w:noProof/>
                <w:webHidden/>
              </w:rPr>
              <w:fldChar w:fldCharType="begin"/>
            </w:r>
            <w:r>
              <w:rPr>
                <w:noProof/>
                <w:webHidden/>
              </w:rPr>
              <w:instrText xml:space="preserve"> PAGEREF _Toc516091181 \h </w:instrText>
            </w:r>
            <w:r>
              <w:rPr>
                <w:noProof/>
                <w:webHidden/>
              </w:rPr>
            </w:r>
            <w:r>
              <w:rPr>
                <w:noProof/>
                <w:webHidden/>
              </w:rPr>
              <w:fldChar w:fldCharType="separate"/>
            </w:r>
            <w:r>
              <w:rPr>
                <w:noProof/>
                <w:webHidden/>
              </w:rPr>
              <w:t>23</w:t>
            </w:r>
            <w:r>
              <w:rPr>
                <w:noProof/>
                <w:webHidden/>
              </w:rPr>
              <w:fldChar w:fldCharType="end"/>
            </w:r>
          </w:hyperlink>
        </w:p>
        <w:p w:rsidR="00DD4C00" w:rsidRDefault="00DD4C00">
          <w:pPr>
            <w:pStyle w:val="TM2"/>
            <w:rPr>
              <w:rFonts w:asciiTheme="minorHAnsi" w:hAnsiTheme="minorHAnsi" w:cstheme="minorBidi"/>
              <w:noProof/>
            </w:rPr>
          </w:pPr>
          <w:hyperlink w:anchor="_Toc516091182" w:history="1">
            <w:r w:rsidRPr="00BA70A5">
              <w:rPr>
                <w:rStyle w:val="Lienhypertexte"/>
                <w:noProof/>
              </w:rPr>
              <w:t>6.2.</w:t>
            </w:r>
            <w:r>
              <w:rPr>
                <w:rFonts w:asciiTheme="minorHAnsi" w:hAnsiTheme="minorHAnsi" w:cstheme="minorBidi"/>
                <w:noProof/>
              </w:rPr>
              <w:tab/>
            </w:r>
            <w:r w:rsidRPr="00BA70A5">
              <w:rPr>
                <w:rStyle w:val="Lienhypertexte"/>
                <w:noProof/>
              </w:rPr>
              <w:t>Bilan de la planification</w:t>
            </w:r>
            <w:r>
              <w:rPr>
                <w:noProof/>
                <w:webHidden/>
              </w:rPr>
              <w:tab/>
            </w:r>
            <w:r>
              <w:rPr>
                <w:noProof/>
                <w:webHidden/>
              </w:rPr>
              <w:fldChar w:fldCharType="begin"/>
            </w:r>
            <w:r>
              <w:rPr>
                <w:noProof/>
                <w:webHidden/>
              </w:rPr>
              <w:instrText xml:space="preserve"> PAGEREF _Toc516091182 \h </w:instrText>
            </w:r>
            <w:r>
              <w:rPr>
                <w:noProof/>
                <w:webHidden/>
              </w:rPr>
            </w:r>
            <w:r>
              <w:rPr>
                <w:noProof/>
                <w:webHidden/>
              </w:rPr>
              <w:fldChar w:fldCharType="separate"/>
            </w:r>
            <w:r>
              <w:rPr>
                <w:noProof/>
                <w:webHidden/>
              </w:rPr>
              <w:t>23</w:t>
            </w:r>
            <w:r>
              <w:rPr>
                <w:noProof/>
                <w:webHidden/>
              </w:rPr>
              <w:fldChar w:fldCharType="end"/>
            </w:r>
          </w:hyperlink>
        </w:p>
        <w:p w:rsidR="00DD4C00" w:rsidRDefault="00DD4C00">
          <w:pPr>
            <w:pStyle w:val="TM2"/>
            <w:rPr>
              <w:rFonts w:asciiTheme="minorHAnsi" w:hAnsiTheme="minorHAnsi" w:cstheme="minorBidi"/>
              <w:noProof/>
            </w:rPr>
          </w:pPr>
          <w:hyperlink w:anchor="_Toc516091183" w:history="1">
            <w:r w:rsidRPr="00BA70A5">
              <w:rPr>
                <w:rStyle w:val="Lienhypertexte"/>
                <w:noProof/>
              </w:rPr>
              <w:t>6.3.</w:t>
            </w:r>
            <w:r>
              <w:rPr>
                <w:rFonts w:asciiTheme="minorHAnsi" w:hAnsiTheme="minorHAnsi" w:cstheme="minorBidi"/>
                <w:noProof/>
              </w:rPr>
              <w:tab/>
            </w:r>
            <w:r w:rsidRPr="00BA70A5">
              <w:rPr>
                <w:rStyle w:val="Lienhypertexte"/>
                <w:noProof/>
              </w:rPr>
              <w:t>Bilan personnel</w:t>
            </w:r>
            <w:r>
              <w:rPr>
                <w:noProof/>
                <w:webHidden/>
              </w:rPr>
              <w:tab/>
            </w:r>
            <w:r>
              <w:rPr>
                <w:noProof/>
                <w:webHidden/>
              </w:rPr>
              <w:fldChar w:fldCharType="begin"/>
            </w:r>
            <w:r>
              <w:rPr>
                <w:noProof/>
                <w:webHidden/>
              </w:rPr>
              <w:instrText xml:space="preserve"> PAGEREF _Toc516091183 \h </w:instrText>
            </w:r>
            <w:r>
              <w:rPr>
                <w:noProof/>
                <w:webHidden/>
              </w:rPr>
            </w:r>
            <w:r>
              <w:rPr>
                <w:noProof/>
                <w:webHidden/>
              </w:rPr>
              <w:fldChar w:fldCharType="separate"/>
            </w:r>
            <w:r>
              <w:rPr>
                <w:noProof/>
                <w:webHidden/>
              </w:rPr>
              <w:t>23</w:t>
            </w:r>
            <w:r>
              <w:rPr>
                <w:noProof/>
                <w:webHidden/>
              </w:rPr>
              <w:fldChar w:fldCharType="end"/>
            </w:r>
          </w:hyperlink>
        </w:p>
        <w:p w:rsidR="00DD4C00" w:rsidRDefault="00DD4C00">
          <w:pPr>
            <w:pStyle w:val="TM1"/>
            <w:tabs>
              <w:tab w:val="left" w:pos="440"/>
              <w:tab w:val="right" w:leader="dot" w:pos="9062"/>
            </w:tabs>
            <w:rPr>
              <w:rFonts w:asciiTheme="minorHAnsi" w:eastAsiaTheme="minorEastAsia" w:hAnsiTheme="minorHAnsi"/>
              <w:noProof/>
              <w:lang w:eastAsia="fr-CH"/>
            </w:rPr>
          </w:pPr>
          <w:hyperlink w:anchor="_Toc516091184" w:history="1">
            <w:r w:rsidRPr="00BA70A5">
              <w:rPr>
                <w:rStyle w:val="Lienhypertexte"/>
                <w:noProof/>
              </w:rPr>
              <w:t>7.</w:t>
            </w:r>
            <w:r>
              <w:rPr>
                <w:rFonts w:asciiTheme="minorHAnsi" w:eastAsiaTheme="minorEastAsia" w:hAnsiTheme="minorHAnsi"/>
                <w:noProof/>
                <w:lang w:eastAsia="fr-CH"/>
              </w:rPr>
              <w:tab/>
            </w:r>
            <w:r w:rsidRPr="00BA70A5">
              <w:rPr>
                <w:rStyle w:val="Lienhypertexte"/>
                <w:noProof/>
              </w:rPr>
              <w:t>Divers</w:t>
            </w:r>
            <w:r>
              <w:rPr>
                <w:noProof/>
                <w:webHidden/>
              </w:rPr>
              <w:tab/>
            </w:r>
            <w:r>
              <w:rPr>
                <w:noProof/>
                <w:webHidden/>
              </w:rPr>
              <w:fldChar w:fldCharType="begin"/>
            </w:r>
            <w:r>
              <w:rPr>
                <w:noProof/>
                <w:webHidden/>
              </w:rPr>
              <w:instrText xml:space="preserve"> PAGEREF _Toc516091184 \h </w:instrText>
            </w:r>
            <w:r>
              <w:rPr>
                <w:noProof/>
                <w:webHidden/>
              </w:rPr>
            </w:r>
            <w:r>
              <w:rPr>
                <w:noProof/>
                <w:webHidden/>
              </w:rPr>
              <w:fldChar w:fldCharType="separate"/>
            </w:r>
            <w:r>
              <w:rPr>
                <w:noProof/>
                <w:webHidden/>
              </w:rPr>
              <w:t>23</w:t>
            </w:r>
            <w:r>
              <w:rPr>
                <w:noProof/>
                <w:webHidden/>
              </w:rPr>
              <w:fldChar w:fldCharType="end"/>
            </w:r>
          </w:hyperlink>
        </w:p>
        <w:p w:rsidR="00DD4C00" w:rsidRDefault="00DD4C00">
          <w:pPr>
            <w:pStyle w:val="TM2"/>
            <w:rPr>
              <w:rFonts w:asciiTheme="minorHAnsi" w:hAnsiTheme="minorHAnsi" w:cstheme="minorBidi"/>
              <w:noProof/>
            </w:rPr>
          </w:pPr>
          <w:hyperlink w:anchor="_Toc516091185" w:history="1">
            <w:r w:rsidRPr="00BA70A5">
              <w:rPr>
                <w:rStyle w:val="Lienhypertexte"/>
                <w:noProof/>
              </w:rPr>
              <w:t>7.1.</w:t>
            </w:r>
            <w:r>
              <w:rPr>
                <w:rFonts w:asciiTheme="minorHAnsi" w:hAnsiTheme="minorHAnsi" w:cstheme="minorBidi"/>
                <w:noProof/>
              </w:rPr>
              <w:tab/>
            </w:r>
            <w:r w:rsidRPr="00BA70A5">
              <w:rPr>
                <w:rStyle w:val="Lienhypertexte"/>
                <w:noProof/>
              </w:rPr>
              <w:t>Journal de travail</w:t>
            </w:r>
            <w:r>
              <w:rPr>
                <w:noProof/>
                <w:webHidden/>
              </w:rPr>
              <w:tab/>
            </w:r>
            <w:r>
              <w:rPr>
                <w:noProof/>
                <w:webHidden/>
              </w:rPr>
              <w:fldChar w:fldCharType="begin"/>
            </w:r>
            <w:r>
              <w:rPr>
                <w:noProof/>
                <w:webHidden/>
              </w:rPr>
              <w:instrText xml:space="preserve"> PAGEREF _Toc516091185 \h </w:instrText>
            </w:r>
            <w:r>
              <w:rPr>
                <w:noProof/>
                <w:webHidden/>
              </w:rPr>
            </w:r>
            <w:r>
              <w:rPr>
                <w:noProof/>
                <w:webHidden/>
              </w:rPr>
              <w:fldChar w:fldCharType="separate"/>
            </w:r>
            <w:r>
              <w:rPr>
                <w:noProof/>
                <w:webHidden/>
              </w:rPr>
              <w:t>23</w:t>
            </w:r>
            <w:r>
              <w:rPr>
                <w:noProof/>
                <w:webHidden/>
              </w:rPr>
              <w:fldChar w:fldCharType="end"/>
            </w:r>
          </w:hyperlink>
        </w:p>
        <w:p w:rsidR="00DD4C00" w:rsidRDefault="00DD4C00">
          <w:pPr>
            <w:pStyle w:val="TM2"/>
            <w:rPr>
              <w:rFonts w:asciiTheme="minorHAnsi" w:hAnsiTheme="minorHAnsi" w:cstheme="minorBidi"/>
              <w:noProof/>
            </w:rPr>
          </w:pPr>
          <w:hyperlink w:anchor="_Toc516091186" w:history="1">
            <w:r w:rsidRPr="00BA70A5">
              <w:rPr>
                <w:rStyle w:val="Lienhypertexte"/>
                <w:noProof/>
              </w:rPr>
              <w:t>7.2.</w:t>
            </w:r>
            <w:r>
              <w:rPr>
                <w:rFonts w:asciiTheme="minorHAnsi" w:hAnsiTheme="minorHAnsi" w:cstheme="minorBidi"/>
                <w:noProof/>
              </w:rPr>
              <w:tab/>
            </w:r>
            <w:r w:rsidRPr="00BA70A5">
              <w:rPr>
                <w:rStyle w:val="Lienhypertexte"/>
                <w:noProof/>
              </w:rPr>
              <w:t>Bibliographie</w:t>
            </w:r>
            <w:r>
              <w:rPr>
                <w:noProof/>
                <w:webHidden/>
              </w:rPr>
              <w:tab/>
            </w:r>
            <w:r>
              <w:rPr>
                <w:noProof/>
                <w:webHidden/>
              </w:rPr>
              <w:fldChar w:fldCharType="begin"/>
            </w:r>
            <w:r>
              <w:rPr>
                <w:noProof/>
                <w:webHidden/>
              </w:rPr>
              <w:instrText xml:space="preserve"> PAGEREF _Toc516091186 \h </w:instrText>
            </w:r>
            <w:r>
              <w:rPr>
                <w:noProof/>
                <w:webHidden/>
              </w:rPr>
            </w:r>
            <w:r>
              <w:rPr>
                <w:noProof/>
                <w:webHidden/>
              </w:rPr>
              <w:fldChar w:fldCharType="separate"/>
            </w:r>
            <w:r>
              <w:rPr>
                <w:noProof/>
                <w:webHidden/>
              </w:rPr>
              <w:t>23</w:t>
            </w:r>
            <w:r>
              <w:rPr>
                <w:noProof/>
                <w:webHidden/>
              </w:rPr>
              <w:fldChar w:fldCharType="end"/>
            </w:r>
          </w:hyperlink>
        </w:p>
        <w:p w:rsidR="00DD4C00" w:rsidRDefault="00DD4C00">
          <w:pPr>
            <w:pStyle w:val="TM2"/>
            <w:rPr>
              <w:rFonts w:asciiTheme="minorHAnsi" w:hAnsiTheme="minorHAnsi" w:cstheme="minorBidi"/>
              <w:noProof/>
            </w:rPr>
          </w:pPr>
          <w:hyperlink w:anchor="_Toc516091187" w:history="1">
            <w:r w:rsidRPr="00BA70A5">
              <w:rPr>
                <w:rStyle w:val="Lienhypertexte"/>
                <w:noProof/>
              </w:rPr>
              <w:t>7.3.</w:t>
            </w:r>
            <w:r>
              <w:rPr>
                <w:rFonts w:asciiTheme="minorHAnsi" w:hAnsiTheme="minorHAnsi" w:cstheme="minorBidi"/>
                <w:noProof/>
              </w:rPr>
              <w:tab/>
            </w:r>
            <w:r w:rsidRPr="00BA70A5">
              <w:rPr>
                <w:rStyle w:val="Lienhypertexte"/>
                <w:noProof/>
              </w:rPr>
              <w:t>Webographie</w:t>
            </w:r>
            <w:r>
              <w:rPr>
                <w:noProof/>
                <w:webHidden/>
              </w:rPr>
              <w:tab/>
            </w:r>
            <w:r>
              <w:rPr>
                <w:noProof/>
                <w:webHidden/>
              </w:rPr>
              <w:fldChar w:fldCharType="begin"/>
            </w:r>
            <w:r>
              <w:rPr>
                <w:noProof/>
                <w:webHidden/>
              </w:rPr>
              <w:instrText xml:space="preserve"> PAGEREF _Toc516091187 \h </w:instrText>
            </w:r>
            <w:r>
              <w:rPr>
                <w:noProof/>
                <w:webHidden/>
              </w:rPr>
            </w:r>
            <w:r>
              <w:rPr>
                <w:noProof/>
                <w:webHidden/>
              </w:rPr>
              <w:fldChar w:fldCharType="separate"/>
            </w:r>
            <w:r>
              <w:rPr>
                <w:noProof/>
                <w:webHidden/>
              </w:rPr>
              <w:t>23</w:t>
            </w:r>
            <w:r>
              <w:rPr>
                <w:noProof/>
                <w:webHidden/>
              </w:rPr>
              <w:fldChar w:fldCharType="end"/>
            </w:r>
          </w:hyperlink>
        </w:p>
        <w:p w:rsidR="00DD4C00" w:rsidRDefault="00DD4C00">
          <w:pPr>
            <w:pStyle w:val="TM1"/>
            <w:tabs>
              <w:tab w:val="left" w:pos="440"/>
              <w:tab w:val="right" w:leader="dot" w:pos="9062"/>
            </w:tabs>
            <w:rPr>
              <w:rFonts w:asciiTheme="minorHAnsi" w:eastAsiaTheme="minorEastAsia" w:hAnsiTheme="minorHAnsi"/>
              <w:noProof/>
              <w:lang w:eastAsia="fr-CH"/>
            </w:rPr>
          </w:pPr>
          <w:hyperlink w:anchor="_Toc516091188" w:history="1">
            <w:r w:rsidRPr="00BA70A5">
              <w:rPr>
                <w:rStyle w:val="Lienhypertexte"/>
                <w:noProof/>
              </w:rPr>
              <w:t>8.</w:t>
            </w:r>
            <w:r>
              <w:rPr>
                <w:rFonts w:asciiTheme="minorHAnsi" w:eastAsiaTheme="minorEastAsia" w:hAnsiTheme="minorHAnsi"/>
                <w:noProof/>
                <w:lang w:eastAsia="fr-CH"/>
              </w:rPr>
              <w:tab/>
            </w:r>
            <w:r w:rsidRPr="00BA70A5">
              <w:rPr>
                <w:rStyle w:val="Lienhypertexte"/>
                <w:noProof/>
              </w:rPr>
              <w:t>Annexes</w:t>
            </w:r>
            <w:r>
              <w:rPr>
                <w:noProof/>
                <w:webHidden/>
              </w:rPr>
              <w:tab/>
            </w:r>
            <w:r>
              <w:rPr>
                <w:noProof/>
                <w:webHidden/>
              </w:rPr>
              <w:fldChar w:fldCharType="begin"/>
            </w:r>
            <w:r>
              <w:rPr>
                <w:noProof/>
                <w:webHidden/>
              </w:rPr>
              <w:instrText xml:space="preserve"> PAGEREF _Toc516091188 \h </w:instrText>
            </w:r>
            <w:r>
              <w:rPr>
                <w:noProof/>
                <w:webHidden/>
              </w:rPr>
            </w:r>
            <w:r>
              <w:rPr>
                <w:noProof/>
                <w:webHidden/>
              </w:rPr>
              <w:fldChar w:fldCharType="separate"/>
            </w:r>
            <w:r>
              <w:rPr>
                <w:noProof/>
                <w:webHidden/>
              </w:rPr>
              <w:t>24</w:t>
            </w:r>
            <w:r>
              <w:rPr>
                <w:noProof/>
                <w:webHidden/>
              </w:rPr>
              <w:fldChar w:fldCharType="end"/>
            </w:r>
          </w:hyperlink>
        </w:p>
        <w:p w:rsidR="00571786" w:rsidRDefault="00E2431A" w:rsidP="00D54C77">
          <w:pPr>
            <w:pStyle w:val="TM1"/>
            <w:tabs>
              <w:tab w:val="left" w:pos="440"/>
              <w:tab w:val="right" w:leader="dot" w:pos="9062"/>
            </w:tabs>
            <w:rPr>
              <w:b/>
              <w:bCs/>
              <w:sz w:val="16"/>
              <w:szCs w:val="20"/>
              <w:lang w:val="fr-FR"/>
            </w:rPr>
          </w:pPr>
          <w:r w:rsidRPr="008C6EDC">
            <w:rPr>
              <w:b/>
              <w:bCs/>
              <w:sz w:val="14"/>
              <w:szCs w:val="20"/>
              <w:lang w:val="fr-FR"/>
            </w:rPr>
            <w:fldChar w:fldCharType="end"/>
          </w:r>
        </w:p>
      </w:sdtContent>
    </w:sdt>
    <w:p w:rsidR="009535F9" w:rsidRPr="00571786" w:rsidRDefault="00571786" w:rsidP="00571786">
      <w:pPr>
        <w:rPr>
          <w:b/>
          <w:bCs/>
          <w:sz w:val="16"/>
          <w:szCs w:val="20"/>
          <w:lang w:val="fr-FR"/>
        </w:rPr>
      </w:pPr>
      <w:r>
        <w:rPr>
          <w:b/>
          <w:bCs/>
          <w:sz w:val="16"/>
          <w:szCs w:val="20"/>
          <w:lang w:val="fr-FR"/>
        </w:rPr>
        <w:br w:type="page"/>
      </w:r>
    </w:p>
    <w:p w:rsidR="00A23439" w:rsidRDefault="004C5C3B" w:rsidP="00175D9D">
      <w:pPr>
        <w:pStyle w:val="Titre1"/>
      </w:pPr>
      <w:bookmarkStart w:id="0" w:name="_Toc516091140"/>
      <w:r w:rsidRPr="004C5C3B">
        <w:lastRenderedPageBreak/>
        <w:t>Spécifications</w:t>
      </w:r>
      <w:bookmarkEnd w:id="0"/>
    </w:p>
    <w:p w:rsidR="004C5C3B" w:rsidRDefault="004C5C3B" w:rsidP="00243713">
      <w:pPr>
        <w:pStyle w:val="Titre2"/>
      </w:pPr>
      <w:bookmarkStart w:id="1" w:name="_Toc516091141"/>
      <w:r>
        <w:t>Titre</w:t>
      </w:r>
      <w:bookmarkEnd w:id="1"/>
    </w:p>
    <w:p w:rsidR="00243713" w:rsidRPr="002E42CC" w:rsidRDefault="00A224E6" w:rsidP="001C149A">
      <w:pPr>
        <w:pStyle w:val="Retraitcorpsdetexte"/>
        <w:ind w:left="993" w:firstLine="283"/>
        <w:jc w:val="both"/>
      </w:pPr>
      <w:r>
        <w:t>Convertisseur de bases (binaire, octal, décimal et hexadécimal) pour des nombres entiers et réels (à virgules fixes), codés sur 32 bits</w:t>
      </w:r>
    </w:p>
    <w:p w:rsidR="00243713" w:rsidRPr="00243713" w:rsidRDefault="004C5C3B" w:rsidP="00243713">
      <w:pPr>
        <w:pStyle w:val="Titre2"/>
      </w:pPr>
      <w:bookmarkStart w:id="2" w:name="_Toc516091142"/>
      <w:r>
        <w:t>Description</w:t>
      </w:r>
      <w:bookmarkEnd w:id="2"/>
    </w:p>
    <w:p w:rsidR="00550E95" w:rsidRDefault="00550E95" w:rsidP="001C149A">
      <w:pPr>
        <w:pStyle w:val="Retraitcorpsdetexte"/>
        <w:ind w:left="993" w:firstLine="283"/>
        <w:jc w:val="both"/>
      </w:pPr>
      <w:r>
        <w:t>Il s'agit d'implémenter une application, en C#, qui va permettre aux utilisateurs (des élèves et des enseignants), de saisir une base numérique (bases binaires, octales, décimales, hexadécimales, nombres à virgules fixes), un nombre et le programme affiche le même nombre dans les autres bases. De plus, le programme doit permettre d'accomplir des opérations élémentaires d'additions et soustractions sur des nombres entiers positifs et négatifs.</w:t>
      </w:r>
    </w:p>
    <w:p w:rsidR="00550E95" w:rsidRDefault="00550E95" w:rsidP="001C149A">
      <w:pPr>
        <w:pStyle w:val="Retraitcorpsdetexte"/>
        <w:ind w:left="993" w:firstLine="283"/>
        <w:jc w:val="both"/>
      </w:pPr>
      <w:r>
        <w:t xml:space="preserve">Le dispositif indiquera les détails des opérations, et se fera jusqu'à 32 bits signés pour les nombres binaires. En aucun cas l'utilisation de fonctions prédéfinies du langage ne sera acceptée. Les élèves doivent parfois résoudre des exercices, ou des situations, qui nécessitent des conversions de nombres d'une base à une autre. Ou encore, faire des additions ou des soustractions. </w:t>
      </w:r>
    </w:p>
    <w:p w:rsidR="00550E95" w:rsidRDefault="00550E95" w:rsidP="001C149A">
      <w:pPr>
        <w:pStyle w:val="Retraitcorpsdetexte"/>
        <w:ind w:left="993" w:firstLine="283"/>
        <w:jc w:val="both"/>
      </w:pPr>
      <w:r>
        <w:t>Par exemple, comment convertir un nombre réel à virgule fixe de décimal en hexadécimal (ou 134.45</w:t>
      </w:r>
      <w:r w:rsidRPr="00550E95">
        <w:rPr>
          <w:vertAlign w:val="superscript"/>
        </w:rPr>
        <w:t>10</w:t>
      </w:r>
      <w:r>
        <w:t xml:space="preserve"> -&gt; ?.?</w:t>
      </w:r>
      <w:r w:rsidRPr="00550E95">
        <w:rPr>
          <w:vertAlign w:val="superscript"/>
        </w:rPr>
        <w:t>16</w:t>
      </w:r>
      <w:r>
        <w:t>).</w:t>
      </w:r>
    </w:p>
    <w:p w:rsidR="00550E95" w:rsidRDefault="00550E95" w:rsidP="001C149A">
      <w:pPr>
        <w:pStyle w:val="Retraitcorpsdetexte"/>
        <w:ind w:left="993" w:firstLine="283"/>
        <w:jc w:val="both"/>
      </w:pPr>
      <w:r>
        <w:t>Actuellement, à l'ETML, en informatique, un module nommé ELEOC-NUM pour électronique numérique, traite ce sujet. Les supports présentent de la théorie et des exercices. Toutefois, il conviendrait de pouvoir laisser les élèves résoudre des mêmes exercices, mais avec des données différentes, et de pouvoir vérifier leurs réponses de manière automatique.</w:t>
      </w:r>
    </w:p>
    <w:p w:rsidR="00550E95" w:rsidRDefault="00550E95" w:rsidP="001C149A">
      <w:pPr>
        <w:pStyle w:val="Retraitcorpsdetexte"/>
        <w:ind w:left="993" w:firstLine="283"/>
        <w:jc w:val="both"/>
      </w:pPr>
      <w:r>
        <w:t>L'idée est d'avoir une application qui permette aux élèves de s'entrainer pour les fonctionnalités suivantes, avec des mots de 32 bits :</w:t>
      </w:r>
    </w:p>
    <w:p w:rsidR="00550E95" w:rsidRDefault="00550E95" w:rsidP="00A934D1">
      <w:pPr>
        <w:pStyle w:val="Retraitcorpsdetexte"/>
        <w:numPr>
          <w:ilvl w:val="0"/>
          <w:numId w:val="9"/>
        </w:numPr>
        <w:ind w:left="1701" w:hanging="283"/>
      </w:pPr>
      <w:r>
        <w:t>Conversions de nombres décimaux, binaires, octaux et hexadécimaux (entiers et/ou réels à virgules fixes) en nombres dans les 3 autres bases que la base courante.</w:t>
      </w:r>
    </w:p>
    <w:p w:rsidR="00550E95" w:rsidRDefault="00550E95" w:rsidP="00A934D1">
      <w:pPr>
        <w:pStyle w:val="Retraitcorpsdetexte"/>
        <w:numPr>
          <w:ilvl w:val="0"/>
          <w:numId w:val="9"/>
        </w:numPr>
        <w:ind w:left="1701" w:hanging="283"/>
      </w:pPr>
      <w:r>
        <w:t>Additions et soustractions de 2 nombres binaires, octaux et hexadécimaux (entiers, positifs et/ou négatifs)</w:t>
      </w:r>
    </w:p>
    <w:p w:rsidR="00550E95" w:rsidRDefault="00550E95" w:rsidP="00A934D1">
      <w:pPr>
        <w:pStyle w:val="Retraitcorpsdetexte"/>
        <w:numPr>
          <w:ilvl w:val="0"/>
          <w:numId w:val="9"/>
        </w:numPr>
        <w:ind w:left="1701" w:hanging="283"/>
      </w:pPr>
      <w:r>
        <w:t>Conversion d'un nombre réel à virgule fixe, décimal, positif ou négatif, en nombre binaire à virgule fixe et réciproquement.</w:t>
      </w:r>
    </w:p>
    <w:p w:rsidR="00550E95" w:rsidRDefault="00550E95" w:rsidP="00550E95">
      <w:pPr>
        <w:pStyle w:val="Retraitcorpsdetexte"/>
        <w:ind w:left="993"/>
      </w:pPr>
    </w:p>
    <w:p w:rsidR="009D3AC5" w:rsidRDefault="00550E95" w:rsidP="00DD531D">
      <w:pPr>
        <w:pStyle w:val="Retraitcorpsdetexte"/>
        <w:ind w:left="993" w:firstLine="283"/>
        <w:jc w:val="both"/>
      </w:pPr>
      <w:r>
        <w:t>Le candidat devra d'abord analyser les domaines d'applications du sujet pour chaque base considérée, afin que le tout soit cohérent. Par exemple, avec 32 bits binaires signé, quel minima et quel maxima peut-on utiliser pour convertir en hexadécimal ?</w:t>
      </w:r>
    </w:p>
    <w:p w:rsidR="00AB716A" w:rsidRDefault="00AB716A" w:rsidP="00243713">
      <w:pPr>
        <w:pStyle w:val="Titre2"/>
      </w:pPr>
      <w:bookmarkStart w:id="3" w:name="_Toc516091143"/>
      <w:r>
        <w:t>Matériel et logiciels à disposition</w:t>
      </w:r>
      <w:bookmarkEnd w:id="3"/>
    </w:p>
    <w:p w:rsidR="00294CE5" w:rsidRPr="00294CE5" w:rsidRDefault="00550E95" w:rsidP="002E42CC">
      <w:pPr>
        <w:pStyle w:val="Retraitcorpsdetexte"/>
        <w:ind w:left="993"/>
      </w:pPr>
      <w:r w:rsidRPr="00550E95">
        <w:lastRenderedPageBreak/>
        <w:t xml:space="preserve">1 ordinateur standard </w:t>
      </w:r>
      <w:r w:rsidR="00E32995" w:rsidRPr="00550E95">
        <w:t>ETML</w:t>
      </w:r>
      <w:r w:rsidRPr="00550E95">
        <w:t>, avec la structure habituelle</w:t>
      </w:r>
      <w:r>
        <w:t>.</w:t>
      </w:r>
    </w:p>
    <w:p w:rsidR="00AB716A" w:rsidRDefault="00AB716A" w:rsidP="00243713">
      <w:pPr>
        <w:pStyle w:val="Titre2"/>
      </w:pPr>
      <w:bookmarkStart w:id="4" w:name="_Toc516091144"/>
      <w:r>
        <w:t>Prérequis</w:t>
      </w:r>
      <w:bookmarkEnd w:id="4"/>
    </w:p>
    <w:p w:rsidR="00AB716A" w:rsidRDefault="00550E95" w:rsidP="002E42CC">
      <w:pPr>
        <w:pStyle w:val="Retraitcorpsdetexte"/>
        <w:ind w:left="993"/>
      </w:pPr>
      <w:r w:rsidRPr="00550E95">
        <w:t>Avoir suivi les modules ELEOC, et de programmation en C#</w:t>
      </w:r>
      <w:r>
        <w:t>.</w:t>
      </w:r>
    </w:p>
    <w:p w:rsidR="00BF47EC" w:rsidRDefault="00BF47EC" w:rsidP="00243713">
      <w:pPr>
        <w:pStyle w:val="Titre2"/>
      </w:pPr>
      <w:bookmarkStart w:id="5" w:name="_Toc516091145"/>
      <w:r>
        <w:t>Cahier des charges</w:t>
      </w:r>
      <w:bookmarkEnd w:id="5"/>
    </w:p>
    <w:p w:rsidR="00BF47EC" w:rsidRDefault="00BF47EC" w:rsidP="002E42CC">
      <w:pPr>
        <w:pStyle w:val="Retraitcorpsdetexte"/>
        <w:ind w:left="993"/>
      </w:pPr>
    </w:p>
    <w:p w:rsidR="00BF47EC" w:rsidRDefault="00D611A4" w:rsidP="00D611A4">
      <w:pPr>
        <w:pStyle w:val="Titre3"/>
      </w:pPr>
      <w:bookmarkStart w:id="6" w:name="_Toc516091146"/>
      <w:r>
        <w:t xml:space="preserve">Objectifs et portée du projet (objectifs </w:t>
      </w:r>
      <w:r w:rsidR="00A45A2D">
        <w:t>FFOR</w:t>
      </w:r>
      <w:r>
        <w:t>)</w:t>
      </w:r>
      <w:bookmarkEnd w:id="6"/>
    </w:p>
    <w:p w:rsidR="00D611A4" w:rsidRDefault="00A45A2D" w:rsidP="009F3913">
      <w:pPr>
        <w:pStyle w:val="Retraitcorpsdetexte3"/>
        <w:ind w:left="1418"/>
        <w:jc w:val="both"/>
        <w:rPr>
          <w:sz w:val="22"/>
        </w:rPr>
      </w:pPr>
      <w:r>
        <w:rPr>
          <w:b/>
          <w:sz w:val="22"/>
        </w:rPr>
        <w:t>F</w:t>
      </w:r>
      <w:r>
        <w:rPr>
          <w:sz w:val="22"/>
        </w:rPr>
        <w:t>orce</w:t>
      </w:r>
      <w:r w:rsidR="00783B4B">
        <w:rPr>
          <w:sz w:val="22"/>
        </w:rPr>
        <w:t> :</w:t>
      </w:r>
    </w:p>
    <w:p w:rsidR="00783B4B" w:rsidRDefault="00A1456C" w:rsidP="009F3913">
      <w:pPr>
        <w:pStyle w:val="Retraitcorpsdetexte3"/>
        <w:numPr>
          <w:ilvl w:val="0"/>
          <w:numId w:val="16"/>
        </w:numPr>
        <w:jc w:val="both"/>
        <w:rPr>
          <w:sz w:val="22"/>
        </w:rPr>
      </w:pPr>
      <w:r>
        <w:rPr>
          <w:sz w:val="22"/>
        </w:rPr>
        <w:t>Possède déjà des idées concernant les possibilités pour coder le programme afin d’effectuer des conversions, additions et soustractions</w:t>
      </w:r>
    </w:p>
    <w:p w:rsidR="00783B4B" w:rsidRDefault="00A45A2D" w:rsidP="009F3913">
      <w:pPr>
        <w:pStyle w:val="Retraitcorpsdetexte3"/>
        <w:ind w:left="1418"/>
        <w:jc w:val="both"/>
        <w:rPr>
          <w:sz w:val="22"/>
        </w:rPr>
      </w:pPr>
      <w:r>
        <w:rPr>
          <w:b/>
          <w:sz w:val="22"/>
        </w:rPr>
        <w:t>F</w:t>
      </w:r>
      <w:r>
        <w:rPr>
          <w:sz w:val="22"/>
        </w:rPr>
        <w:t>aiblesse</w:t>
      </w:r>
      <w:r w:rsidR="00783B4B">
        <w:rPr>
          <w:sz w:val="22"/>
        </w:rPr>
        <w:t> :</w:t>
      </w:r>
    </w:p>
    <w:p w:rsidR="000C4DCA" w:rsidRDefault="00A1456C" w:rsidP="009F3913">
      <w:pPr>
        <w:pStyle w:val="Retraitcorpsdetexte3"/>
        <w:numPr>
          <w:ilvl w:val="0"/>
          <w:numId w:val="16"/>
        </w:numPr>
        <w:jc w:val="both"/>
        <w:rPr>
          <w:sz w:val="22"/>
        </w:rPr>
      </w:pPr>
      <w:r>
        <w:rPr>
          <w:sz w:val="22"/>
        </w:rPr>
        <w:t>Difficulté à rédiger le rapport</w:t>
      </w:r>
    </w:p>
    <w:p w:rsidR="00783B4B" w:rsidRDefault="00A45A2D" w:rsidP="009F3913">
      <w:pPr>
        <w:pStyle w:val="Retraitcorpsdetexte3"/>
        <w:ind w:left="1418"/>
        <w:jc w:val="both"/>
        <w:rPr>
          <w:sz w:val="22"/>
        </w:rPr>
      </w:pPr>
      <w:r>
        <w:rPr>
          <w:b/>
          <w:sz w:val="22"/>
        </w:rPr>
        <w:t>O</w:t>
      </w:r>
      <w:r>
        <w:rPr>
          <w:sz w:val="22"/>
        </w:rPr>
        <w:t>pportunité</w:t>
      </w:r>
      <w:r w:rsidR="00783B4B">
        <w:rPr>
          <w:sz w:val="22"/>
        </w:rPr>
        <w:t> :</w:t>
      </w:r>
    </w:p>
    <w:p w:rsidR="00783B4B" w:rsidRDefault="00A1456C" w:rsidP="009F3913">
      <w:pPr>
        <w:pStyle w:val="Retraitcorpsdetexte3"/>
        <w:numPr>
          <w:ilvl w:val="0"/>
          <w:numId w:val="16"/>
        </w:numPr>
        <w:jc w:val="both"/>
        <w:rPr>
          <w:sz w:val="22"/>
        </w:rPr>
      </w:pPr>
      <w:r>
        <w:rPr>
          <w:sz w:val="22"/>
        </w:rPr>
        <w:t xml:space="preserve">Créer un programme qui sera repris par l’ETML pour effectuer des corrections, vérifications </w:t>
      </w:r>
      <w:r w:rsidR="008B764A">
        <w:rPr>
          <w:sz w:val="22"/>
        </w:rPr>
        <w:t xml:space="preserve">et aider les élèves ainsi que les </w:t>
      </w:r>
      <w:r w:rsidR="008D024B">
        <w:rPr>
          <w:sz w:val="22"/>
        </w:rPr>
        <w:t>enseignants</w:t>
      </w:r>
    </w:p>
    <w:p w:rsidR="00783B4B" w:rsidRDefault="00A45A2D" w:rsidP="009F3913">
      <w:pPr>
        <w:pStyle w:val="Retraitcorpsdetexte3"/>
        <w:ind w:left="1418"/>
        <w:jc w:val="both"/>
        <w:rPr>
          <w:sz w:val="22"/>
        </w:rPr>
      </w:pPr>
      <w:r>
        <w:rPr>
          <w:b/>
          <w:sz w:val="22"/>
        </w:rPr>
        <w:t>R</w:t>
      </w:r>
      <w:r>
        <w:rPr>
          <w:sz w:val="22"/>
        </w:rPr>
        <w:t>isque</w:t>
      </w:r>
      <w:r w:rsidR="00783B4B">
        <w:rPr>
          <w:sz w:val="22"/>
        </w:rPr>
        <w:t> :</w:t>
      </w:r>
    </w:p>
    <w:p w:rsidR="002F307B" w:rsidRPr="002F307B" w:rsidRDefault="00803EE4" w:rsidP="002F307B">
      <w:pPr>
        <w:pStyle w:val="Retraitcorpsdetexte3"/>
        <w:numPr>
          <w:ilvl w:val="0"/>
          <w:numId w:val="16"/>
        </w:numPr>
        <w:jc w:val="both"/>
        <w:rPr>
          <w:sz w:val="22"/>
        </w:rPr>
      </w:pPr>
      <w:r>
        <w:rPr>
          <w:sz w:val="22"/>
        </w:rPr>
        <w:t>Manque de temps/connaissances</w:t>
      </w:r>
    </w:p>
    <w:p w:rsidR="00D611A4" w:rsidRDefault="00D611A4" w:rsidP="00D611A4">
      <w:pPr>
        <w:pStyle w:val="Titre3"/>
      </w:pPr>
      <w:bookmarkStart w:id="7" w:name="_Toc516091147"/>
      <w:r>
        <w:t>Caractéristiques des utilisateurs et impacts</w:t>
      </w:r>
      <w:bookmarkEnd w:id="7"/>
    </w:p>
    <w:p w:rsidR="00D611A4" w:rsidRDefault="003B6A11" w:rsidP="00062A03">
      <w:pPr>
        <w:ind w:left="1418" w:firstLine="283"/>
        <w:jc w:val="both"/>
      </w:pPr>
      <w:r>
        <w:t>Les utilisateurs sont en 1</w:t>
      </w:r>
      <w:r>
        <w:rPr>
          <w:vertAlign w:val="superscript"/>
        </w:rPr>
        <w:t>è</w:t>
      </w:r>
      <w:r w:rsidRPr="003B6A11">
        <w:rPr>
          <w:vertAlign w:val="superscript"/>
        </w:rPr>
        <w:t>re</w:t>
      </w:r>
      <w:r>
        <w:t xml:space="preserve"> année de l’ETML</w:t>
      </w:r>
      <w:r w:rsidR="00062A03">
        <w:t xml:space="preserve"> ainsi que très probablement des utilisateurs d’autres années</w:t>
      </w:r>
      <w:r>
        <w:t>, certains n’ont pas de connaissances poussées de l’</w:t>
      </w:r>
      <w:r w:rsidR="00062A03">
        <w:t>informatique, il faut donc que le programme soit simple d’utilisation et intuitif pour tous.</w:t>
      </w:r>
    </w:p>
    <w:p w:rsidR="00EA4348" w:rsidRDefault="00EA4348" w:rsidP="00EA4348">
      <w:pPr>
        <w:ind w:left="1418" w:firstLine="283"/>
        <w:jc w:val="both"/>
      </w:pPr>
      <w:r>
        <w:t>Le programme peut aider les élèves à se corriger, à comprendre ce qu’ils ont fait de faux et comment ils doivent faire pour effectuer une conversion, addition ou soustraction.</w:t>
      </w:r>
    </w:p>
    <w:p w:rsidR="00D611A4" w:rsidRDefault="00D611A4" w:rsidP="00D611A4">
      <w:pPr>
        <w:pStyle w:val="Titre3"/>
      </w:pPr>
      <w:bookmarkStart w:id="8" w:name="_Fonctionnalités_requises_(du"/>
      <w:bookmarkStart w:id="9" w:name="_Toc516091148"/>
      <w:bookmarkEnd w:id="8"/>
      <w:r>
        <w:t>Fonctionnalités requises (du point de vue de l’utilisateur)</w:t>
      </w:r>
      <w:bookmarkEnd w:id="9"/>
    </w:p>
    <w:p w:rsidR="00D611A4" w:rsidRDefault="006135B2" w:rsidP="001C149A">
      <w:pPr>
        <w:ind w:left="1418" w:firstLine="283"/>
        <w:jc w:val="both"/>
      </w:pPr>
      <w:r>
        <w:t>Conver</w:t>
      </w:r>
      <w:r w:rsidR="006102D0">
        <w:t>sions</w:t>
      </w:r>
      <w:r>
        <w:t xml:space="preserve"> des nombres </w:t>
      </w:r>
      <w:r w:rsidR="00C52B6E">
        <w:t>décimaux, binaires, octaux et hexadécimaux (entier et/ou réels à virgules fixes) en nombres dans les 3 autres bases que la base courante</w:t>
      </w:r>
    </w:p>
    <w:p w:rsidR="00C52B6E" w:rsidRDefault="00C52B6E" w:rsidP="001C149A">
      <w:pPr>
        <w:ind w:left="1418" w:firstLine="283"/>
        <w:jc w:val="both"/>
      </w:pPr>
      <w:r>
        <w:t>Additions et soustractions de 2 nombres binaires, octaux et hexadécimaux (entiers, positifs et/ou négatifs)</w:t>
      </w:r>
    </w:p>
    <w:p w:rsidR="00C52B6E" w:rsidRDefault="00C52B6E" w:rsidP="001C149A">
      <w:pPr>
        <w:ind w:left="1418" w:firstLine="283"/>
        <w:jc w:val="both"/>
      </w:pPr>
      <w:r>
        <w:t>Conversion d'un nombre réel à virgule fixe, décimal, positif ou négatif, en nombre binaire à virgule fixe et réciproquement.</w:t>
      </w:r>
    </w:p>
    <w:p w:rsidR="00C52B6E" w:rsidRDefault="006102D0" w:rsidP="001C149A">
      <w:pPr>
        <w:ind w:left="1418" w:firstLine="283"/>
        <w:jc w:val="both"/>
      </w:pPr>
      <w:r>
        <w:t xml:space="preserve">Possibilité de voir le calcul entier, que ce soit pour la conversion, l’addition </w:t>
      </w:r>
      <w:r w:rsidR="00344CA2">
        <w:t>et la soustraction.</w:t>
      </w:r>
    </w:p>
    <w:p w:rsidR="00D611A4" w:rsidRDefault="00D611A4" w:rsidP="00D611A4">
      <w:pPr>
        <w:pStyle w:val="Titre3"/>
      </w:pPr>
      <w:bookmarkStart w:id="10" w:name="_Toc516091149"/>
      <w:r>
        <w:lastRenderedPageBreak/>
        <w:t>Contraintes</w:t>
      </w:r>
      <w:bookmarkEnd w:id="10"/>
    </w:p>
    <w:p w:rsidR="00D611A4" w:rsidRDefault="00E70D7C" w:rsidP="001C149A">
      <w:pPr>
        <w:ind w:left="1418" w:firstLine="283"/>
        <w:jc w:val="both"/>
      </w:pPr>
      <w:r>
        <w:t>Les</w:t>
      </w:r>
      <w:r w:rsidR="006F4FFA">
        <w:t xml:space="preserve"> fonctions prédéfinies n</w:t>
      </w:r>
      <w:r>
        <w:t>e sont</w:t>
      </w:r>
      <w:r w:rsidR="006F4FFA">
        <w:t xml:space="preserve"> pas </w:t>
      </w:r>
      <w:r w:rsidR="008B5DBC">
        <w:t>autorisée</w:t>
      </w:r>
      <w:r>
        <w:t>s et ne doivent</w:t>
      </w:r>
      <w:r w:rsidR="006F4FFA">
        <w:t xml:space="preserve"> en aucun cas </w:t>
      </w:r>
      <w:r w:rsidR="008B5DBC">
        <w:t>être utilisée</w:t>
      </w:r>
      <w:r>
        <w:t>s</w:t>
      </w:r>
      <w:r w:rsidR="006F4FFA">
        <w:t>.</w:t>
      </w:r>
    </w:p>
    <w:p w:rsidR="00D611A4" w:rsidRDefault="00D611A4" w:rsidP="00D611A4">
      <w:pPr>
        <w:pStyle w:val="Titre3"/>
      </w:pPr>
      <w:bookmarkStart w:id="11" w:name="_Toc516091150"/>
      <w:r>
        <w:t>Travail à réaliser par l’apprenti</w:t>
      </w:r>
      <w:bookmarkEnd w:id="11"/>
    </w:p>
    <w:p w:rsidR="00D611A4" w:rsidRDefault="002E3B52" w:rsidP="00EA7360">
      <w:pPr>
        <w:ind w:left="1418" w:firstLine="283"/>
        <w:jc w:val="both"/>
      </w:pPr>
      <w:r>
        <w:t xml:space="preserve">L’apprenti doit créer un programme permettant aux élèves ainsi qu’aux enseignants de corriger les exercices d’ELEOC, le programme doit donc permettre </w:t>
      </w:r>
      <w:r w:rsidR="007E1F8F">
        <w:t>la conversion</w:t>
      </w:r>
      <w:r>
        <w:t xml:space="preserve"> de nombre positifs ou négatifs à virgule fixe </w:t>
      </w:r>
      <w:r w:rsidR="007E1F8F">
        <w:t>entre</w:t>
      </w:r>
      <w:r>
        <w:t xml:space="preserve"> différents formats (décimal, binaire, octal et hexadécimal)</w:t>
      </w:r>
      <w:r w:rsidR="007E1F8F">
        <w:t>, en plus de cela il doit être possible de soustraire et additionner des nombres entiers positifs et/ou négatifs dans différents format (binaire, octal et hexadécimal)</w:t>
      </w:r>
      <w:r>
        <w:t>,</w:t>
      </w:r>
      <w:r w:rsidR="00F11E63">
        <w:t xml:space="preserve"> </w:t>
      </w:r>
      <w:r w:rsidR="00DE59D8">
        <w:t>tout cela doit être simple d’utilisation pour chaque élèves et enseignants</w:t>
      </w:r>
      <w:r w:rsidR="00F11E63">
        <w:t xml:space="preserve"> </w:t>
      </w:r>
      <w:r w:rsidR="00DE59D8">
        <w:t xml:space="preserve">de l’ETML en plus d’être </w:t>
      </w:r>
      <w:r w:rsidR="00F11E63">
        <w:t>intuitif</w:t>
      </w:r>
      <w:r w:rsidR="00DE59D8">
        <w:t>.</w:t>
      </w:r>
    </w:p>
    <w:p w:rsidR="00B266B1" w:rsidRDefault="00011E97" w:rsidP="00EA7360">
      <w:pPr>
        <w:ind w:left="1418" w:firstLine="283"/>
        <w:jc w:val="both"/>
      </w:pPr>
      <w:r>
        <w:t>Une planification doit être faite au début du projet avec un Gantt, un journal de travail doit aussi être fait et tenu à jour. Un rapport doit être fait et complet, il doit contenir l’intégralité du projet</w:t>
      </w:r>
      <w:r w:rsidR="00DC613C">
        <w:t>.</w:t>
      </w:r>
    </w:p>
    <w:p w:rsidR="005549C2" w:rsidRDefault="007663B0" w:rsidP="00EA7360">
      <w:pPr>
        <w:ind w:left="1418" w:firstLine="283"/>
        <w:jc w:val="both"/>
      </w:pPr>
      <w:r>
        <w:t>Tout le projet doit être mis sur un dépôt Git que l’élève pourra choisir</w:t>
      </w:r>
      <w:r w:rsidR="005549C2">
        <w:t xml:space="preserve"> par lui-même</w:t>
      </w:r>
      <w:r>
        <w:t>.</w:t>
      </w:r>
      <w:r w:rsidR="00CB24ED">
        <w:t xml:space="preserve"> </w:t>
      </w:r>
    </w:p>
    <w:p w:rsidR="00CB24ED" w:rsidRDefault="00CB24ED" w:rsidP="00EA7360">
      <w:pPr>
        <w:ind w:left="1418" w:firstLine="283"/>
        <w:jc w:val="both"/>
      </w:pPr>
      <w:r>
        <w:t>Une analyse du programme concernant l’applications et ses fonctionnalités doit être faite, permettant de s’assurer de la cohérence du programme entre ses différentes fonctionnalités et utilisations.</w:t>
      </w:r>
    </w:p>
    <w:p w:rsidR="00D611A4" w:rsidRDefault="00D611A4" w:rsidP="00D611A4">
      <w:pPr>
        <w:pStyle w:val="Titre3"/>
      </w:pPr>
      <w:bookmarkStart w:id="12" w:name="_Toc516091151"/>
      <w:r>
        <w:t>Si le temps le permet</w:t>
      </w:r>
      <w:bookmarkEnd w:id="12"/>
    </w:p>
    <w:p w:rsidR="00C10B35" w:rsidRDefault="00AA5E91" w:rsidP="00C10B35">
      <w:pPr>
        <w:ind w:left="1418" w:firstLine="283"/>
      </w:pPr>
      <w:r>
        <w:t>Améliorer l’apparence du programme pour le rendre visuellement plus beau et plus intuitif.</w:t>
      </w:r>
      <w:r w:rsidR="00C10B35">
        <w:t xml:space="preserve"> Permettre de mettre en fichier PDF le résultat de l’opération ainsi que le calcul effectuer pour l’obtenir.</w:t>
      </w:r>
    </w:p>
    <w:p w:rsidR="00F11E63" w:rsidRPr="00F11E63" w:rsidRDefault="00D611A4" w:rsidP="00F11E63">
      <w:pPr>
        <w:pStyle w:val="Titre2"/>
      </w:pPr>
      <w:bookmarkStart w:id="13" w:name="_Toc516091152"/>
      <w:r>
        <w:t>Les points suivants seront évalués</w:t>
      </w:r>
      <w:bookmarkEnd w:id="13"/>
    </w:p>
    <w:p w:rsidR="00F11E63" w:rsidRDefault="00F11E63" w:rsidP="00AA4CE2">
      <w:pPr>
        <w:pStyle w:val="Retraitcorpsdetexte"/>
        <w:ind w:left="992" w:firstLine="284"/>
        <w:jc w:val="both"/>
      </w:pPr>
      <w:r>
        <w:t>La grille d’évaluation définit les critères généraux selon lesquels le travail du candidat sera évalué (documentation, journal de travail, respect des normes, qualité, …).</w:t>
      </w:r>
    </w:p>
    <w:p w:rsidR="00F11E63" w:rsidRDefault="00F11E63" w:rsidP="00AA4CE2">
      <w:pPr>
        <w:pStyle w:val="Retraitcorpsdetexte"/>
        <w:ind w:left="992" w:firstLine="284"/>
        <w:jc w:val="both"/>
      </w:pPr>
      <w:r>
        <w:t>En plus de cela, le travail sera évalué sur les 7 points spécifiques suivants (Point A14 à A20):</w:t>
      </w:r>
    </w:p>
    <w:p w:rsidR="00F11E63" w:rsidRDefault="00F11E63" w:rsidP="00AA4CE2">
      <w:pPr>
        <w:pStyle w:val="Retraitcorpsdetexte"/>
        <w:numPr>
          <w:ilvl w:val="1"/>
          <w:numId w:val="10"/>
        </w:numPr>
        <w:ind w:left="1701" w:hanging="283"/>
        <w:jc w:val="both"/>
      </w:pPr>
      <w:r>
        <w:t>Conversion de nombres entiers binaires signés dans les autres bases</w:t>
      </w:r>
    </w:p>
    <w:p w:rsidR="00F11E63" w:rsidRDefault="00F11E63" w:rsidP="00AA4CE2">
      <w:pPr>
        <w:pStyle w:val="Retraitcorpsdetexte"/>
        <w:numPr>
          <w:ilvl w:val="1"/>
          <w:numId w:val="10"/>
        </w:numPr>
        <w:ind w:left="1701" w:hanging="283"/>
        <w:jc w:val="both"/>
      </w:pPr>
      <w:r>
        <w:t>Conversion de nombres réel signés, à virgule fixe, dans les autres bases</w:t>
      </w:r>
    </w:p>
    <w:p w:rsidR="00F11E63" w:rsidRDefault="00F11E63" w:rsidP="00AA4CE2">
      <w:pPr>
        <w:pStyle w:val="Retraitcorpsdetexte"/>
        <w:numPr>
          <w:ilvl w:val="1"/>
          <w:numId w:val="10"/>
        </w:numPr>
        <w:ind w:left="1701" w:hanging="283"/>
        <w:jc w:val="both"/>
      </w:pPr>
      <w:r>
        <w:t>Conversion de nombres décimaux signés dans les autres bases</w:t>
      </w:r>
    </w:p>
    <w:p w:rsidR="00F11E63" w:rsidRDefault="00F11E63" w:rsidP="00AA4CE2">
      <w:pPr>
        <w:pStyle w:val="Retraitcorpsdetexte"/>
        <w:numPr>
          <w:ilvl w:val="1"/>
          <w:numId w:val="10"/>
        </w:numPr>
        <w:ind w:left="1701" w:hanging="283"/>
        <w:jc w:val="both"/>
      </w:pPr>
      <w:r>
        <w:t>Conversion de nombres décimaux signés, à virgule fixe, dans les autres bases</w:t>
      </w:r>
    </w:p>
    <w:p w:rsidR="00F11E63" w:rsidRDefault="00F11E63" w:rsidP="00AA4CE2">
      <w:pPr>
        <w:pStyle w:val="Retraitcorpsdetexte"/>
        <w:numPr>
          <w:ilvl w:val="1"/>
          <w:numId w:val="10"/>
        </w:numPr>
        <w:ind w:left="1701" w:hanging="283"/>
        <w:jc w:val="both"/>
      </w:pPr>
      <w:r>
        <w:t>Conversion de nombres hexadécimaux signés dans les autres bases</w:t>
      </w:r>
    </w:p>
    <w:p w:rsidR="00F11E63" w:rsidRDefault="00F11E63" w:rsidP="00AA4CE2">
      <w:pPr>
        <w:pStyle w:val="Retraitcorpsdetexte"/>
        <w:numPr>
          <w:ilvl w:val="1"/>
          <w:numId w:val="10"/>
        </w:numPr>
        <w:ind w:left="1701" w:hanging="283"/>
        <w:jc w:val="both"/>
      </w:pPr>
      <w:r>
        <w:t>Ergonomie intuitive et agréable pour tout type d'utilisateur de l'ETML</w:t>
      </w:r>
    </w:p>
    <w:p w:rsidR="00D611A4" w:rsidRDefault="00F11E63" w:rsidP="00AA4CE2">
      <w:pPr>
        <w:pStyle w:val="Retraitcorpsdetexte"/>
        <w:numPr>
          <w:ilvl w:val="1"/>
          <w:numId w:val="10"/>
        </w:numPr>
        <w:ind w:left="1701" w:hanging="283"/>
        <w:jc w:val="both"/>
      </w:pPr>
      <w:r>
        <w:lastRenderedPageBreak/>
        <w:t>La réalisation doit prendre en compte au moins un point significatif des bonnes pratiques en matière d'écoconception</w:t>
      </w:r>
    </w:p>
    <w:p w:rsidR="00D611A4" w:rsidRDefault="00D611A4" w:rsidP="00175D9D">
      <w:pPr>
        <w:pStyle w:val="Titre1"/>
      </w:pPr>
      <w:bookmarkStart w:id="14" w:name="_Toc516091153"/>
      <w:r>
        <w:t>Planification initiale</w:t>
      </w:r>
      <w:bookmarkEnd w:id="14"/>
    </w:p>
    <w:p w:rsidR="000F60F5" w:rsidRDefault="00955240" w:rsidP="004C0BF2">
      <w:pPr>
        <w:pStyle w:val="Corpsdetexte"/>
        <w:ind w:left="369"/>
      </w:pPr>
      <w:r>
        <w:t xml:space="preserve">La </w:t>
      </w:r>
      <w:hyperlink r:id="rId10" w:history="1">
        <w:r w:rsidRPr="00955240">
          <w:rPr>
            <w:rStyle w:val="Lienhypertexte"/>
          </w:rPr>
          <w:t>planification initiale</w:t>
        </w:r>
      </w:hyperlink>
      <w:r>
        <w:t xml:space="preserve"> se trouve en annexe. </w:t>
      </w:r>
    </w:p>
    <w:p w:rsidR="00D611A4" w:rsidRDefault="00D611A4" w:rsidP="00175D9D">
      <w:pPr>
        <w:pStyle w:val="Titre1"/>
      </w:pPr>
      <w:bookmarkStart w:id="15" w:name="_Toc516091154"/>
      <w:r>
        <w:t>Analyse</w:t>
      </w:r>
      <w:bookmarkEnd w:id="15"/>
    </w:p>
    <w:p w:rsidR="00D611A4" w:rsidRDefault="00D611A4" w:rsidP="002E42CC">
      <w:pPr>
        <w:pStyle w:val="Corpsdetexte"/>
        <w:ind w:left="369"/>
      </w:pPr>
    </w:p>
    <w:p w:rsidR="00D611A4" w:rsidRDefault="00D611A4" w:rsidP="00243713">
      <w:pPr>
        <w:pStyle w:val="Titre2"/>
      </w:pPr>
      <w:bookmarkStart w:id="16" w:name="_Toc516091155"/>
      <w:r>
        <w:t>Opportunités</w:t>
      </w:r>
      <w:bookmarkEnd w:id="16"/>
    </w:p>
    <w:p w:rsidR="00D611A4" w:rsidRDefault="00835DB4" w:rsidP="00752EEB">
      <w:pPr>
        <w:pStyle w:val="Retraitcorpsdetexte"/>
        <w:ind w:left="992" w:firstLine="284"/>
        <w:jc w:val="both"/>
      </w:pPr>
      <w:r>
        <w:t>Approfondir ses connaissances</w:t>
      </w:r>
      <w:r w:rsidR="00E32995">
        <w:t xml:space="preserve"> en C#,</w:t>
      </w:r>
      <w:r w:rsidR="00117056">
        <w:t xml:space="preserve"> opportunité</w:t>
      </w:r>
      <w:r w:rsidR="00E32995">
        <w:t xml:space="preserve"> de créer un programme qui sera utilisé en ELEOC</w:t>
      </w:r>
      <w:r w:rsidR="00F87354">
        <w:t xml:space="preserve">, </w:t>
      </w:r>
      <w:r w:rsidR="00E32995">
        <w:t>par les élèves de l’ETML en première année voir des années suivantes</w:t>
      </w:r>
      <w:r w:rsidR="00856E26">
        <w:t>,</w:t>
      </w:r>
      <w:r w:rsidR="00544219">
        <w:t xml:space="preserve"> ainsi que les enseignants</w:t>
      </w:r>
      <w:r w:rsidR="00856E26">
        <w:t xml:space="preserve"> qui pourront corriger des exercices</w:t>
      </w:r>
      <w:r w:rsidR="00E32995">
        <w:t>.</w:t>
      </w:r>
    </w:p>
    <w:p w:rsidR="00792F47" w:rsidRDefault="00D611A4" w:rsidP="00E42482">
      <w:pPr>
        <w:pStyle w:val="Titre2"/>
      </w:pPr>
      <w:bookmarkStart w:id="17" w:name="_Toc516091156"/>
      <w:r>
        <w:t>Document d’analyse et conception</w:t>
      </w:r>
      <w:bookmarkEnd w:id="17"/>
    </w:p>
    <w:p w:rsidR="006B3DE8" w:rsidRDefault="006F56BD" w:rsidP="006F56BD">
      <w:pPr>
        <w:pStyle w:val="Titre3"/>
      </w:pPr>
      <w:bookmarkStart w:id="18" w:name="_Toc516091157"/>
      <w:r>
        <w:t>Les conversions minimal/maximal avec 32 bits signés</w:t>
      </w:r>
      <w:bookmarkEnd w:id="18"/>
    </w:p>
    <w:tbl>
      <w:tblPr>
        <w:tblStyle w:val="Grilledutableau"/>
        <w:tblW w:w="0" w:type="auto"/>
        <w:tblInd w:w="1418" w:type="dxa"/>
        <w:tblLook w:val="04A0" w:firstRow="1" w:lastRow="0" w:firstColumn="1" w:lastColumn="0" w:noHBand="0" w:noVBand="1"/>
      </w:tblPr>
      <w:tblGrid>
        <w:gridCol w:w="1184"/>
        <w:gridCol w:w="1432"/>
        <w:gridCol w:w="1990"/>
        <w:gridCol w:w="1495"/>
        <w:gridCol w:w="1553"/>
      </w:tblGrid>
      <w:tr w:rsidR="00722860" w:rsidTr="003F7546">
        <w:tc>
          <w:tcPr>
            <w:tcW w:w="1170" w:type="dxa"/>
            <w:tcBorders>
              <w:top w:val="nil"/>
              <w:left w:val="nil"/>
              <w:bottom w:val="nil"/>
              <w:right w:val="nil"/>
            </w:tcBorders>
          </w:tcPr>
          <w:p w:rsidR="00722860" w:rsidRDefault="00722860" w:rsidP="00722860">
            <w:pPr>
              <w:jc w:val="both"/>
            </w:pPr>
          </w:p>
        </w:tc>
        <w:tc>
          <w:tcPr>
            <w:tcW w:w="1434" w:type="dxa"/>
            <w:tcBorders>
              <w:top w:val="nil"/>
              <w:left w:val="nil"/>
              <w:bottom w:val="single" w:sz="12" w:space="0" w:color="36AC8D"/>
              <w:right w:val="nil"/>
            </w:tcBorders>
          </w:tcPr>
          <w:p w:rsidR="00722860" w:rsidRPr="00CA76DF" w:rsidRDefault="00722860" w:rsidP="00722860">
            <w:pPr>
              <w:jc w:val="both"/>
              <w:rPr>
                <w:b/>
              </w:rPr>
            </w:pPr>
            <w:r w:rsidRPr="00CA76DF">
              <w:rPr>
                <w:b/>
              </w:rPr>
              <w:t>Décimal</w:t>
            </w:r>
          </w:p>
        </w:tc>
        <w:tc>
          <w:tcPr>
            <w:tcW w:w="1990" w:type="dxa"/>
            <w:tcBorders>
              <w:top w:val="nil"/>
              <w:left w:val="nil"/>
              <w:bottom w:val="single" w:sz="12" w:space="0" w:color="36AC8D"/>
              <w:right w:val="nil"/>
            </w:tcBorders>
          </w:tcPr>
          <w:p w:rsidR="00722860" w:rsidRPr="00CA76DF" w:rsidRDefault="00722860" w:rsidP="00722860">
            <w:pPr>
              <w:jc w:val="both"/>
              <w:rPr>
                <w:b/>
              </w:rPr>
            </w:pPr>
            <w:r w:rsidRPr="00CA76DF">
              <w:rPr>
                <w:b/>
              </w:rPr>
              <w:t>Binaire</w:t>
            </w:r>
          </w:p>
        </w:tc>
        <w:tc>
          <w:tcPr>
            <w:tcW w:w="1496" w:type="dxa"/>
            <w:tcBorders>
              <w:top w:val="nil"/>
              <w:left w:val="nil"/>
              <w:bottom w:val="single" w:sz="12" w:space="0" w:color="36AC8D"/>
              <w:right w:val="nil"/>
            </w:tcBorders>
          </w:tcPr>
          <w:p w:rsidR="00722860" w:rsidRPr="00CA76DF" w:rsidRDefault="00722860" w:rsidP="00722860">
            <w:pPr>
              <w:jc w:val="both"/>
              <w:rPr>
                <w:b/>
              </w:rPr>
            </w:pPr>
            <w:r w:rsidRPr="00CA76DF">
              <w:rPr>
                <w:b/>
              </w:rPr>
              <w:t>Octal</w:t>
            </w:r>
          </w:p>
        </w:tc>
        <w:tc>
          <w:tcPr>
            <w:tcW w:w="1554" w:type="dxa"/>
            <w:tcBorders>
              <w:top w:val="nil"/>
              <w:left w:val="nil"/>
              <w:bottom w:val="single" w:sz="12" w:space="0" w:color="36AC8D"/>
              <w:right w:val="nil"/>
            </w:tcBorders>
          </w:tcPr>
          <w:p w:rsidR="00722860" w:rsidRPr="00CA76DF" w:rsidRDefault="00722860" w:rsidP="00722860">
            <w:pPr>
              <w:jc w:val="both"/>
              <w:rPr>
                <w:b/>
              </w:rPr>
            </w:pPr>
            <w:r w:rsidRPr="00CA76DF">
              <w:rPr>
                <w:b/>
              </w:rPr>
              <w:t>Hexadécimal</w:t>
            </w:r>
          </w:p>
        </w:tc>
      </w:tr>
      <w:tr w:rsidR="003F7546" w:rsidTr="003F7546">
        <w:tc>
          <w:tcPr>
            <w:tcW w:w="1170" w:type="dxa"/>
            <w:tcBorders>
              <w:top w:val="nil"/>
              <w:left w:val="nil"/>
              <w:bottom w:val="nil"/>
              <w:right w:val="single" w:sz="12" w:space="0" w:color="36AC8D"/>
            </w:tcBorders>
          </w:tcPr>
          <w:p w:rsidR="00722860" w:rsidRPr="003728B0" w:rsidRDefault="00722860" w:rsidP="003F7546">
            <w:pPr>
              <w:rPr>
                <w:b/>
              </w:rPr>
            </w:pPr>
            <w:r w:rsidRPr="003728B0">
              <w:rPr>
                <w:b/>
              </w:rPr>
              <w:t>Minimum</w:t>
            </w:r>
          </w:p>
        </w:tc>
        <w:tc>
          <w:tcPr>
            <w:tcW w:w="1434" w:type="dxa"/>
            <w:tcBorders>
              <w:top w:val="single" w:sz="12" w:space="0" w:color="36AC8D"/>
              <w:left w:val="single" w:sz="12" w:space="0" w:color="36AC8D"/>
              <w:bottom w:val="nil"/>
              <w:right w:val="nil"/>
            </w:tcBorders>
            <w:shd w:val="clear" w:color="auto" w:fill="C8EEE4"/>
          </w:tcPr>
          <w:p w:rsidR="00722860" w:rsidRDefault="00722860" w:rsidP="00B21766">
            <w:r w:rsidRPr="00722860">
              <w:t>-2147483648</w:t>
            </w:r>
          </w:p>
        </w:tc>
        <w:tc>
          <w:tcPr>
            <w:tcW w:w="1990" w:type="dxa"/>
            <w:tcBorders>
              <w:top w:val="single" w:sz="12" w:space="0" w:color="36AC8D"/>
              <w:left w:val="nil"/>
              <w:bottom w:val="nil"/>
              <w:right w:val="nil"/>
            </w:tcBorders>
          </w:tcPr>
          <w:p w:rsidR="00722860" w:rsidRDefault="00722860" w:rsidP="00CA76DF">
            <w:pPr>
              <w:jc w:val="both"/>
            </w:pPr>
            <w:r w:rsidRPr="00722860">
              <w:t>1000</w:t>
            </w:r>
            <w:r w:rsidR="00CA76DF">
              <w:t>000000000000 000000000000</w:t>
            </w:r>
            <w:r w:rsidRPr="00722860">
              <w:t>0000</w:t>
            </w:r>
          </w:p>
          <w:p w:rsidR="00CA76DF" w:rsidRDefault="00CA76DF" w:rsidP="006F56BD">
            <w:pPr>
              <w:jc w:val="both"/>
            </w:pPr>
            <w:r>
              <w:t>Ou 1 0</w:t>
            </w:r>
            <w:r w:rsidRPr="00CA76DF">
              <w:rPr>
                <w:vertAlign w:val="superscript"/>
              </w:rPr>
              <w:t>x31</w:t>
            </w:r>
          </w:p>
        </w:tc>
        <w:tc>
          <w:tcPr>
            <w:tcW w:w="1496" w:type="dxa"/>
            <w:tcBorders>
              <w:top w:val="single" w:sz="12" w:space="0" w:color="36AC8D"/>
              <w:left w:val="nil"/>
              <w:bottom w:val="nil"/>
              <w:right w:val="nil"/>
            </w:tcBorders>
            <w:shd w:val="clear" w:color="auto" w:fill="C8EEE4"/>
          </w:tcPr>
          <w:p w:rsidR="00722860" w:rsidRDefault="00CA76DF" w:rsidP="00722860">
            <w:pPr>
              <w:jc w:val="both"/>
            </w:pPr>
            <w:r>
              <w:t>2000000</w:t>
            </w:r>
            <w:r w:rsidR="00722860" w:rsidRPr="00722860">
              <w:t>0000</w:t>
            </w:r>
          </w:p>
          <w:p w:rsidR="00CA76DF" w:rsidRDefault="00CA76DF" w:rsidP="006F56BD">
            <w:pPr>
              <w:jc w:val="both"/>
            </w:pPr>
            <w:r>
              <w:t>Ou 2 0</w:t>
            </w:r>
            <w:r w:rsidRPr="00CA76DF">
              <w:rPr>
                <w:vertAlign w:val="superscript"/>
              </w:rPr>
              <w:t>x10</w:t>
            </w:r>
          </w:p>
        </w:tc>
        <w:tc>
          <w:tcPr>
            <w:tcW w:w="1554" w:type="dxa"/>
            <w:tcBorders>
              <w:top w:val="single" w:sz="12" w:space="0" w:color="36AC8D"/>
              <w:left w:val="nil"/>
              <w:bottom w:val="nil"/>
              <w:right w:val="single" w:sz="6" w:space="0" w:color="36AC8D"/>
            </w:tcBorders>
          </w:tcPr>
          <w:p w:rsidR="00722860" w:rsidRDefault="00CA76DF" w:rsidP="00722860">
            <w:pPr>
              <w:jc w:val="both"/>
            </w:pPr>
            <w:r w:rsidRPr="00CA76DF">
              <w:t>8000 0000</w:t>
            </w:r>
          </w:p>
          <w:p w:rsidR="006F56BD" w:rsidRDefault="006F56BD" w:rsidP="006F56BD">
            <w:pPr>
              <w:jc w:val="both"/>
            </w:pPr>
            <w:r>
              <w:t xml:space="preserve">Ou 8 </w:t>
            </w:r>
            <w:r>
              <w:rPr>
                <w:vertAlign w:val="superscript"/>
              </w:rPr>
              <w:t>0x7</w:t>
            </w:r>
            <w:r w:rsidRPr="006F56BD">
              <w:rPr>
                <w:vertAlign w:val="superscript"/>
              </w:rPr>
              <w:t xml:space="preserve"> </w:t>
            </w:r>
          </w:p>
        </w:tc>
      </w:tr>
      <w:tr w:rsidR="003F7546" w:rsidTr="003F7546">
        <w:tc>
          <w:tcPr>
            <w:tcW w:w="1170" w:type="dxa"/>
            <w:tcBorders>
              <w:top w:val="nil"/>
              <w:left w:val="nil"/>
              <w:bottom w:val="nil"/>
              <w:right w:val="single" w:sz="12" w:space="0" w:color="36AC8D"/>
            </w:tcBorders>
          </w:tcPr>
          <w:p w:rsidR="00722860" w:rsidRPr="003728B0" w:rsidRDefault="00722860" w:rsidP="003F7546">
            <w:pPr>
              <w:rPr>
                <w:b/>
              </w:rPr>
            </w:pPr>
            <w:r w:rsidRPr="003728B0">
              <w:rPr>
                <w:b/>
              </w:rPr>
              <w:t>Maximum</w:t>
            </w:r>
          </w:p>
        </w:tc>
        <w:tc>
          <w:tcPr>
            <w:tcW w:w="1434" w:type="dxa"/>
            <w:tcBorders>
              <w:top w:val="nil"/>
              <w:left w:val="single" w:sz="12" w:space="0" w:color="36AC8D"/>
              <w:bottom w:val="single" w:sz="6" w:space="0" w:color="36AC8D"/>
              <w:right w:val="nil"/>
            </w:tcBorders>
          </w:tcPr>
          <w:p w:rsidR="00722860" w:rsidRDefault="006F56BD" w:rsidP="00AB73C7">
            <w:r w:rsidRPr="006F56BD">
              <w:t>2147483647</w:t>
            </w:r>
          </w:p>
        </w:tc>
        <w:tc>
          <w:tcPr>
            <w:tcW w:w="1990" w:type="dxa"/>
            <w:tcBorders>
              <w:top w:val="nil"/>
              <w:left w:val="nil"/>
              <w:bottom w:val="single" w:sz="6" w:space="0" w:color="36AC8D"/>
              <w:right w:val="nil"/>
            </w:tcBorders>
            <w:shd w:val="clear" w:color="auto" w:fill="C8EEE4"/>
          </w:tcPr>
          <w:p w:rsidR="00722860" w:rsidRDefault="006F56BD" w:rsidP="00722860">
            <w:pPr>
              <w:jc w:val="both"/>
            </w:pPr>
            <w:r>
              <w:t>0111111111111111 111111111111</w:t>
            </w:r>
            <w:r w:rsidRPr="006F56BD">
              <w:t>1111</w:t>
            </w:r>
          </w:p>
          <w:p w:rsidR="006F56BD" w:rsidRDefault="006F56BD" w:rsidP="00722860">
            <w:pPr>
              <w:jc w:val="both"/>
            </w:pPr>
            <w:r>
              <w:t>Ou 0 1</w:t>
            </w:r>
            <w:r w:rsidRPr="006F56BD">
              <w:rPr>
                <w:vertAlign w:val="superscript"/>
              </w:rPr>
              <w:t>x31</w:t>
            </w:r>
          </w:p>
        </w:tc>
        <w:tc>
          <w:tcPr>
            <w:tcW w:w="1496" w:type="dxa"/>
            <w:tcBorders>
              <w:top w:val="nil"/>
              <w:left w:val="nil"/>
              <w:bottom w:val="single" w:sz="6" w:space="0" w:color="36AC8D"/>
              <w:right w:val="nil"/>
            </w:tcBorders>
          </w:tcPr>
          <w:p w:rsidR="00722860" w:rsidRDefault="006F56BD" w:rsidP="00722860">
            <w:pPr>
              <w:jc w:val="both"/>
            </w:pPr>
            <w:r>
              <w:t>1777777</w:t>
            </w:r>
            <w:r w:rsidRPr="006F56BD">
              <w:t>7777</w:t>
            </w:r>
          </w:p>
          <w:p w:rsidR="006F56BD" w:rsidRDefault="006F56BD" w:rsidP="00722860">
            <w:pPr>
              <w:jc w:val="both"/>
            </w:pPr>
            <w:r>
              <w:t>Ou 1 7</w:t>
            </w:r>
            <w:r w:rsidRPr="006F56BD">
              <w:rPr>
                <w:vertAlign w:val="superscript"/>
              </w:rPr>
              <w:t>x10</w:t>
            </w:r>
          </w:p>
        </w:tc>
        <w:tc>
          <w:tcPr>
            <w:tcW w:w="1554" w:type="dxa"/>
            <w:tcBorders>
              <w:top w:val="nil"/>
              <w:left w:val="nil"/>
              <w:bottom w:val="single" w:sz="6" w:space="0" w:color="36AC8D"/>
              <w:right w:val="single" w:sz="6" w:space="0" w:color="36AC8D"/>
            </w:tcBorders>
            <w:shd w:val="clear" w:color="auto" w:fill="C8EEE4"/>
          </w:tcPr>
          <w:p w:rsidR="00A873A7" w:rsidRDefault="00A873A7" w:rsidP="006F56BD">
            <w:pPr>
              <w:jc w:val="both"/>
            </w:pPr>
            <w:r>
              <w:t>7FFF FFFF</w:t>
            </w:r>
          </w:p>
          <w:p w:rsidR="00722860" w:rsidRDefault="006F56BD" w:rsidP="006F56BD">
            <w:pPr>
              <w:jc w:val="both"/>
            </w:pPr>
            <w:r>
              <w:t>Ou 7 F</w:t>
            </w:r>
            <w:r w:rsidRPr="006F56BD">
              <w:rPr>
                <w:vertAlign w:val="superscript"/>
              </w:rPr>
              <w:t>x7</w:t>
            </w:r>
          </w:p>
        </w:tc>
      </w:tr>
    </w:tbl>
    <w:p w:rsidR="00722860" w:rsidRPr="006B3DE8" w:rsidRDefault="00722860" w:rsidP="00722860">
      <w:pPr>
        <w:ind w:left="1418" w:firstLine="283"/>
        <w:jc w:val="both"/>
      </w:pPr>
    </w:p>
    <w:p w:rsidR="003F7CAC" w:rsidRDefault="00792F47" w:rsidP="003F7CAC">
      <w:pPr>
        <w:pStyle w:val="Titre3"/>
      </w:pPr>
      <w:bookmarkStart w:id="19" w:name="_Toc516091158"/>
      <w:r>
        <w:t>Maquette graphique</w:t>
      </w:r>
      <w:r w:rsidR="00026010">
        <w:t xml:space="preserve"> de manière générale</w:t>
      </w:r>
      <w:bookmarkEnd w:id="19"/>
    </w:p>
    <w:p w:rsidR="003F7CAC" w:rsidRDefault="0052009E" w:rsidP="00AA73D7">
      <w:pPr>
        <w:ind w:left="1418" w:firstLine="283"/>
        <w:jc w:val="both"/>
      </w:pPr>
      <w:r>
        <w:t xml:space="preserve">Les maquettes qui seront affichés représentent ce que le programme devait ressembler au début du projet, il est possible que ce ne soit pas le cas et que </w:t>
      </w:r>
      <w:r w:rsidR="0036584F">
        <w:t xml:space="preserve">pour </w:t>
      </w:r>
      <w:r>
        <w:t>certaines raisons le produit final diffère de celles-ci.</w:t>
      </w:r>
    </w:p>
    <w:p w:rsidR="004777A3" w:rsidRDefault="002E40B1" w:rsidP="00AA73D7">
      <w:pPr>
        <w:ind w:left="1418" w:firstLine="283"/>
        <w:jc w:val="both"/>
      </w:pPr>
      <w:r>
        <w:t xml:space="preserve">Chaque interface </w:t>
      </w:r>
      <w:r w:rsidR="002212AD">
        <w:t>possède</w:t>
      </w:r>
      <w:r w:rsidR="004C6C9E">
        <w:t xml:space="preserve"> la même barre d’action </w:t>
      </w:r>
      <w:r w:rsidR="002D2A07">
        <w:t xml:space="preserve">se trouvant tout en haut de l’interface du programme, </w:t>
      </w:r>
      <w:r w:rsidR="004C6C9E">
        <w:t xml:space="preserve">comprenant </w:t>
      </w:r>
      <w:r w:rsidR="00914746" w:rsidRPr="002700B7">
        <w:rPr>
          <w:color w:val="B40040"/>
        </w:rPr>
        <w:t>2</w:t>
      </w:r>
      <w:r w:rsidRPr="002700B7">
        <w:rPr>
          <w:color w:val="B40040"/>
        </w:rPr>
        <w:t xml:space="preserve"> bouton</w:t>
      </w:r>
      <w:r w:rsidR="002D2A07" w:rsidRPr="002700B7">
        <w:rPr>
          <w:color w:val="B40040"/>
        </w:rPr>
        <w:t>s</w:t>
      </w:r>
      <w:r w:rsidRPr="002700B7">
        <w:rPr>
          <w:color w:val="B40040"/>
        </w:rPr>
        <w:t xml:space="preserve"> </w:t>
      </w:r>
      <w:r w:rsidR="00914746" w:rsidRPr="002700B7">
        <w:rPr>
          <w:color w:val="B40040"/>
        </w:rPr>
        <w:t xml:space="preserve">avec une liste déroulante </w:t>
      </w:r>
      <w:r w:rsidR="00914746">
        <w:t>et</w:t>
      </w:r>
      <w:r w:rsidR="002D2A07">
        <w:t xml:space="preserve"> </w:t>
      </w:r>
      <w:r w:rsidR="00914746" w:rsidRPr="002700B7">
        <w:rPr>
          <w:color w:val="5A00D2"/>
        </w:rPr>
        <w:t>1 bouton simple</w:t>
      </w:r>
      <w:r w:rsidR="00914746">
        <w:t>. (</w:t>
      </w:r>
      <w:r w:rsidR="00CB7404">
        <w:t>Barre d’action affiché ci-dessous)</w:t>
      </w:r>
    </w:p>
    <w:p w:rsidR="00CB7404" w:rsidRDefault="000912C0" w:rsidP="002E40B1">
      <w:pPr>
        <w:ind w:left="1418" w:firstLine="283"/>
      </w:pPr>
      <w:r w:rsidRPr="002700B7">
        <w:rPr>
          <w:noProof/>
          <w:color w:val="B40040"/>
          <w:lang w:eastAsia="fr-CH"/>
        </w:rPr>
        <mc:AlternateContent>
          <mc:Choice Requires="wps">
            <w:drawing>
              <wp:anchor distT="0" distB="0" distL="114300" distR="114300" simplePos="0" relativeHeight="251664384" behindDoc="0" locked="0" layoutInCell="1" allowOverlap="1" wp14:anchorId="34E29214" wp14:editId="730AD6E3">
                <wp:simplePos x="0" y="0"/>
                <wp:positionH relativeFrom="margin">
                  <wp:posOffset>5542915</wp:posOffset>
                </wp:positionH>
                <wp:positionV relativeFrom="paragraph">
                  <wp:posOffset>159385</wp:posOffset>
                </wp:positionV>
                <wp:extent cx="195580" cy="139065"/>
                <wp:effectExtent l="0" t="0" r="13970" b="13335"/>
                <wp:wrapNone/>
                <wp:docPr id="3" name="Rectangle 3"/>
                <wp:cNvGraphicFramePr/>
                <a:graphic xmlns:a="http://schemas.openxmlformats.org/drawingml/2006/main">
                  <a:graphicData uri="http://schemas.microsoft.com/office/word/2010/wordprocessingShape">
                    <wps:wsp>
                      <wps:cNvSpPr/>
                      <wps:spPr>
                        <a:xfrm>
                          <a:off x="0" y="0"/>
                          <a:ext cx="195580" cy="139065"/>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FD3EA9C" id="Rectangle 3" o:spid="_x0000_s1026" style="position:absolute;margin-left:436.45pt;margin-top:12.55pt;width:15.4pt;height:10.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" filled="f" strokecolor="#5a00d2" strokeweight="1.5pt">
                <w10:wrap anchorx="margin"/>
              </v:rect>
            </w:pict>
          </mc:Fallback>
        </mc:AlternateContent>
      </w:r>
      <w:r w:rsidRPr="002700B7">
        <w:rPr>
          <w:noProof/>
          <w:color w:val="B40040"/>
          <w:lang w:eastAsia="fr-CH"/>
        </w:rPr>
        <mc:AlternateContent>
          <mc:Choice Requires="wps">
            <w:drawing>
              <wp:anchor distT="0" distB="0" distL="114300" distR="114300" simplePos="0" relativeHeight="251662336" behindDoc="0" locked="0" layoutInCell="1" allowOverlap="1">
                <wp:simplePos x="0" y="0"/>
                <wp:positionH relativeFrom="column">
                  <wp:posOffset>1101725</wp:posOffset>
                </wp:positionH>
                <wp:positionV relativeFrom="paragraph">
                  <wp:posOffset>161925</wp:posOffset>
                </wp:positionV>
                <wp:extent cx="429895" cy="139700"/>
                <wp:effectExtent l="0" t="0" r="27305" b="12700"/>
                <wp:wrapNone/>
                <wp:docPr id="1" name="Rectangle 1"/>
                <wp:cNvGraphicFramePr/>
                <a:graphic xmlns:a="http://schemas.openxmlformats.org/drawingml/2006/main">
                  <a:graphicData uri="http://schemas.microsoft.com/office/word/2010/wordprocessingShape">
                    <wps:wsp>
                      <wps:cNvSpPr/>
                      <wps:spPr>
                        <a:xfrm>
                          <a:off x="0" y="0"/>
                          <a:ext cx="429895" cy="139700"/>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280D75D" id="Rectangle 1" o:spid="_x0000_s1026" style="position:absolute;margin-left:86.75pt;margin-top:12.75pt;width:33.85pt;height: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" filled="f" strokecolor="#b40040" strokeweight="1.5pt"/>
            </w:pict>
          </mc:Fallback>
        </mc:AlternateContent>
      </w:r>
      <w:r w:rsidRPr="002700B7">
        <w:rPr>
          <w:noProof/>
          <w:color w:val="B40040"/>
          <w:lang w:eastAsia="fr-CH"/>
        </w:rPr>
        <mc:AlternateContent>
          <mc:Choice Requires="wps">
            <w:drawing>
              <wp:anchor distT="0" distB="0" distL="114300" distR="114300" simplePos="0" relativeHeight="251666432" behindDoc="0" locked="0" layoutInCell="1" allowOverlap="1" wp14:anchorId="402C01D3" wp14:editId="734EDF01">
                <wp:simplePos x="0" y="0"/>
                <wp:positionH relativeFrom="column">
                  <wp:posOffset>1526911</wp:posOffset>
                </wp:positionH>
                <wp:positionV relativeFrom="paragraph">
                  <wp:posOffset>161925</wp:posOffset>
                </wp:positionV>
                <wp:extent cx="452120" cy="139065"/>
                <wp:effectExtent l="0" t="0" r="24130" b="13335"/>
                <wp:wrapNone/>
                <wp:docPr id="4" name="Rectangle 4"/>
                <wp:cNvGraphicFramePr/>
                <a:graphic xmlns:a="http://schemas.openxmlformats.org/drawingml/2006/main">
                  <a:graphicData uri="http://schemas.microsoft.com/office/word/2010/wordprocessingShape">
                    <wps:wsp>
                      <wps:cNvSpPr/>
                      <wps:spPr>
                        <a:xfrm>
                          <a:off x="0" y="0"/>
                          <a:ext cx="452120" cy="139065"/>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F067518" id="Rectangle 4" o:spid="_x0000_s1026" style="position:absolute;margin-left:120.25pt;margin-top:12.75pt;width:35.6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" filled="f" strokecolor="#b40040" strokeweight="1.5pt"/>
            </w:pict>
          </mc:Fallback>
        </mc:AlternateContent>
      </w:r>
      <w:r w:rsidR="00CB7404">
        <w:object w:dxaOrig="12046"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5.5pt" o:ole="">
            <v:imagedata r:id="rId11" o:title=""/>
          </v:shape>
          <o:OLEObject Type="Embed" ProgID="Visio.Drawing.15" ShapeID="_x0000_i1025" DrawAspect="Content" ObjectID="_1589832979" r:id="rId12"/>
        </w:object>
      </w:r>
    </w:p>
    <w:p w:rsidR="002E40B1" w:rsidRDefault="004777A3" w:rsidP="00AA73D7">
      <w:pPr>
        <w:ind w:left="1418" w:firstLine="283"/>
        <w:jc w:val="both"/>
      </w:pPr>
      <w:r>
        <w:t>L</w:t>
      </w:r>
      <w:r w:rsidR="002D2A07">
        <w:t>e premier</w:t>
      </w:r>
      <w:r w:rsidR="002E40B1">
        <w:t xml:space="preserve"> </w:t>
      </w:r>
      <w:r w:rsidR="00350797">
        <w:t xml:space="preserve">bouton avec </w:t>
      </w:r>
      <w:r w:rsidR="00D90591">
        <w:t xml:space="preserve">une </w:t>
      </w:r>
      <w:r w:rsidR="00350797">
        <w:t xml:space="preserve">liste déroulante </w:t>
      </w:r>
      <w:r w:rsidR="00BB4042">
        <w:t>se nomme</w:t>
      </w:r>
      <w:r w:rsidR="002E40B1">
        <w:t xml:space="preserve"> « </w:t>
      </w:r>
      <w:r w:rsidR="002E40B1" w:rsidRPr="005677C6">
        <w:rPr>
          <w:color w:val="B40040"/>
        </w:rPr>
        <w:t>Mode</w:t>
      </w:r>
      <w:r w:rsidR="002E40B1">
        <w:t xml:space="preserve"> », cela permet à l’utilisateur de changer d’interface suivant l’opération voulu, il n’aura qu’à cliquer dessus pour qu’une liste apparaisse laissant le choix du mode </w:t>
      </w:r>
      <w:r w:rsidR="00F53ECF">
        <w:t>pour convertir</w:t>
      </w:r>
      <w:r w:rsidR="002212AD">
        <w:t xml:space="preserve">, </w:t>
      </w:r>
      <w:r w:rsidR="00F53ECF">
        <w:t>additionner</w:t>
      </w:r>
      <w:r w:rsidR="002E40B1">
        <w:t xml:space="preserve"> ou </w:t>
      </w:r>
      <w:r w:rsidR="00F53ECF">
        <w:t>soustraire</w:t>
      </w:r>
      <w:r w:rsidR="002E40B1">
        <w:t>.</w:t>
      </w:r>
    </w:p>
    <w:p w:rsidR="002E40B1" w:rsidRDefault="008B199B" w:rsidP="00AA73D7">
      <w:pPr>
        <w:ind w:left="1418" w:firstLine="283"/>
        <w:jc w:val="both"/>
      </w:pPr>
      <w:r>
        <w:t>Le</w:t>
      </w:r>
      <w:r w:rsidR="002E40B1">
        <w:t xml:space="preserve"> second bouton </w:t>
      </w:r>
      <w:r w:rsidR="007B1F33">
        <w:t>qui lui aussi est avec une</w:t>
      </w:r>
      <w:r w:rsidR="002E40B1">
        <w:t xml:space="preserve"> liste déroulante nommé « </w:t>
      </w:r>
      <w:r w:rsidR="002E40B1" w:rsidRPr="005677C6">
        <w:rPr>
          <w:color w:val="B40040"/>
        </w:rPr>
        <w:t>Options</w:t>
      </w:r>
      <w:r w:rsidR="002E40B1">
        <w:t xml:space="preserve"> » permettra à l’utilisateur de changer le format de son nombre, par exemple de choisir s’il veut effectuer la conversion voulu avec notamment un nombre à virgule ou non, il pourra aussi définir s’il s’agit d’un nombre signé ou non, cela permettra aux utilisateurs d’effectuer </w:t>
      </w:r>
      <w:r w:rsidR="002E40B1">
        <w:lastRenderedPageBreak/>
        <w:t xml:space="preserve">leurs opérations suivent ce qu’ils veulent et </w:t>
      </w:r>
      <w:r w:rsidR="00607BD6">
        <w:t xml:space="preserve">ce </w:t>
      </w:r>
      <w:r w:rsidR="002E40B1">
        <w:t>qu’ils ont appris, de plus cela évitera d’afficher des informations ou données qu’ils n’ont pas encore appris évitant ainsi de les embrouiller.</w:t>
      </w:r>
    </w:p>
    <w:p w:rsidR="002E40B1" w:rsidRDefault="002E40B1" w:rsidP="00CC4435">
      <w:pPr>
        <w:ind w:left="1418" w:firstLine="283"/>
        <w:jc w:val="both"/>
      </w:pPr>
      <w:r>
        <w:t xml:space="preserve">Un bouton d’aide </w:t>
      </w:r>
      <w:r w:rsidR="005677C6">
        <w:t>« </w:t>
      </w:r>
      <w:r w:rsidR="005677C6" w:rsidRPr="005677C6">
        <w:rPr>
          <w:color w:val="5A00D2"/>
        </w:rPr>
        <w:t>?</w:t>
      </w:r>
      <w:r w:rsidR="005677C6">
        <w:t xml:space="preserve"> » </w:t>
      </w:r>
      <w:r>
        <w:t>sera disponible pour indiquer des informations concernant les nombres qu’ils peuvent entrer, le maximum et minimum possible, des aides concernant le manuel d’utilisation et de l’utilisation du programme.</w:t>
      </w:r>
    </w:p>
    <w:p w:rsidR="0096146A" w:rsidRDefault="0096146A" w:rsidP="00026010">
      <w:pPr>
        <w:pStyle w:val="Titre3"/>
      </w:pPr>
      <w:bookmarkStart w:id="20" w:name="_Toc516091159"/>
      <w:r>
        <w:t>Maquette</w:t>
      </w:r>
      <w:r w:rsidR="00EA237C">
        <w:t xml:space="preserve"> graphique</w:t>
      </w:r>
      <w:r>
        <w:t xml:space="preserve"> pour les conversions</w:t>
      </w:r>
      <w:bookmarkEnd w:id="20"/>
    </w:p>
    <w:p w:rsidR="00DC2F60" w:rsidRDefault="00DC2F60" w:rsidP="00DC2F60">
      <w:pPr>
        <w:ind w:left="1418" w:firstLine="283"/>
        <w:jc w:val="both"/>
      </w:pPr>
      <w:r>
        <w:t>Pour la première maquette il s’agit de celle pour la conversion des nombres qui est l’interface qui s’affichera à l’utili</w:t>
      </w:r>
      <w:r w:rsidR="00020DA5">
        <w:t>sateur en ouvrant le programme.</w:t>
      </w:r>
    </w:p>
    <w:p w:rsidR="002E40B1" w:rsidRDefault="002E40B1" w:rsidP="00AA73D7">
      <w:pPr>
        <w:ind w:left="1418" w:firstLine="283"/>
        <w:jc w:val="both"/>
      </w:pPr>
      <w:r>
        <w:t xml:space="preserve">Voici la maquette </w:t>
      </w:r>
      <w:r w:rsidR="00020DA5">
        <w:t>en question :</w:t>
      </w:r>
    </w:p>
    <w:p w:rsidR="002E40B1" w:rsidRDefault="00243DC0" w:rsidP="0052009E">
      <w:pPr>
        <w:ind w:left="1418" w:firstLine="283"/>
      </w:pPr>
      <w:r w:rsidRPr="002700B7">
        <w:rPr>
          <w:noProof/>
          <w:color w:val="B40040"/>
          <w:lang w:eastAsia="fr-CH"/>
        </w:rPr>
        <mc:AlternateContent>
          <mc:Choice Requires="wps">
            <w:drawing>
              <wp:anchor distT="0" distB="0" distL="114300" distR="114300" simplePos="0" relativeHeight="251677696" behindDoc="0" locked="0" layoutInCell="1" allowOverlap="1" wp14:anchorId="6873ED6B" wp14:editId="4267FE1C">
                <wp:simplePos x="0" y="0"/>
                <wp:positionH relativeFrom="column">
                  <wp:posOffset>2923540</wp:posOffset>
                </wp:positionH>
                <wp:positionV relativeFrom="paragraph">
                  <wp:posOffset>1275979</wp:posOffset>
                </wp:positionV>
                <wp:extent cx="974785" cy="154832"/>
                <wp:effectExtent l="0" t="0" r="15875" b="17145"/>
                <wp:wrapNone/>
                <wp:docPr id="12" name="Rectangle 12"/>
                <wp:cNvGraphicFramePr/>
                <a:graphic xmlns:a="http://schemas.openxmlformats.org/drawingml/2006/main">
                  <a:graphicData uri="http://schemas.microsoft.com/office/word/2010/wordprocessingShape">
                    <wps:wsp>
                      <wps:cNvSpPr/>
                      <wps:spPr>
                        <a:xfrm>
                          <a:off x="0" y="0"/>
                          <a:ext cx="974785" cy="154832"/>
                        </a:xfrm>
                        <a:prstGeom prst="rect">
                          <a:avLst/>
                        </a:prstGeom>
                        <a:noFill/>
                        <a:ln w="19050">
                          <a:solidFill>
                            <a:srgbClr val="009E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B77ED6E" id="Rectangle 12" o:spid="_x0000_s1026" style="position:absolute;margin-left:230.2pt;margin-top:100.45pt;width:76.75pt;height:1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" filled="f" strokecolor="#009e8f" strokeweight="1.5pt"/>
            </w:pict>
          </mc:Fallback>
        </mc:AlternateContent>
      </w:r>
      <w:r w:rsidR="00CA0A0B">
        <w:rPr>
          <w:noProof/>
          <w:color w:val="B40040"/>
          <w:lang w:eastAsia="fr-CH"/>
        </w:rPr>
        <mc:AlternateContent>
          <mc:Choice Requires="wps">
            <w:drawing>
              <wp:anchor distT="0" distB="0" distL="114300" distR="114300" simplePos="0" relativeHeight="251675648" behindDoc="0" locked="0" layoutInCell="1" allowOverlap="1">
                <wp:simplePos x="0" y="0"/>
                <wp:positionH relativeFrom="column">
                  <wp:posOffset>1214096</wp:posOffset>
                </wp:positionH>
                <wp:positionV relativeFrom="paragraph">
                  <wp:posOffset>1977618</wp:posOffset>
                </wp:positionV>
                <wp:extent cx="197845" cy="250166"/>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197845" cy="250166"/>
                        </a:xfrm>
                        <a:prstGeom prst="rect">
                          <a:avLst/>
                        </a:prstGeom>
                        <a:noFill/>
                        <a:ln w="6350">
                          <a:noFill/>
                        </a:ln>
                      </wps:spPr>
                      <wps:txbx>
                        <w:txbxContent>
                          <w:p w:rsidR="00AB5676" w:rsidRPr="00CA0A0B" w:rsidRDefault="00AB5676" w:rsidP="00CA0A0B">
                            <w:pPr>
                              <w:rPr>
                                <w:color w:val="5A00D2"/>
                                <w:sz w:val="20"/>
                              </w:rPr>
                            </w:pPr>
                            <w:r w:rsidRPr="00CA0A0B">
                              <w:rPr>
                                <w:color w:val="5A00D2"/>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0" o:spid="_x0000_s1032" type="#_x0000_t202" style="position:absolute;left:0;text-align:left;margin-left:95.6pt;margin-top:155.7pt;width:15.6pt;height:19.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" filled="f" stroked="f" strokeweight=".5pt">
                <v:textbox>
                  <w:txbxContent>
                    <w:p w:rsidR="00AB5676" w:rsidRPr="00CA0A0B" w:rsidRDefault="00AB5676" w:rsidP="00CA0A0B">
                      <w:pPr>
                        <w:rPr>
                          <w:color w:val="5A00D2"/>
                          <w:sz w:val="20"/>
                        </w:rPr>
                      </w:pPr>
                      <w:r w:rsidRPr="00CA0A0B">
                        <w:rPr>
                          <w:color w:val="5A00D2"/>
                          <w:sz w:val="20"/>
                        </w:rPr>
                        <w:t>1</w:t>
                      </w:r>
                    </w:p>
                  </w:txbxContent>
                </v:textbox>
              </v:shape>
            </w:pict>
          </mc:Fallback>
        </mc:AlternateContent>
      </w:r>
      <w:r w:rsidR="00F25CA3" w:rsidRPr="002700B7">
        <w:rPr>
          <w:noProof/>
          <w:color w:val="B40040"/>
          <w:lang w:eastAsia="fr-CH"/>
        </w:rPr>
        <mc:AlternateContent>
          <mc:Choice Requires="wps">
            <w:drawing>
              <wp:anchor distT="0" distB="0" distL="114300" distR="114300" simplePos="0" relativeHeight="251674624" behindDoc="0" locked="0" layoutInCell="1" allowOverlap="1" wp14:anchorId="070C912C" wp14:editId="0829EC40">
                <wp:simplePos x="0" y="0"/>
                <wp:positionH relativeFrom="column">
                  <wp:posOffset>4381764</wp:posOffset>
                </wp:positionH>
                <wp:positionV relativeFrom="paragraph">
                  <wp:posOffset>2009140</wp:posOffset>
                </wp:positionV>
                <wp:extent cx="1043521" cy="360895"/>
                <wp:effectExtent l="0" t="0" r="23495" b="20320"/>
                <wp:wrapNone/>
                <wp:docPr id="9" name="Rectangle 9"/>
                <wp:cNvGraphicFramePr/>
                <a:graphic xmlns:a="http://schemas.openxmlformats.org/drawingml/2006/main">
                  <a:graphicData uri="http://schemas.microsoft.com/office/word/2010/wordprocessingShape">
                    <wps:wsp>
                      <wps:cNvSpPr/>
                      <wps:spPr>
                        <a:xfrm>
                          <a:off x="0" y="0"/>
                          <a:ext cx="1043521" cy="360895"/>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96C718E" id="Rectangle 9" o:spid="_x0000_s1026" style="position:absolute;margin-left:345pt;margin-top:158.2pt;width:82.15pt;height:2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" filled="f" strokecolor="#5a00d2" strokeweight="1.5pt"/>
            </w:pict>
          </mc:Fallback>
        </mc:AlternateContent>
      </w:r>
      <w:r w:rsidR="00F25CA3" w:rsidRPr="002700B7">
        <w:rPr>
          <w:noProof/>
          <w:color w:val="B40040"/>
          <w:lang w:eastAsia="fr-CH"/>
        </w:rPr>
        <mc:AlternateContent>
          <mc:Choice Requires="wps">
            <w:drawing>
              <wp:anchor distT="0" distB="0" distL="114300" distR="114300" simplePos="0" relativeHeight="251670528" behindDoc="0" locked="0" layoutInCell="1" allowOverlap="1" wp14:anchorId="4372F493" wp14:editId="2C1D8970">
                <wp:simplePos x="0" y="0"/>
                <wp:positionH relativeFrom="column">
                  <wp:posOffset>1410706</wp:posOffset>
                </wp:positionH>
                <wp:positionV relativeFrom="paragraph">
                  <wp:posOffset>2012315</wp:posOffset>
                </wp:positionV>
                <wp:extent cx="1043305" cy="360680"/>
                <wp:effectExtent l="0" t="0" r="23495" b="20320"/>
                <wp:wrapNone/>
                <wp:docPr id="6" name="Rectangle 6"/>
                <wp:cNvGraphicFramePr/>
                <a:graphic xmlns:a="http://schemas.openxmlformats.org/drawingml/2006/main">
                  <a:graphicData uri="http://schemas.microsoft.com/office/word/2010/wordprocessingShape">
                    <wps:wsp>
                      <wps:cNvSpPr/>
                      <wps:spPr>
                        <a:xfrm>
                          <a:off x="0" y="0"/>
                          <a:ext cx="1043305" cy="360680"/>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676" w:rsidRDefault="00AB56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2F493" id="Rectangle 6" o:spid="_x0000_s1033" style="position:absolute;left:0;text-align:left;margin-left:111.1pt;margin-top:158.45pt;width:82.15pt;height:2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" filled="f" strokecolor="#5a00d2" strokeweight="1.5pt">
                <v:textbox>
                  <w:txbxContent>
                    <w:p w:rsidR="00AB5676" w:rsidRDefault="00AB5676"/>
                  </w:txbxContent>
                </v:textbox>
              </v:rect>
            </w:pict>
          </mc:Fallback>
        </mc:AlternateContent>
      </w:r>
      <w:r w:rsidR="00F25CA3" w:rsidRPr="002700B7">
        <w:rPr>
          <w:noProof/>
          <w:color w:val="B40040"/>
          <w:lang w:eastAsia="fr-CH"/>
        </w:rPr>
        <mc:AlternateContent>
          <mc:Choice Requires="wps">
            <w:drawing>
              <wp:anchor distT="0" distB="0" distL="114300" distR="114300" simplePos="0" relativeHeight="251672576" behindDoc="0" locked="0" layoutInCell="1" allowOverlap="1" wp14:anchorId="070C912C" wp14:editId="0829EC40">
                <wp:simplePos x="0" y="0"/>
                <wp:positionH relativeFrom="column">
                  <wp:posOffset>2891790</wp:posOffset>
                </wp:positionH>
                <wp:positionV relativeFrom="paragraph">
                  <wp:posOffset>2009404</wp:posOffset>
                </wp:positionV>
                <wp:extent cx="1043521" cy="360895"/>
                <wp:effectExtent l="0" t="0" r="23495" b="20320"/>
                <wp:wrapNone/>
                <wp:docPr id="8" name="Rectangle 8"/>
                <wp:cNvGraphicFramePr/>
                <a:graphic xmlns:a="http://schemas.openxmlformats.org/drawingml/2006/main">
                  <a:graphicData uri="http://schemas.microsoft.com/office/word/2010/wordprocessingShape">
                    <wps:wsp>
                      <wps:cNvSpPr/>
                      <wps:spPr>
                        <a:xfrm>
                          <a:off x="0" y="0"/>
                          <a:ext cx="1043521" cy="360895"/>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5D45CB2" id="Rectangle 8" o:spid="_x0000_s1026" style="position:absolute;margin-left:227.7pt;margin-top:158.2pt;width:82.15pt;height:2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" filled="f" strokecolor="#5a00d2" strokeweight="1.5pt"/>
            </w:pict>
          </mc:Fallback>
        </mc:AlternateContent>
      </w:r>
      <w:r w:rsidR="00335C2C" w:rsidRPr="002700B7">
        <w:rPr>
          <w:noProof/>
          <w:color w:val="B40040"/>
          <w:lang w:eastAsia="fr-CH"/>
        </w:rPr>
        <mc:AlternateContent>
          <mc:Choice Requires="wps">
            <w:drawing>
              <wp:anchor distT="0" distB="0" distL="114300" distR="114300" simplePos="0" relativeHeight="251668480" behindDoc="0" locked="0" layoutInCell="1" allowOverlap="1" wp14:anchorId="5F32C5AB" wp14:editId="39D620C4">
                <wp:simplePos x="0" y="0"/>
                <wp:positionH relativeFrom="column">
                  <wp:posOffset>2921707</wp:posOffset>
                </wp:positionH>
                <wp:positionV relativeFrom="paragraph">
                  <wp:posOffset>1097939</wp:posOffset>
                </wp:positionV>
                <wp:extent cx="974785" cy="154832"/>
                <wp:effectExtent l="0" t="0" r="15875" b="17145"/>
                <wp:wrapNone/>
                <wp:docPr id="5" name="Rectangle 5"/>
                <wp:cNvGraphicFramePr/>
                <a:graphic xmlns:a="http://schemas.openxmlformats.org/drawingml/2006/main">
                  <a:graphicData uri="http://schemas.microsoft.com/office/word/2010/wordprocessingShape">
                    <wps:wsp>
                      <wps:cNvSpPr/>
                      <wps:spPr>
                        <a:xfrm>
                          <a:off x="0" y="0"/>
                          <a:ext cx="974785" cy="154832"/>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BBF03A0" id="Rectangle 5" o:spid="_x0000_s1026" style="position:absolute;margin-left:230.05pt;margin-top:86.45pt;width:76.75pt;height:1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" filled="f" strokecolor="#b40040" strokeweight="1.5pt"/>
            </w:pict>
          </mc:Fallback>
        </mc:AlternateContent>
      </w:r>
      <w:r w:rsidR="00CB7404">
        <w:object w:dxaOrig="12165" w:dyaOrig="8910">
          <v:shape id="_x0000_i1026" type="#_x0000_t75" style="width:368.25pt;height:270.75pt;mso-position-horizontal:absolute" o:ole="">
            <v:imagedata r:id="rId13" o:title=""/>
          </v:shape>
          <o:OLEObject Type="Embed" ProgID="Visio.Drawing.15" ShapeID="_x0000_i1026" DrawAspect="Content" ObjectID="_1589832980" r:id="rId14"/>
        </w:object>
      </w:r>
    </w:p>
    <w:p w:rsidR="00F71423" w:rsidRPr="00CA0A0B" w:rsidRDefault="00F71423" w:rsidP="00FB5F61">
      <w:pPr>
        <w:ind w:left="1418" w:firstLine="283"/>
        <w:jc w:val="both"/>
      </w:pPr>
      <w:r>
        <w:t>Concernant le nombre à convertir, il</w:t>
      </w:r>
      <w:r w:rsidR="00335C2C">
        <w:t xml:space="preserve"> est possible de définir </w:t>
      </w:r>
      <w:r w:rsidR="002724B5">
        <w:t>son</w:t>
      </w:r>
      <w:r w:rsidR="00335C2C">
        <w:t xml:space="preserve"> format </w:t>
      </w:r>
      <w:r w:rsidR="002724B5">
        <w:t xml:space="preserve">(binaire, décimal, octal </w:t>
      </w:r>
      <w:r w:rsidR="002C225A">
        <w:t>ou</w:t>
      </w:r>
      <w:r w:rsidR="002724B5">
        <w:t xml:space="preserve"> hexadécimal) </w:t>
      </w:r>
      <w:r w:rsidR="00335C2C">
        <w:t xml:space="preserve">via </w:t>
      </w:r>
      <w:r w:rsidR="00335C2C" w:rsidRPr="00335C2C">
        <w:rPr>
          <w:color w:val="B40040"/>
        </w:rPr>
        <w:t>la liste déroulante</w:t>
      </w:r>
      <w:r w:rsidR="00AA2363">
        <w:t xml:space="preserve">, </w:t>
      </w:r>
      <w:r w:rsidR="00F25CA3">
        <w:t xml:space="preserve">en choisissant un format cela modifiera par la même occasion </w:t>
      </w:r>
      <w:r w:rsidR="00F25CA3" w:rsidRPr="00F25CA3">
        <w:rPr>
          <w:color w:val="5A00D2"/>
        </w:rPr>
        <w:t>les autres champs</w:t>
      </w:r>
      <w:r w:rsidR="00F25CA3">
        <w:t xml:space="preserve"> où seront affichés les résultats.</w:t>
      </w:r>
      <w:r w:rsidR="00CA0A0B">
        <w:t xml:space="preserve"> Par exemple si l’utilisateur ne veut plus convertir un nombre décimal mais binaire, lorsqu’il aura sélectionné le format binaire via </w:t>
      </w:r>
      <w:r w:rsidR="00CA0A0B" w:rsidRPr="00CA0A0B">
        <w:rPr>
          <w:color w:val="B40040"/>
        </w:rPr>
        <w:t>la liste déroulante</w:t>
      </w:r>
      <w:r w:rsidR="00CA0A0B">
        <w:t>, à ce moment-là la zone de résultat en binaire</w:t>
      </w:r>
      <w:r w:rsidR="00DC09E2" w:rsidRPr="00A1456C">
        <w:rPr>
          <w:color w:val="5A00D2"/>
        </w:rPr>
        <w:t xml:space="preserve"> </w:t>
      </w:r>
      <w:r w:rsidR="00A1456C" w:rsidRPr="00A1456C">
        <w:rPr>
          <w:color w:val="5A00D2"/>
        </w:rPr>
        <w:t>(</w:t>
      </w:r>
      <w:r w:rsidR="00C533BE" w:rsidRPr="00A1456C">
        <w:rPr>
          <w:color w:val="5A00D2"/>
        </w:rPr>
        <w:t>1</w:t>
      </w:r>
      <w:r w:rsidR="00A1456C" w:rsidRPr="00A1456C">
        <w:rPr>
          <w:color w:val="5A00D2"/>
        </w:rPr>
        <w:t>)</w:t>
      </w:r>
      <w:r w:rsidR="00CA0A0B" w:rsidRPr="00DC09E2">
        <w:rPr>
          <w:color w:val="5A00D2"/>
        </w:rPr>
        <w:t xml:space="preserve"> </w:t>
      </w:r>
      <w:r w:rsidR="00CA0A0B">
        <w:t>deviendra un résultat en décimal avec non pas le titre « Binaire » mais bien « Décimal ».</w:t>
      </w:r>
    </w:p>
    <w:p w:rsidR="00CA0A0B" w:rsidRDefault="00243DC0" w:rsidP="00FB5F61">
      <w:pPr>
        <w:ind w:left="1418" w:firstLine="283"/>
        <w:jc w:val="both"/>
      </w:pPr>
      <w:r>
        <w:t xml:space="preserve">L’utilisateur entre la valeur qu’il veut contenir dans </w:t>
      </w:r>
      <w:r w:rsidRPr="00243DC0">
        <w:rPr>
          <w:color w:val="009E8F"/>
        </w:rPr>
        <w:t>la zone de texte</w:t>
      </w:r>
      <w:r w:rsidRPr="00243DC0">
        <w:rPr>
          <w:color w:val="00B09F"/>
        </w:rPr>
        <w:t xml:space="preserve"> </w:t>
      </w:r>
      <w:r>
        <w:t>mis à sa disposition, cependant si l’utilisateur a choisi que le nombre à convertir est un nombre à virgule il y aura 2 zones de texte l’une à côté de l’autre</w:t>
      </w:r>
      <w:r w:rsidR="002241B1">
        <w:t>,</w:t>
      </w:r>
      <w:r>
        <w:t xml:space="preserve"> entre eux un point servira à les séparer en indiquant </w:t>
      </w:r>
      <w:r w:rsidR="002241B1">
        <w:t xml:space="preserve">par la </w:t>
      </w:r>
      <w:r w:rsidR="002241B1">
        <w:lastRenderedPageBreak/>
        <w:t xml:space="preserve">même occasion </w:t>
      </w:r>
      <w:r>
        <w:t xml:space="preserve">où se trouve la virgule, dans la première </w:t>
      </w:r>
      <w:r w:rsidR="00DC011A">
        <w:t xml:space="preserve">zone il s’agira du nombre se trouvant avant la virgule, la deuxième zone sera donc celle pour les nombres se trouvant après la </w:t>
      </w:r>
      <w:r w:rsidR="00DC5920">
        <w:tab/>
      </w:r>
      <w:r w:rsidR="00DC011A">
        <w:t>virgule.</w:t>
      </w:r>
    </w:p>
    <w:p w:rsidR="009E31B7" w:rsidRDefault="00702B9F" w:rsidP="00FB5F61">
      <w:pPr>
        <w:ind w:left="1418" w:firstLine="283"/>
        <w:jc w:val="both"/>
      </w:pPr>
      <w:r>
        <w:t>Voici ce à quoi ressemble l’interface lorsque l’utilisateur choisi de convertir un nombre à virgule :</w:t>
      </w:r>
    </w:p>
    <w:p w:rsidR="00450D59" w:rsidRPr="006C6910" w:rsidRDefault="00DD2530" w:rsidP="00450D59">
      <w:pPr>
        <w:ind w:left="1418" w:firstLine="283"/>
        <w:jc w:val="both"/>
      </w:pPr>
      <w:r>
        <w:object w:dxaOrig="5670" w:dyaOrig="1035">
          <v:shape id="_x0000_i1027" type="#_x0000_t75" style="width:312pt;height:57pt" o:ole="">
            <v:imagedata r:id="rId15" o:title=""/>
          </v:shape>
          <o:OLEObject Type="Embed" ProgID="Visio.Drawing.15" ShapeID="_x0000_i1027" DrawAspect="Content" ObjectID="_1589832981" r:id="rId16"/>
        </w:object>
      </w:r>
    </w:p>
    <w:p w:rsidR="0036776D" w:rsidRDefault="00D61E9E" w:rsidP="00FB5F61">
      <w:pPr>
        <w:ind w:left="1418" w:firstLine="283"/>
        <w:jc w:val="both"/>
      </w:pPr>
      <w:r>
        <w:t>Même si les calculs ne sont pas affichés de base il est cependant possible d’y avoir accès via le bouton « Détail du calcul »</w:t>
      </w:r>
      <w:r w:rsidR="0036776D">
        <w:t xml:space="preserve">, </w:t>
      </w:r>
    </w:p>
    <w:p w:rsidR="00E14C3F" w:rsidRDefault="00AA5E91" w:rsidP="00FB5F61">
      <w:pPr>
        <w:ind w:left="1418" w:firstLine="283"/>
        <w:jc w:val="both"/>
      </w:pPr>
      <w:r>
        <w:t>Seul</w:t>
      </w:r>
      <w:r w:rsidR="00E14C3F">
        <w:t xml:space="preserve"> les résultats de la conversion sont affichés et non les calculs pour y parvenir, cela dans le but de ne pas afficher beaucoup d’informations à l’écran évitant d’embrouiller l’utilisateur et par la même occasion que cela soit illisible.</w:t>
      </w:r>
    </w:p>
    <w:p w:rsidR="00F64A89" w:rsidRDefault="002724B5" w:rsidP="00975265">
      <w:pPr>
        <w:ind w:left="1418" w:firstLine="283"/>
        <w:jc w:val="both"/>
      </w:pPr>
      <w:r>
        <w:t>Pour chaque conversion il est possible de voir le calcul, p</w:t>
      </w:r>
      <w:r w:rsidR="00E42482">
        <w:t>our cela il suffit de cliquer sur détail du calcul.</w:t>
      </w:r>
      <w:r w:rsidR="00975265">
        <w:t xml:space="preserve"> Voici un exemple de conversion de décimal à binaire :</w:t>
      </w:r>
    </w:p>
    <w:p w:rsidR="00975265" w:rsidRDefault="00603451" w:rsidP="00975265">
      <w:pPr>
        <w:ind w:left="1418" w:firstLine="283"/>
        <w:jc w:val="both"/>
      </w:pPr>
      <w:r w:rsidRPr="002700B7">
        <w:rPr>
          <w:noProof/>
          <w:color w:val="B40040"/>
          <w:lang w:eastAsia="fr-CH"/>
        </w:rPr>
        <mc:AlternateContent>
          <mc:Choice Requires="wps">
            <w:drawing>
              <wp:anchor distT="0" distB="0" distL="114300" distR="114300" simplePos="0" relativeHeight="251681792" behindDoc="0" locked="0" layoutInCell="1" allowOverlap="1" wp14:anchorId="0094453E" wp14:editId="533110F2">
                <wp:simplePos x="0" y="0"/>
                <wp:positionH relativeFrom="column">
                  <wp:posOffset>2861322</wp:posOffset>
                </wp:positionH>
                <wp:positionV relativeFrom="paragraph">
                  <wp:posOffset>339844</wp:posOffset>
                </wp:positionV>
                <wp:extent cx="405441" cy="2941607"/>
                <wp:effectExtent l="0" t="0" r="13970" b="11430"/>
                <wp:wrapNone/>
                <wp:docPr id="11" name="Rectangle 11"/>
                <wp:cNvGraphicFramePr/>
                <a:graphic xmlns:a="http://schemas.openxmlformats.org/drawingml/2006/main">
                  <a:graphicData uri="http://schemas.microsoft.com/office/word/2010/wordprocessingShape">
                    <wps:wsp>
                      <wps:cNvSpPr/>
                      <wps:spPr>
                        <a:xfrm>
                          <a:off x="0" y="0"/>
                          <a:ext cx="405441" cy="2941607"/>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B8D3E64" id="Rectangle 11" o:spid="_x0000_s1026" style="position:absolute;margin-left:225.3pt;margin-top:26.75pt;width:31.9pt;height:23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" filled="f" strokecolor="#5a00d2" strokeweight="1.5pt"/>
            </w:pict>
          </mc:Fallback>
        </mc:AlternateContent>
      </w:r>
      <w:r w:rsidRPr="002700B7">
        <w:rPr>
          <w:noProof/>
          <w:color w:val="B40040"/>
          <w:lang w:eastAsia="fr-CH"/>
        </w:rPr>
        <mc:AlternateContent>
          <mc:Choice Requires="wps">
            <w:drawing>
              <wp:anchor distT="0" distB="0" distL="114300" distR="114300" simplePos="0" relativeHeight="251679744" behindDoc="0" locked="0" layoutInCell="1" allowOverlap="1" wp14:anchorId="6C3E9606" wp14:editId="380E510D">
                <wp:simplePos x="0" y="0"/>
                <wp:positionH relativeFrom="column">
                  <wp:posOffset>2128078</wp:posOffset>
                </wp:positionH>
                <wp:positionV relativeFrom="paragraph">
                  <wp:posOffset>503747</wp:posOffset>
                </wp:positionV>
                <wp:extent cx="664234" cy="1708030"/>
                <wp:effectExtent l="0" t="0" r="21590" b="26035"/>
                <wp:wrapNone/>
                <wp:docPr id="7" name="Rectangle 7"/>
                <wp:cNvGraphicFramePr/>
                <a:graphic xmlns:a="http://schemas.openxmlformats.org/drawingml/2006/main">
                  <a:graphicData uri="http://schemas.microsoft.com/office/word/2010/wordprocessingShape">
                    <wps:wsp>
                      <wps:cNvSpPr/>
                      <wps:spPr>
                        <a:xfrm>
                          <a:off x="0" y="0"/>
                          <a:ext cx="664234" cy="1708030"/>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080AC80" id="Rectangle 7" o:spid="_x0000_s1026" style="position:absolute;margin-left:167.55pt;margin-top:39.65pt;width:52.3pt;height:1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" filled="f" strokecolor="#b40040" strokeweight="1.5pt"/>
            </w:pict>
          </mc:Fallback>
        </mc:AlternateContent>
      </w:r>
      <w:r w:rsidR="00975265">
        <w:object w:dxaOrig="10801" w:dyaOrig="8145">
          <v:shape id="_x0000_i1028" type="#_x0000_t75" style="width:369pt;height:278.25pt" o:ole="">
            <v:imagedata r:id="rId17" o:title=""/>
          </v:shape>
          <o:OLEObject Type="Embed" ProgID="Visio.Drawing.15" ShapeID="_x0000_i1028" DrawAspect="Content" ObjectID="_1589832982" r:id="rId18"/>
        </w:object>
      </w:r>
    </w:p>
    <w:p w:rsidR="00603451" w:rsidRDefault="00603451" w:rsidP="00975265">
      <w:pPr>
        <w:ind w:left="1418" w:firstLine="283"/>
        <w:jc w:val="both"/>
      </w:pPr>
      <w:r>
        <w:t>Les étapes sont tous affichées, le « </w:t>
      </w:r>
      <w:r w:rsidRPr="00603451">
        <w:rPr>
          <w:color w:val="B40040"/>
        </w:rPr>
        <w:t>Reste</w:t>
      </w:r>
      <w:r>
        <w:t xml:space="preserve"> » est affiché et une </w:t>
      </w:r>
      <w:r w:rsidRPr="00603451">
        <w:rPr>
          <w:color w:val="5A00D2"/>
        </w:rPr>
        <w:t>flèche</w:t>
      </w:r>
      <w:r>
        <w:t xml:space="preserve"> partant de bas en haut indique dans quel sens il doit être lu</w:t>
      </w:r>
      <w:r w:rsidR="005A7249">
        <w:t xml:space="preserve">, cela permet de comprendre comment faire le calcul soi-même et de comprendre son erreur lors des corrections notamment, ainsi si l’utilisateur n’est pas à l’aise en ELEOC ou qu’il a de la peine, cela lui permettra de s’améliorer </w:t>
      </w:r>
      <w:r w:rsidR="005A7249">
        <w:lastRenderedPageBreak/>
        <w:t>et de l’aider</w:t>
      </w:r>
      <w:r>
        <w:t>.</w:t>
      </w:r>
      <w:r w:rsidR="005A7249">
        <w:t xml:space="preserve"> Un tableau des puissances </w:t>
      </w:r>
      <w:r w:rsidR="009420F6">
        <w:t xml:space="preserve">où sont entré </w:t>
      </w:r>
      <w:r w:rsidR="009420F6" w:rsidRPr="009420F6">
        <w:rPr>
          <w:color w:val="B40040"/>
        </w:rPr>
        <w:t>les restes</w:t>
      </w:r>
      <w:r w:rsidR="009420F6" w:rsidRPr="009420F6">
        <w:t xml:space="preserve"> </w:t>
      </w:r>
      <w:r w:rsidR="009420F6">
        <w:t>est visible, en dessous se trouve le résultat du calcul.</w:t>
      </w:r>
    </w:p>
    <w:p w:rsidR="00331E76" w:rsidRDefault="00331E76" w:rsidP="00331E76">
      <w:pPr>
        <w:pStyle w:val="Titre3"/>
      </w:pPr>
      <w:bookmarkStart w:id="21" w:name="_Toc516091160"/>
      <w:r>
        <w:t>Maquette graphique pour les soustractions</w:t>
      </w:r>
      <w:bookmarkEnd w:id="21"/>
    </w:p>
    <w:p w:rsidR="00331E76" w:rsidRDefault="00060119" w:rsidP="00060119">
      <w:pPr>
        <w:ind w:left="1418" w:firstLine="283"/>
        <w:jc w:val="both"/>
      </w:pPr>
      <w:r>
        <w:t>Pour la deuxième maquette il s’agit de celle concernant la soustraction. Celle-ci s’affichera lo</w:t>
      </w:r>
      <w:r w:rsidR="00BB4DCD">
        <w:t>rsque l’utilisateur choisira le mode « Soustraire »</w:t>
      </w:r>
      <w:r w:rsidR="00836350">
        <w:t>.</w:t>
      </w:r>
    </w:p>
    <w:p w:rsidR="00682B0D" w:rsidRDefault="00876356" w:rsidP="00060119">
      <w:pPr>
        <w:ind w:left="1418" w:firstLine="283"/>
        <w:jc w:val="both"/>
      </w:pPr>
      <w:r w:rsidRPr="002700B7">
        <w:rPr>
          <w:noProof/>
          <w:color w:val="B40040"/>
          <w:lang w:eastAsia="fr-CH"/>
        </w:rPr>
        <mc:AlternateContent>
          <mc:Choice Requires="wps">
            <w:drawing>
              <wp:anchor distT="0" distB="0" distL="114300" distR="114300" simplePos="0" relativeHeight="251685888" behindDoc="0" locked="0" layoutInCell="1" allowOverlap="1" wp14:anchorId="00451824" wp14:editId="75BBC3E3">
                <wp:simplePos x="0" y="0"/>
                <wp:positionH relativeFrom="column">
                  <wp:posOffset>2542145</wp:posOffset>
                </wp:positionH>
                <wp:positionV relativeFrom="paragraph">
                  <wp:posOffset>1666731</wp:posOffset>
                </wp:positionV>
                <wp:extent cx="629237" cy="327804"/>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629237" cy="327804"/>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23151A0" id="Rectangle 14" o:spid="_x0000_s1026" style="position:absolute;margin-left:200.15pt;margin-top:131.25pt;width:49.55pt;height:2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" filled="f" strokecolor="#5a00d2" strokeweight="1.5pt"/>
            </w:pict>
          </mc:Fallback>
        </mc:AlternateContent>
      </w:r>
      <w:r w:rsidRPr="002700B7">
        <w:rPr>
          <w:noProof/>
          <w:color w:val="B40040"/>
          <w:lang w:eastAsia="fr-CH"/>
        </w:rPr>
        <mc:AlternateContent>
          <mc:Choice Requires="wps">
            <w:drawing>
              <wp:anchor distT="0" distB="0" distL="114300" distR="114300" simplePos="0" relativeHeight="251683840" behindDoc="0" locked="0" layoutInCell="1" allowOverlap="1" wp14:anchorId="7BA7EE28" wp14:editId="746867D8">
                <wp:simplePos x="0" y="0"/>
                <wp:positionH relativeFrom="margin">
                  <wp:posOffset>2128078</wp:posOffset>
                </wp:positionH>
                <wp:positionV relativeFrom="paragraph">
                  <wp:posOffset>640189</wp:posOffset>
                </wp:positionV>
                <wp:extent cx="1043796" cy="163902"/>
                <wp:effectExtent l="0" t="0" r="23495" b="26670"/>
                <wp:wrapNone/>
                <wp:docPr id="13" name="Rectangle 13"/>
                <wp:cNvGraphicFramePr/>
                <a:graphic xmlns:a="http://schemas.openxmlformats.org/drawingml/2006/main">
                  <a:graphicData uri="http://schemas.microsoft.com/office/word/2010/wordprocessingShape">
                    <wps:wsp>
                      <wps:cNvSpPr/>
                      <wps:spPr>
                        <a:xfrm>
                          <a:off x="0" y="0"/>
                          <a:ext cx="1043796" cy="163902"/>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BDAAFD5" id="Rectangle 13" o:spid="_x0000_s1026" style="position:absolute;margin-left:167.55pt;margin-top:50.4pt;width:82.2pt;height:12.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" filled="f" strokecolor="#b40040" strokeweight="1.5pt">
                <w10:wrap anchorx="margin"/>
              </v:rect>
            </w:pict>
          </mc:Fallback>
        </mc:AlternateContent>
      </w:r>
      <w:r>
        <w:object w:dxaOrig="8761" w:dyaOrig="6105">
          <v:shape id="_x0000_i1029" type="#_x0000_t75" style="width:283.5pt;height:197.25pt;mso-position-vertical:absolute" o:ole="">
            <v:imagedata r:id="rId19" o:title=""/>
          </v:shape>
          <o:OLEObject Type="Embed" ProgID="Visio.Drawing.15" ShapeID="_x0000_i1029" DrawAspect="Content" ObjectID="_1589832983" r:id="rId20"/>
        </w:object>
      </w:r>
    </w:p>
    <w:p w:rsidR="00682B0D" w:rsidRDefault="007630A5" w:rsidP="00060119">
      <w:pPr>
        <w:ind w:left="1418" w:firstLine="283"/>
        <w:jc w:val="both"/>
      </w:pPr>
      <w:r>
        <w:t xml:space="preserve">Il est possible de choisir le format du nombre entré via </w:t>
      </w:r>
      <w:r w:rsidRPr="007630A5">
        <w:rPr>
          <w:color w:val="B40040"/>
        </w:rPr>
        <w:t>la liste déroulante</w:t>
      </w:r>
      <w:r>
        <w:t xml:space="preserve">, </w:t>
      </w:r>
      <w:r w:rsidR="00C00A9D">
        <w:t>l’utilisateur une fois avoir choisi le format du nombre qu’il veut soustraire, peut par la suite entrée le nombre qu</w:t>
      </w:r>
      <w:r w:rsidR="00395E04">
        <w:t>’</w:t>
      </w:r>
      <w:r w:rsidR="00C00A9D">
        <w:t>i</w:t>
      </w:r>
      <w:r w:rsidR="00395E04">
        <w:t>l</w:t>
      </w:r>
      <w:r w:rsidR="00C00A9D">
        <w:t xml:space="preserve"> veut soustraire dans la case « Nombre à soustraire » et le nombre diminuteur dans la case « Nombre diminuteur »</w:t>
      </w:r>
      <w:r w:rsidR="003C4218">
        <w:t>, un bouton « </w:t>
      </w:r>
      <w:r w:rsidR="003C4218" w:rsidRPr="003C4218">
        <w:rPr>
          <w:color w:val="5A00D2"/>
        </w:rPr>
        <w:t>Soustraire</w:t>
      </w:r>
      <w:r w:rsidR="003C4218">
        <w:t> » permet d’effectuer l’opération afin d’obtenir le résultat dans la case « Résultat ».</w:t>
      </w:r>
    </w:p>
    <w:p w:rsidR="003C4218" w:rsidRDefault="00EC5370" w:rsidP="003C4218">
      <w:pPr>
        <w:ind w:left="1418" w:firstLine="283"/>
        <w:jc w:val="both"/>
      </w:pPr>
      <w:r>
        <w:t>Le bouton « D</w:t>
      </w:r>
      <w:r w:rsidR="003C4218">
        <w:t>étail du calcul</w:t>
      </w:r>
      <w:r>
        <w:t> »</w:t>
      </w:r>
      <w:r w:rsidR="003C4218">
        <w:t xml:space="preserve"> permet d’affiche tout le calcul nécessaire pour obtenir le résultat</w:t>
      </w:r>
      <w:r w:rsidR="00FB2D2D">
        <w:t>. (</w:t>
      </w:r>
      <w:r w:rsidR="00B0670C">
        <w:t>Image</w:t>
      </w:r>
      <w:r w:rsidR="00FB2D2D">
        <w:t xml:space="preserve"> ci-dessous)</w:t>
      </w:r>
    </w:p>
    <w:p w:rsidR="00170AE6" w:rsidRDefault="00960878" w:rsidP="00170AE6">
      <w:pPr>
        <w:ind w:left="1418" w:firstLine="283"/>
        <w:jc w:val="both"/>
      </w:pPr>
      <w:r w:rsidRPr="002700B7">
        <w:rPr>
          <w:noProof/>
          <w:color w:val="B40040"/>
          <w:lang w:eastAsia="fr-CH"/>
        </w:rPr>
        <w:lastRenderedPageBreak/>
        <mc:AlternateContent>
          <mc:Choice Requires="wps">
            <w:drawing>
              <wp:anchor distT="0" distB="0" distL="114300" distR="114300" simplePos="0" relativeHeight="251689984" behindDoc="0" locked="0" layoutInCell="1" allowOverlap="1" wp14:anchorId="6791D285" wp14:editId="6046331F">
                <wp:simplePos x="0" y="0"/>
                <wp:positionH relativeFrom="column">
                  <wp:posOffset>1593215</wp:posOffset>
                </wp:positionH>
                <wp:positionV relativeFrom="paragraph">
                  <wp:posOffset>2046869</wp:posOffset>
                </wp:positionV>
                <wp:extent cx="1241796" cy="215660"/>
                <wp:effectExtent l="0" t="0" r="15875" b="13335"/>
                <wp:wrapNone/>
                <wp:docPr id="16" name="Rectangle 16"/>
                <wp:cNvGraphicFramePr/>
                <a:graphic xmlns:a="http://schemas.openxmlformats.org/drawingml/2006/main">
                  <a:graphicData uri="http://schemas.microsoft.com/office/word/2010/wordprocessingShape">
                    <wps:wsp>
                      <wps:cNvSpPr/>
                      <wps:spPr>
                        <a:xfrm>
                          <a:off x="0" y="0"/>
                          <a:ext cx="1241796" cy="215660"/>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A116797" id="Rectangle 16" o:spid="_x0000_s1026" style="position:absolute;margin-left:125.45pt;margin-top:161.15pt;width:97.8pt;height:1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" filled="f" strokecolor="#5a00d2" strokeweight="1.5pt"/>
            </w:pict>
          </mc:Fallback>
        </mc:AlternateContent>
      </w:r>
      <w:r w:rsidRPr="002700B7">
        <w:rPr>
          <w:noProof/>
          <w:color w:val="B40040"/>
          <w:lang w:eastAsia="fr-CH"/>
        </w:rPr>
        <mc:AlternateContent>
          <mc:Choice Requires="wps">
            <w:drawing>
              <wp:anchor distT="0" distB="0" distL="114300" distR="114300" simplePos="0" relativeHeight="251687936" behindDoc="0" locked="0" layoutInCell="1" allowOverlap="1" wp14:anchorId="4FE29440" wp14:editId="425E33E4">
                <wp:simplePos x="0" y="0"/>
                <wp:positionH relativeFrom="column">
                  <wp:posOffset>1601470</wp:posOffset>
                </wp:positionH>
                <wp:positionV relativeFrom="paragraph">
                  <wp:posOffset>1469126</wp:posOffset>
                </wp:positionV>
                <wp:extent cx="1233578" cy="128797"/>
                <wp:effectExtent l="0" t="0" r="24130" b="24130"/>
                <wp:wrapNone/>
                <wp:docPr id="15" name="Rectangle 15"/>
                <wp:cNvGraphicFramePr/>
                <a:graphic xmlns:a="http://schemas.openxmlformats.org/drawingml/2006/main">
                  <a:graphicData uri="http://schemas.microsoft.com/office/word/2010/wordprocessingShape">
                    <wps:wsp>
                      <wps:cNvSpPr/>
                      <wps:spPr>
                        <a:xfrm>
                          <a:off x="0" y="0"/>
                          <a:ext cx="1233578" cy="128797"/>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28D7C80" id="Rectangle 15" o:spid="_x0000_s1026" style="position:absolute;margin-left:126.1pt;margin-top:115.7pt;width:97.15pt;height:10.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" filled="f" strokecolor="#b40040" strokeweight="1.5pt"/>
            </w:pict>
          </mc:Fallback>
        </mc:AlternateContent>
      </w:r>
      <w:r>
        <w:object w:dxaOrig="8206" w:dyaOrig="8145">
          <v:shape id="_x0000_i1030" type="#_x0000_t75" style="width:255pt;height:253.5pt" o:ole="">
            <v:imagedata r:id="rId21" o:title=""/>
          </v:shape>
          <o:OLEObject Type="Embed" ProgID="Visio.Drawing.15" ShapeID="_x0000_i1030" DrawAspect="Content" ObjectID="_1589832984" r:id="rId22"/>
        </w:object>
      </w:r>
    </w:p>
    <w:p w:rsidR="00A3330C" w:rsidRDefault="00170AE6" w:rsidP="00A3330C">
      <w:pPr>
        <w:ind w:left="1418" w:firstLine="283"/>
        <w:jc w:val="both"/>
      </w:pPr>
      <w:r>
        <w:t xml:space="preserve">Dans la première partie l’équation est simplement posé affichant à l’utilisateur ce qu’il a entré, en dessous l’opération commence affichant </w:t>
      </w:r>
      <w:r w:rsidRPr="00170AE6">
        <w:rPr>
          <w:color w:val="B40040"/>
        </w:rPr>
        <w:t xml:space="preserve">les retenues </w:t>
      </w:r>
      <w:r>
        <w:t xml:space="preserve">en dessus, une colonne à droite indique quelques informations à l’utilisateur (retenue, nombre diminué, nombre diminuteur et différence), </w:t>
      </w:r>
      <w:r w:rsidRPr="00170AE6">
        <w:rPr>
          <w:color w:val="5A00D2"/>
        </w:rPr>
        <w:t xml:space="preserve">le résultat </w:t>
      </w:r>
      <w:r>
        <w:t xml:space="preserve">est affiché en dessous du </w:t>
      </w:r>
      <w:r w:rsidR="00DB6848">
        <w:t>calcul, il est remis proprement</w:t>
      </w:r>
      <w:r>
        <w:t xml:space="preserve"> en dessous.</w:t>
      </w:r>
    </w:p>
    <w:p w:rsidR="007A5987" w:rsidRDefault="007A5987" w:rsidP="007A5987">
      <w:pPr>
        <w:pStyle w:val="Titre3"/>
      </w:pPr>
      <w:bookmarkStart w:id="22" w:name="_Toc516091161"/>
      <w:r>
        <w:t>Maquette graphique pour les additions</w:t>
      </w:r>
      <w:bookmarkEnd w:id="22"/>
    </w:p>
    <w:p w:rsidR="007903ED" w:rsidRDefault="00773460" w:rsidP="008712EE">
      <w:pPr>
        <w:ind w:left="1418" w:firstLine="283"/>
        <w:jc w:val="both"/>
      </w:pPr>
      <w:r>
        <w:t xml:space="preserve">Cette maquette reprend l’interface de la maquette concernant le mode de soustraction, </w:t>
      </w:r>
      <w:r w:rsidR="001F27EE">
        <w:t>l’apparence est donc presque identique à celle-ci.</w:t>
      </w:r>
      <w:r w:rsidR="00777CCE">
        <w:t xml:space="preserve"> (</w:t>
      </w:r>
      <w:r w:rsidR="00336D34">
        <w:t>Image</w:t>
      </w:r>
      <w:r w:rsidR="00777CCE">
        <w:t xml:space="preserve"> ci-dessous)</w:t>
      </w:r>
    </w:p>
    <w:p w:rsidR="00777CCE" w:rsidRDefault="00F11EAD" w:rsidP="008712EE">
      <w:pPr>
        <w:ind w:left="1418" w:firstLine="283"/>
        <w:jc w:val="both"/>
      </w:pPr>
      <w:r w:rsidRPr="002700B7">
        <w:rPr>
          <w:noProof/>
          <w:color w:val="B40040"/>
          <w:lang w:eastAsia="fr-CH"/>
        </w:rPr>
        <mc:AlternateContent>
          <mc:Choice Requires="wps">
            <w:drawing>
              <wp:anchor distT="0" distB="0" distL="114300" distR="114300" simplePos="0" relativeHeight="251697152" behindDoc="0" locked="0" layoutInCell="1" allowOverlap="1" wp14:anchorId="7219885A" wp14:editId="5890E964">
                <wp:simplePos x="0" y="0"/>
                <wp:positionH relativeFrom="column">
                  <wp:posOffset>2533518</wp:posOffset>
                </wp:positionH>
                <wp:positionV relativeFrom="paragraph">
                  <wp:posOffset>1665857</wp:posOffset>
                </wp:positionV>
                <wp:extent cx="645855" cy="345056"/>
                <wp:effectExtent l="0" t="0" r="20955" b="17145"/>
                <wp:wrapNone/>
                <wp:docPr id="25" name="Rectangle 25"/>
                <wp:cNvGraphicFramePr/>
                <a:graphic xmlns:a="http://schemas.openxmlformats.org/drawingml/2006/main">
                  <a:graphicData uri="http://schemas.microsoft.com/office/word/2010/wordprocessingShape">
                    <wps:wsp>
                      <wps:cNvSpPr/>
                      <wps:spPr>
                        <a:xfrm>
                          <a:off x="0" y="0"/>
                          <a:ext cx="645855" cy="345056"/>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E3CB28D" id="Rectangle 25" o:spid="_x0000_s1026" style="position:absolute;margin-left:199.5pt;margin-top:131.15pt;width:50.85pt;height:2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" filled="f" strokecolor="#5a00d2" strokeweight="1.5pt"/>
            </w:pict>
          </mc:Fallback>
        </mc:AlternateContent>
      </w:r>
      <w:r w:rsidR="00B41936" w:rsidRPr="002700B7">
        <w:rPr>
          <w:noProof/>
          <w:color w:val="B40040"/>
          <w:lang w:eastAsia="fr-CH"/>
        </w:rPr>
        <mc:AlternateContent>
          <mc:Choice Requires="wps">
            <w:drawing>
              <wp:anchor distT="0" distB="0" distL="114300" distR="114300" simplePos="0" relativeHeight="251692032" behindDoc="0" locked="0" layoutInCell="1" allowOverlap="1" wp14:anchorId="54DE2CE8" wp14:editId="6A6D9B18">
                <wp:simplePos x="0" y="0"/>
                <wp:positionH relativeFrom="margin">
                  <wp:posOffset>2136702</wp:posOffset>
                </wp:positionH>
                <wp:positionV relativeFrom="paragraph">
                  <wp:posOffset>656566</wp:posOffset>
                </wp:positionV>
                <wp:extent cx="1043197" cy="162824"/>
                <wp:effectExtent l="0" t="0" r="24130" b="27940"/>
                <wp:wrapNone/>
                <wp:docPr id="17" name="Rectangle 17"/>
                <wp:cNvGraphicFramePr/>
                <a:graphic xmlns:a="http://schemas.openxmlformats.org/drawingml/2006/main">
                  <a:graphicData uri="http://schemas.microsoft.com/office/word/2010/wordprocessingShape">
                    <wps:wsp>
                      <wps:cNvSpPr/>
                      <wps:spPr>
                        <a:xfrm>
                          <a:off x="0" y="0"/>
                          <a:ext cx="1043197" cy="162824"/>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D2E1F20" id="Rectangle 17" o:spid="_x0000_s1026" style="position:absolute;margin-left:168.25pt;margin-top:51.7pt;width:82.15pt;height:12.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" filled="f" strokecolor="#b40040" strokeweight="1.5pt">
                <w10:wrap anchorx="margin"/>
              </v:rect>
            </w:pict>
          </mc:Fallback>
        </mc:AlternateContent>
      </w:r>
      <w:r w:rsidR="007F1BEA">
        <w:object w:dxaOrig="8761" w:dyaOrig="6105">
          <v:shape id="_x0000_i1031" type="#_x0000_t75" style="width:283.5pt;height:197.25pt" o:ole="">
            <v:imagedata r:id="rId23" o:title=""/>
          </v:shape>
          <o:OLEObject Type="Embed" ProgID="Visio.Drawing.15" ShapeID="_x0000_i1031" DrawAspect="Content" ObjectID="_1589832985" r:id="rId24"/>
        </w:object>
      </w:r>
    </w:p>
    <w:p w:rsidR="00856C26" w:rsidRDefault="00856C26" w:rsidP="00856C26">
      <w:pPr>
        <w:ind w:left="1418" w:firstLine="283"/>
        <w:jc w:val="both"/>
      </w:pPr>
      <w:r>
        <w:t xml:space="preserve">Il est donc possible comme pour la soustraction, de choisir le format du nombre entré via </w:t>
      </w:r>
      <w:r w:rsidRPr="007630A5">
        <w:rPr>
          <w:color w:val="B40040"/>
        </w:rPr>
        <w:t>la liste déroulante</w:t>
      </w:r>
      <w:r>
        <w:t xml:space="preserve">, l’utilisateur une fois avoir choisi le format du nombre qu’il veut </w:t>
      </w:r>
      <w:r w:rsidR="00B41936">
        <w:t>additionner</w:t>
      </w:r>
      <w:r>
        <w:t xml:space="preserve">, peut par la suite entrée le </w:t>
      </w:r>
      <w:r>
        <w:lastRenderedPageBreak/>
        <w:t>nombre qu</w:t>
      </w:r>
      <w:r w:rsidR="00262E5C">
        <w:t>’</w:t>
      </w:r>
      <w:r>
        <w:t>i</w:t>
      </w:r>
      <w:r w:rsidR="00262E5C">
        <w:t>l</w:t>
      </w:r>
      <w:r>
        <w:t xml:space="preserve"> veut </w:t>
      </w:r>
      <w:r w:rsidR="001640F7">
        <w:t>additionner</w:t>
      </w:r>
      <w:r>
        <w:t xml:space="preserve"> dans la case « Nombre à </w:t>
      </w:r>
      <w:r w:rsidR="006A26AC">
        <w:t>additionner »</w:t>
      </w:r>
      <w:r>
        <w:t xml:space="preserve"> et le nombre </w:t>
      </w:r>
      <w:r w:rsidR="001640F7">
        <w:t>additionneur</w:t>
      </w:r>
      <w:r>
        <w:t xml:space="preserve"> dans la case « Nombre </w:t>
      </w:r>
      <w:r w:rsidR="006A26AC">
        <w:t>additionneur »</w:t>
      </w:r>
      <w:r>
        <w:t>, un bouton « </w:t>
      </w:r>
      <w:r w:rsidR="00563ACA">
        <w:rPr>
          <w:color w:val="5A00D2"/>
        </w:rPr>
        <w:t>Additionner</w:t>
      </w:r>
      <w:r>
        <w:t> » permet d’effectuer l’opération afin d’obtenir le résultat dans la case « Résultat ».</w:t>
      </w:r>
    </w:p>
    <w:p w:rsidR="00C10478" w:rsidRDefault="00960878" w:rsidP="008712EE">
      <w:pPr>
        <w:ind w:left="1418" w:firstLine="283"/>
        <w:jc w:val="both"/>
      </w:pPr>
      <w:r w:rsidRPr="001E7176">
        <w:rPr>
          <w:noProof/>
          <w:lang w:eastAsia="fr-CH"/>
        </w:rPr>
        <mc:AlternateContent>
          <mc:Choice Requires="wps">
            <w:drawing>
              <wp:anchor distT="0" distB="0" distL="114300" distR="114300" simplePos="0" relativeHeight="251695104" behindDoc="0" locked="0" layoutInCell="1" allowOverlap="1" wp14:anchorId="4DA75C13" wp14:editId="288429AF">
                <wp:simplePos x="0" y="0"/>
                <wp:positionH relativeFrom="column">
                  <wp:posOffset>1601470</wp:posOffset>
                </wp:positionH>
                <wp:positionV relativeFrom="paragraph">
                  <wp:posOffset>2038721</wp:posOffset>
                </wp:positionV>
                <wp:extent cx="1216133" cy="215660"/>
                <wp:effectExtent l="0" t="0" r="22225" b="13335"/>
                <wp:wrapNone/>
                <wp:docPr id="19" name="Rectangle 19"/>
                <wp:cNvGraphicFramePr/>
                <a:graphic xmlns:a="http://schemas.openxmlformats.org/drawingml/2006/main">
                  <a:graphicData uri="http://schemas.microsoft.com/office/word/2010/wordprocessingShape">
                    <wps:wsp>
                      <wps:cNvSpPr/>
                      <wps:spPr>
                        <a:xfrm>
                          <a:off x="0" y="0"/>
                          <a:ext cx="1216133" cy="215660"/>
                        </a:xfrm>
                        <a:prstGeom prst="rect">
                          <a:avLst/>
                        </a:prstGeom>
                        <a:noFill/>
                        <a:ln w="19050">
                          <a:solidFill>
                            <a:srgbClr val="5A00D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826C8F6" id="Rectangle 19" o:spid="_x0000_s1026" style="position:absolute;margin-left:126.1pt;margin-top:160.55pt;width:95.75pt;height: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" filled="f" strokecolor="#5a00d2" strokeweight="1.5pt"/>
            </w:pict>
          </mc:Fallback>
        </mc:AlternateContent>
      </w:r>
      <w:r w:rsidR="001E7176" w:rsidRPr="001E7176">
        <w:rPr>
          <w:noProof/>
          <w:lang w:eastAsia="fr-CH"/>
        </w:rPr>
        <mc:AlternateContent>
          <mc:Choice Requires="wps">
            <w:drawing>
              <wp:anchor distT="0" distB="0" distL="114300" distR="114300" simplePos="0" relativeHeight="251694080" behindDoc="0" locked="0" layoutInCell="1" allowOverlap="1" wp14:anchorId="6EBCAA68" wp14:editId="56E24720">
                <wp:simplePos x="0" y="0"/>
                <wp:positionH relativeFrom="column">
                  <wp:posOffset>1619119</wp:posOffset>
                </wp:positionH>
                <wp:positionV relativeFrom="paragraph">
                  <wp:posOffset>1471007</wp:posOffset>
                </wp:positionV>
                <wp:extent cx="1199072" cy="119536"/>
                <wp:effectExtent l="0" t="0" r="20320" b="13970"/>
                <wp:wrapNone/>
                <wp:docPr id="18" name="Rectangle 18"/>
                <wp:cNvGraphicFramePr/>
                <a:graphic xmlns:a="http://schemas.openxmlformats.org/drawingml/2006/main">
                  <a:graphicData uri="http://schemas.microsoft.com/office/word/2010/wordprocessingShape">
                    <wps:wsp>
                      <wps:cNvSpPr/>
                      <wps:spPr>
                        <a:xfrm>
                          <a:off x="0" y="0"/>
                          <a:ext cx="1199072" cy="119536"/>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DE24297" id="Rectangle 18" o:spid="_x0000_s1026" style="position:absolute;margin-left:127.5pt;margin-top:115.85pt;width:94.4pt;height: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" filled="f" strokecolor="#b40040" strokeweight="1.5pt"/>
            </w:pict>
          </mc:Fallback>
        </mc:AlternateContent>
      </w:r>
      <w:r>
        <w:object w:dxaOrig="8206" w:dyaOrig="8145">
          <v:shape id="_x0000_i1032" type="#_x0000_t75" style="width:255pt;height:253.5pt" o:ole="">
            <v:imagedata r:id="rId25" o:title=""/>
          </v:shape>
          <o:OLEObject Type="Embed" ProgID="Visio.Drawing.15" ShapeID="_x0000_i1032" DrawAspect="Content" ObjectID="_1589832986" r:id="rId26"/>
        </w:object>
      </w:r>
    </w:p>
    <w:p w:rsidR="006C5A92" w:rsidRPr="007903ED" w:rsidRDefault="006C5A92" w:rsidP="00592EC5">
      <w:pPr>
        <w:ind w:left="1418" w:firstLine="283"/>
        <w:jc w:val="both"/>
      </w:pPr>
      <w:r>
        <w:t xml:space="preserve">Dans la première partie l’équation est simplement posé affichant à l’utilisateur ce qu’il a entré, en dessous l’opération commence affichant </w:t>
      </w:r>
      <w:r w:rsidRPr="00170AE6">
        <w:rPr>
          <w:color w:val="B40040"/>
        </w:rPr>
        <w:t xml:space="preserve">les retenues </w:t>
      </w:r>
      <w:r>
        <w:t xml:space="preserve">en dessus, une colonne à droite indique quelques informations à l’utilisateur (retenue, nombre diminué, nombre diminuteur et différence), </w:t>
      </w:r>
      <w:r w:rsidRPr="00170AE6">
        <w:rPr>
          <w:color w:val="5A00D2"/>
        </w:rPr>
        <w:t xml:space="preserve">le résultat </w:t>
      </w:r>
      <w:r>
        <w:t>est affiché en dessous du calcul, il est remis proprement en dessous.</w:t>
      </w:r>
    </w:p>
    <w:p w:rsidR="00F64A89" w:rsidRDefault="0014232B" w:rsidP="00F64A89">
      <w:pPr>
        <w:pStyle w:val="Titre3"/>
      </w:pPr>
      <w:bookmarkStart w:id="23" w:name="_Toc516091162"/>
      <w:r>
        <w:t>Conception du programme</w:t>
      </w:r>
      <w:bookmarkEnd w:id="23"/>
    </w:p>
    <w:p w:rsidR="0014232B" w:rsidRDefault="0014232B" w:rsidP="009C3206">
      <w:pPr>
        <w:ind w:left="1418" w:firstLine="283"/>
        <w:jc w:val="both"/>
      </w:pPr>
      <w:r>
        <w:t>Le programme a besoin de pouvoir effectuer différentes opérations de calculs (conversion, addition et soustraction), afin d’éviter que cel</w:t>
      </w:r>
      <w:r w:rsidR="00B03E79">
        <w:t>a nécessite trop de ressource ces opérations seront séparées</w:t>
      </w:r>
      <w:r w:rsidR="00505675">
        <w:t>, le programme possèdera des « modes »</w:t>
      </w:r>
      <w:r w:rsidR="00E620F2">
        <w:t>, cela permet</w:t>
      </w:r>
      <w:r w:rsidR="0062080E">
        <w:t>tra</w:t>
      </w:r>
      <w:r w:rsidR="00505675">
        <w:t xml:space="preserve"> de n’effectuer que l’opération </w:t>
      </w:r>
      <w:r w:rsidR="00FE66BB">
        <w:t xml:space="preserve">voulu </w:t>
      </w:r>
      <w:r w:rsidR="005D1C09">
        <w:t xml:space="preserve">en affichant uniquement l’interface du  « mode » </w:t>
      </w:r>
      <w:r w:rsidR="00FE66BB">
        <w:t>choisi</w:t>
      </w:r>
      <w:r w:rsidR="00505675">
        <w:t xml:space="preserve"> sans afficher l’interface des autres, pour changer de « mode » le programme possédera une barre d’action avec un « Split Button », il s’agit d’un bouton avec une liste déroulante qui permettra de choisir le « mode » désiré pour soit convertir, additionner ou soustraire.</w:t>
      </w:r>
    </w:p>
    <w:p w:rsidR="00BA0DFF" w:rsidRDefault="00BA0DFF" w:rsidP="009C3206">
      <w:pPr>
        <w:ind w:left="1418" w:firstLine="283"/>
        <w:jc w:val="both"/>
      </w:pPr>
      <w:r>
        <w:t xml:space="preserve">Dans cette même barre d’action il y aura encore un autre « Split Button », celui-ci servira à choisir différentes options comme la possibilité de définir notamment </w:t>
      </w:r>
      <w:r w:rsidR="009735A8">
        <w:t xml:space="preserve">si l’on veut convertir des nombres avec virgule ou non, permettant aux élèves n’étant pas à l’aise en ELEOC de ne pas s’embrouiller à remplir </w:t>
      </w:r>
      <w:r w:rsidR="00542765">
        <w:t xml:space="preserve">de zéro ou de ne rien mettre dans la case après la virgule, donnant par la même occasion un résultat qui n’affichera </w:t>
      </w:r>
      <w:r w:rsidR="00542765">
        <w:lastRenderedPageBreak/>
        <w:t>aucune virgule évitant aussi de s’embrouiller et les erreurs de manipulation en entrant des chiffres après la virgule par erreur.</w:t>
      </w:r>
    </w:p>
    <w:p w:rsidR="00807910" w:rsidRDefault="00807910" w:rsidP="009C3206">
      <w:pPr>
        <w:ind w:left="1418" w:firstLine="283"/>
        <w:jc w:val="both"/>
      </w:pPr>
      <w:r>
        <w:t>Pour la conversion il y aura donc comme vu au-dessus la possibilité de le faire sans virgule donnant uniquement des conversions avec des chiffres entiers</w:t>
      </w:r>
      <w:r w:rsidR="00F3432A">
        <w:t>, il n’y aura donc qu’une boite de texte où l’utilisateur entrera la valeur qu’il veut convertir</w:t>
      </w:r>
      <w:r>
        <w:t xml:space="preserve">. Si l’utilisateur choisi d’effectuer une conversion avec virgule, une deuxième boite de texte apparaitra à </w:t>
      </w:r>
      <w:r w:rsidR="00215F98">
        <w:t>droite</w:t>
      </w:r>
      <w:r>
        <w:t xml:space="preserve"> de </w:t>
      </w:r>
      <w:r w:rsidR="009E2AD6">
        <w:t>celle</w:t>
      </w:r>
      <w:r>
        <w:t xml:space="preserve"> de base, un point </w:t>
      </w:r>
      <w:r w:rsidR="00DE7EF9">
        <w:t>s’affichera</w:t>
      </w:r>
      <w:r>
        <w:t xml:space="preserve"> entre ces</w:t>
      </w:r>
      <w:r w:rsidR="00DE7EF9">
        <w:t xml:space="preserve"> deux</w:t>
      </w:r>
      <w:r>
        <w:t xml:space="preserve">, il s’agit de la virgule pour ainsi </w:t>
      </w:r>
      <w:r w:rsidR="00E51A28">
        <w:t xml:space="preserve">les </w:t>
      </w:r>
      <w:r>
        <w:t xml:space="preserve">séparer en indiquant que la deuxième contiendra ce qu’il y a après la virgule, la séparation de ce qu’il y a avant la virgule et après permet d’éviter des erreurs du programme via notamment les regexs qui seront utilisé pour vérifier le format des valeurs entrés ainsi que faciliter la conversion </w:t>
      </w:r>
      <w:r w:rsidR="005B32D4">
        <w:t>de</w:t>
      </w:r>
      <w:r>
        <w:t xml:space="preserve"> ce qu’il y a </w:t>
      </w:r>
      <w:r w:rsidR="00916BA7">
        <w:t>avant</w:t>
      </w:r>
      <w:r>
        <w:t xml:space="preserve"> la virgule</w:t>
      </w:r>
      <w:r w:rsidR="00916BA7">
        <w:t xml:space="preserve"> et après</w:t>
      </w:r>
      <w:r>
        <w:t>.</w:t>
      </w:r>
    </w:p>
    <w:p w:rsidR="00A622AC" w:rsidRDefault="00A622AC" w:rsidP="009C3206">
      <w:pPr>
        <w:ind w:left="1418" w:firstLine="283"/>
        <w:jc w:val="both"/>
      </w:pPr>
      <w:r>
        <w:t>Au sujet de la façon dont les conversions seront faites, des tableaux seront utilisés pour c</w:t>
      </w:r>
      <w:r w:rsidR="006175D1">
        <w:t>onvertir, un algorithme sera mis en place pour afficher à l’utilisateur le calcul effectué et la démarche pour réussir à obtenir le résultat, le but est que l’utilisateur puisse obtenir</w:t>
      </w:r>
      <w:r w:rsidR="002C5183">
        <w:t xml:space="preserve"> le résultat avec les démarches nécessaire au calcul</w:t>
      </w:r>
      <w:r w:rsidR="006175D1">
        <w:t xml:space="preserve"> mais aussi qu’il puisse comprendre comment l’atteindre, cela lui permettra de se corriger</w:t>
      </w:r>
      <w:r w:rsidR="002C5183">
        <w:t>, de plus</w:t>
      </w:r>
      <w:r w:rsidR="006175D1">
        <w:t xml:space="preserve"> s’il a des difficulté pour </w:t>
      </w:r>
      <w:r w:rsidR="002C5183">
        <w:t>effectuer</w:t>
      </w:r>
      <w:r w:rsidR="006175D1">
        <w:t xml:space="preserve"> le calcul </w:t>
      </w:r>
      <w:r w:rsidR="00EE6314">
        <w:t xml:space="preserve">de lui-même il faut que le programme en affichant le calcul puisse </w:t>
      </w:r>
      <w:r w:rsidR="005E7E1B">
        <w:t xml:space="preserve">le </w:t>
      </w:r>
      <w:r w:rsidR="006175D1">
        <w:t>guider et l’aider à comprendre comment il doit faire.</w:t>
      </w:r>
    </w:p>
    <w:p w:rsidR="0025772A" w:rsidRPr="0014232B" w:rsidRDefault="00D158D0" w:rsidP="009C3206">
      <w:pPr>
        <w:ind w:left="1418" w:firstLine="283"/>
        <w:jc w:val="both"/>
      </w:pPr>
      <w:r>
        <w:t>Les</w:t>
      </w:r>
      <w:r w:rsidR="0025772A">
        <w:t xml:space="preserve"> additions et les soustractions </w:t>
      </w:r>
      <w:r w:rsidR="00095840">
        <w:t xml:space="preserve">utiliseront aussi des tableaux, </w:t>
      </w:r>
      <w:r w:rsidR="000D31A7">
        <w:t xml:space="preserve">certains tableaux contiendront les résultats des calculs et d’autres « les restes » afin d’afficher le calcul en entier, une comparaison entre les cellules </w:t>
      </w:r>
      <w:r w:rsidR="00A95368">
        <w:t>du tableau</w:t>
      </w:r>
      <w:r w:rsidR="000D31A7">
        <w:t xml:space="preserve"> permettra d’effectuer les calculs notamment en binaire.</w:t>
      </w:r>
    </w:p>
    <w:p w:rsidR="00D611A4" w:rsidRDefault="00D611A4" w:rsidP="00243713">
      <w:pPr>
        <w:pStyle w:val="Titre2"/>
      </w:pPr>
      <w:bookmarkStart w:id="24" w:name="_Toc516091163"/>
      <w:r>
        <w:t>Conception des tests</w:t>
      </w:r>
      <w:bookmarkEnd w:id="24"/>
    </w:p>
    <w:tbl>
      <w:tblPr>
        <w:tblStyle w:val="Grilledutableau"/>
        <w:tblW w:w="0" w:type="auto"/>
        <w:tblInd w:w="992" w:type="dxa"/>
        <w:tblLook w:val="04A0" w:firstRow="1" w:lastRow="0" w:firstColumn="1" w:lastColumn="0" w:noHBand="0" w:noVBand="1"/>
      </w:tblPr>
      <w:tblGrid>
        <w:gridCol w:w="4092"/>
        <w:gridCol w:w="3978"/>
      </w:tblGrid>
      <w:tr w:rsidR="00175D9D" w:rsidTr="00054DB3">
        <w:tc>
          <w:tcPr>
            <w:tcW w:w="4092" w:type="dxa"/>
            <w:tcBorders>
              <w:top w:val="nil"/>
              <w:left w:val="nil"/>
              <w:bottom w:val="single" w:sz="12" w:space="0" w:color="36AC8D"/>
              <w:right w:val="nil"/>
            </w:tcBorders>
          </w:tcPr>
          <w:p w:rsidR="00175D9D" w:rsidRPr="00324DA5" w:rsidRDefault="00175D9D" w:rsidP="00A934D1">
            <w:pPr>
              <w:pStyle w:val="Retraitcorpsdetexte"/>
              <w:ind w:left="0"/>
              <w:jc w:val="both"/>
              <w:rPr>
                <w:b/>
                <w:sz w:val="22"/>
              </w:rPr>
            </w:pPr>
            <w:r w:rsidRPr="00324DA5">
              <w:rPr>
                <w:b/>
                <w:sz w:val="22"/>
              </w:rPr>
              <w:t>Test à effectuer</w:t>
            </w:r>
          </w:p>
        </w:tc>
        <w:tc>
          <w:tcPr>
            <w:tcW w:w="3978" w:type="dxa"/>
            <w:tcBorders>
              <w:top w:val="nil"/>
              <w:left w:val="nil"/>
              <w:bottom w:val="single" w:sz="12" w:space="0" w:color="36AC8D"/>
              <w:right w:val="nil"/>
            </w:tcBorders>
          </w:tcPr>
          <w:p w:rsidR="00175D9D" w:rsidRPr="00324DA5" w:rsidRDefault="00175D9D" w:rsidP="00A934D1">
            <w:pPr>
              <w:pStyle w:val="Retraitcorpsdetexte"/>
              <w:ind w:left="0"/>
              <w:jc w:val="both"/>
              <w:rPr>
                <w:b/>
                <w:sz w:val="22"/>
              </w:rPr>
            </w:pPr>
            <w:r w:rsidRPr="00324DA5">
              <w:rPr>
                <w:b/>
                <w:sz w:val="22"/>
              </w:rPr>
              <w:t>Ce qui est recherché</w:t>
            </w:r>
          </w:p>
        </w:tc>
      </w:tr>
      <w:tr w:rsidR="00D43462" w:rsidTr="00054DB3">
        <w:tc>
          <w:tcPr>
            <w:tcW w:w="4092" w:type="dxa"/>
            <w:tcBorders>
              <w:top w:val="single" w:sz="12" w:space="0" w:color="36AC8D"/>
              <w:left w:val="nil"/>
              <w:bottom w:val="nil"/>
              <w:right w:val="single" w:sz="6" w:space="0" w:color="36AC8D"/>
            </w:tcBorders>
            <w:shd w:val="clear" w:color="auto" w:fill="C8EEE4"/>
          </w:tcPr>
          <w:p w:rsidR="00175D9D" w:rsidRPr="001E65B8" w:rsidRDefault="00175D9D" w:rsidP="00763ABF">
            <w:pPr>
              <w:pStyle w:val="Retraitcorpsdetexte"/>
              <w:ind w:left="0"/>
            </w:pPr>
            <w:r w:rsidRPr="001E65B8">
              <w:t>Faire des conversion</w:t>
            </w:r>
            <w:r w:rsidR="004559B2" w:rsidRPr="001E65B8">
              <w:t xml:space="preserve">, </w:t>
            </w:r>
            <w:r w:rsidRPr="001E65B8">
              <w:t>addi</w:t>
            </w:r>
            <w:r w:rsidR="004559B2" w:rsidRPr="001E65B8">
              <w:t xml:space="preserve">tion et </w:t>
            </w:r>
            <w:r w:rsidRPr="001E65B8">
              <w:t>soustraction avec des lettres ou autr</w:t>
            </w:r>
            <w:r w:rsidR="00763ABF" w:rsidRPr="001E65B8">
              <w:t>e caractères lorsque le format ne doit pas le permettre</w:t>
            </w:r>
          </w:p>
        </w:tc>
        <w:tc>
          <w:tcPr>
            <w:tcW w:w="3978" w:type="dxa"/>
            <w:tcBorders>
              <w:top w:val="single" w:sz="12" w:space="0" w:color="36AC8D"/>
              <w:left w:val="single" w:sz="6" w:space="0" w:color="36AC8D"/>
              <w:bottom w:val="nil"/>
              <w:right w:val="nil"/>
            </w:tcBorders>
            <w:shd w:val="clear" w:color="auto" w:fill="C8EEE4"/>
          </w:tcPr>
          <w:p w:rsidR="00B55C64" w:rsidRPr="001E65B8" w:rsidRDefault="000E1C1F" w:rsidP="00B55C64">
            <w:pPr>
              <w:pStyle w:val="Retraitcorpsdetexte"/>
              <w:numPr>
                <w:ilvl w:val="0"/>
                <w:numId w:val="13"/>
              </w:numPr>
              <w:ind w:left="339" w:hanging="339"/>
            </w:pPr>
            <w:r>
              <w:t>Vérifier</w:t>
            </w:r>
            <w:r w:rsidR="00175D9D" w:rsidRPr="001E65B8">
              <w:t xml:space="preserve"> </w:t>
            </w:r>
            <w:r w:rsidR="00A430DB">
              <w:t>s’il y a des e</w:t>
            </w:r>
            <w:r w:rsidR="00175D9D" w:rsidRPr="001E65B8">
              <w:t>rreur</w:t>
            </w:r>
            <w:r w:rsidR="00A430DB">
              <w:t xml:space="preserve">s ou </w:t>
            </w:r>
            <w:r w:rsidR="00175D9D" w:rsidRPr="001E65B8">
              <w:t>crash du programme</w:t>
            </w:r>
          </w:p>
          <w:p w:rsidR="00175D9D" w:rsidRPr="001E65B8" w:rsidRDefault="00B55C64" w:rsidP="00B55C64">
            <w:pPr>
              <w:pStyle w:val="Retraitcorpsdetexte"/>
              <w:numPr>
                <w:ilvl w:val="0"/>
                <w:numId w:val="13"/>
              </w:numPr>
              <w:ind w:left="339" w:hanging="339"/>
            </w:pPr>
            <w:r w:rsidRPr="001E65B8">
              <w:t>E</w:t>
            </w:r>
            <w:r w:rsidR="00175D9D" w:rsidRPr="001E65B8">
              <w:t>mpêcher une mauvaise manipulation</w:t>
            </w:r>
          </w:p>
        </w:tc>
      </w:tr>
      <w:tr w:rsidR="00175D9D" w:rsidTr="00054DB3">
        <w:tc>
          <w:tcPr>
            <w:tcW w:w="4092" w:type="dxa"/>
            <w:tcBorders>
              <w:top w:val="nil"/>
              <w:left w:val="nil"/>
              <w:bottom w:val="nil"/>
              <w:right w:val="single" w:sz="6" w:space="0" w:color="36AC8D"/>
            </w:tcBorders>
          </w:tcPr>
          <w:p w:rsidR="00175D9D" w:rsidRPr="001E65B8" w:rsidRDefault="00175D9D" w:rsidP="00175D9D">
            <w:pPr>
              <w:pStyle w:val="Retraitcorpsdetexte"/>
              <w:ind w:left="0"/>
            </w:pPr>
            <w:r w:rsidRPr="001E65B8">
              <w:t>Vérifier les limites possibles concernant la taille des calculs ou des nombres</w:t>
            </w:r>
          </w:p>
        </w:tc>
        <w:tc>
          <w:tcPr>
            <w:tcW w:w="3978" w:type="dxa"/>
            <w:tcBorders>
              <w:top w:val="nil"/>
              <w:left w:val="single" w:sz="6" w:space="0" w:color="36AC8D"/>
              <w:bottom w:val="nil"/>
              <w:right w:val="nil"/>
            </w:tcBorders>
          </w:tcPr>
          <w:p w:rsidR="00405ABB" w:rsidRPr="001E65B8" w:rsidRDefault="009D4D01" w:rsidP="00405ABB">
            <w:pPr>
              <w:pStyle w:val="Retraitcorpsdetexte"/>
              <w:numPr>
                <w:ilvl w:val="0"/>
                <w:numId w:val="14"/>
              </w:numPr>
              <w:ind w:left="339" w:hanging="339"/>
            </w:pPr>
            <w:r>
              <w:t>Vérifier</w:t>
            </w:r>
            <w:r w:rsidR="00A36C8F">
              <w:t xml:space="preserve"> </w:t>
            </w:r>
            <w:r w:rsidR="00A430DB">
              <w:t>s’il y a des e</w:t>
            </w:r>
            <w:r w:rsidR="00A430DB" w:rsidRPr="001E65B8">
              <w:t>rreur</w:t>
            </w:r>
            <w:r w:rsidR="00A430DB">
              <w:t xml:space="preserve">s ou </w:t>
            </w:r>
            <w:r w:rsidR="00A430DB" w:rsidRPr="001E65B8">
              <w:t xml:space="preserve">crash </w:t>
            </w:r>
            <w:r w:rsidR="00175D9D" w:rsidRPr="001E65B8">
              <w:t>du programme</w:t>
            </w:r>
          </w:p>
          <w:p w:rsidR="00175D9D" w:rsidRPr="001E65B8" w:rsidRDefault="00405ABB" w:rsidP="00405ABB">
            <w:pPr>
              <w:pStyle w:val="Retraitcorpsdetexte"/>
              <w:numPr>
                <w:ilvl w:val="0"/>
                <w:numId w:val="14"/>
              </w:numPr>
              <w:ind w:left="339" w:hanging="339"/>
            </w:pPr>
            <w:r w:rsidRPr="001E65B8">
              <w:t>L</w:t>
            </w:r>
            <w:r w:rsidR="00175D9D" w:rsidRPr="001E65B8">
              <w:t>imiter la taille maximal si besoin</w:t>
            </w:r>
          </w:p>
        </w:tc>
      </w:tr>
      <w:tr w:rsidR="00175D9D" w:rsidTr="00054DB3">
        <w:tc>
          <w:tcPr>
            <w:tcW w:w="4092" w:type="dxa"/>
            <w:tcBorders>
              <w:top w:val="nil"/>
              <w:left w:val="nil"/>
              <w:bottom w:val="nil"/>
              <w:right w:val="single" w:sz="6" w:space="0" w:color="36AC8D"/>
            </w:tcBorders>
            <w:shd w:val="clear" w:color="auto" w:fill="C8EEE4"/>
          </w:tcPr>
          <w:p w:rsidR="00175D9D" w:rsidRPr="001E65B8" w:rsidRDefault="00B55C64" w:rsidP="000742CF">
            <w:pPr>
              <w:pStyle w:val="Retraitcorpsdetexte"/>
              <w:ind w:left="0"/>
            </w:pPr>
            <w:r w:rsidRPr="001E65B8">
              <w:t xml:space="preserve">Fournir le manuel d’utilisation avec le programme à </w:t>
            </w:r>
            <w:r w:rsidR="000742CF">
              <w:t>plusieurs</w:t>
            </w:r>
            <w:r w:rsidRPr="001E65B8">
              <w:t xml:space="preserve"> personne</w:t>
            </w:r>
            <w:r w:rsidR="000742CF">
              <w:t>s</w:t>
            </w:r>
            <w:r w:rsidRPr="001E65B8">
              <w:t xml:space="preserve"> pour qu’elle</w:t>
            </w:r>
            <w:r w:rsidR="00032DAA">
              <w:t>s</w:t>
            </w:r>
            <w:r w:rsidRPr="001E65B8">
              <w:t xml:space="preserve"> utilise</w:t>
            </w:r>
            <w:r w:rsidR="00032DAA">
              <w:t>nt</w:t>
            </w:r>
            <w:r w:rsidRPr="001E65B8">
              <w:t xml:space="preserve"> le programme</w:t>
            </w:r>
          </w:p>
        </w:tc>
        <w:tc>
          <w:tcPr>
            <w:tcW w:w="3978" w:type="dxa"/>
            <w:tcBorders>
              <w:top w:val="nil"/>
              <w:left w:val="single" w:sz="6" w:space="0" w:color="36AC8D"/>
              <w:bottom w:val="nil"/>
              <w:right w:val="nil"/>
            </w:tcBorders>
            <w:shd w:val="clear" w:color="auto" w:fill="C8EEE4"/>
          </w:tcPr>
          <w:p w:rsidR="005475AA" w:rsidRPr="001E65B8" w:rsidRDefault="00B55C64" w:rsidP="005475AA">
            <w:pPr>
              <w:pStyle w:val="Retraitcorpsdetexte"/>
              <w:numPr>
                <w:ilvl w:val="0"/>
                <w:numId w:val="15"/>
              </w:numPr>
              <w:ind w:left="339" w:hanging="339"/>
            </w:pPr>
            <w:r w:rsidRPr="001E65B8">
              <w:t>Vérifier la simplicité d’</w:t>
            </w:r>
            <w:r w:rsidR="005475AA" w:rsidRPr="001E65B8">
              <w:t>utilisation</w:t>
            </w:r>
            <w:r w:rsidR="008330DC">
              <w:t xml:space="preserve"> du programme</w:t>
            </w:r>
          </w:p>
          <w:p w:rsidR="005475AA" w:rsidRPr="00A5654B" w:rsidRDefault="005475AA" w:rsidP="00A5654B">
            <w:pPr>
              <w:pStyle w:val="Retraitcorpsdetexte"/>
              <w:numPr>
                <w:ilvl w:val="0"/>
                <w:numId w:val="15"/>
              </w:numPr>
              <w:ind w:left="339" w:hanging="339"/>
            </w:pPr>
            <w:r w:rsidRPr="001E65B8">
              <w:t>S</w:t>
            </w:r>
            <w:r w:rsidR="00B55C64" w:rsidRPr="001E65B8">
              <w:t xml:space="preserve">’assurer que le manuel d’utilisation soit </w:t>
            </w:r>
            <w:r w:rsidRPr="001E65B8">
              <w:t>clair</w:t>
            </w:r>
            <w:r w:rsidR="00B55C64" w:rsidRPr="001E65B8">
              <w:t xml:space="preserve"> et complet</w:t>
            </w:r>
          </w:p>
        </w:tc>
      </w:tr>
      <w:tr w:rsidR="00175D9D" w:rsidTr="00054DB3">
        <w:tc>
          <w:tcPr>
            <w:tcW w:w="4092" w:type="dxa"/>
            <w:tcBorders>
              <w:top w:val="nil"/>
              <w:left w:val="nil"/>
              <w:bottom w:val="nil"/>
              <w:right w:val="single" w:sz="6" w:space="0" w:color="36AC8D"/>
            </w:tcBorders>
          </w:tcPr>
          <w:p w:rsidR="00175D9D" w:rsidRDefault="007A335F" w:rsidP="00175D9D">
            <w:pPr>
              <w:pStyle w:val="Retraitcorpsdetexte"/>
              <w:ind w:left="0"/>
            </w:pPr>
            <w:r>
              <w:t>Tester sur différent PC n’ayant pas la même configuration</w:t>
            </w:r>
          </w:p>
        </w:tc>
        <w:tc>
          <w:tcPr>
            <w:tcW w:w="3978" w:type="dxa"/>
            <w:tcBorders>
              <w:top w:val="nil"/>
              <w:left w:val="single" w:sz="6" w:space="0" w:color="36AC8D"/>
              <w:bottom w:val="nil"/>
              <w:right w:val="nil"/>
            </w:tcBorders>
          </w:tcPr>
          <w:p w:rsidR="00175D9D" w:rsidRDefault="007A335F" w:rsidP="007A335F">
            <w:pPr>
              <w:pStyle w:val="Retraitcorpsdetexte"/>
              <w:numPr>
                <w:ilvl w:val="0"/>
                <w:numId w:val="17"/>
              </w:numPr>
              <w:ind w:left="340" w:hanging="340"/>
            </w:pPr>
            <w:r>
              <w:t>Voir comment le programme réagis, s’il est bien compatible et qu’il n’</w:t>
            </w:r>
            <w:r w:rsidR="001819AB">
              <w:t>y a</w:t>
            </w:r>
            <w:r>
              <w:t xml:space="preserve"> aucune erreur</w:t>
            </w:r>
          </w:p>
          <w:p w:rsidR="007A335F" w:rsidRDefault="007A335F" w:rsidP="007A335F">
            <w:pPr>
              <w:pStyle w:val="Retraitcorpsdetexte"/>
              <w:numPr>
                <w:ilvl w:val="0"/>
                <w:numId w:val="17"/>
              </w:numPr>
              <w:ind w:left="340" w:hanging="340"/>
            </w:pPr>
            <w:r>
              <w:lastRenderedPageBreak/>
              <w:t>Si ce n’est pas le cas il sera possible de soit corriger soit indiqué pourquoi il ne fonctionne pas</w:t>
            </w:r>
          </w:p>
        </w:tc>
      </w:tr>
      <w:tr w:rsidR="00175D9D" w:rsidTr="00C76A9C">
        <w:tc>
          <w:tcPr>
            <w:tcW w:w="4092" w:type="dxa"/>
            <w:tcBorders>
              <w:top w:val="nil"/>
              <w:left w:val="nil"/>
              <w:bottom w:val="nil"/>
              <w:right w:val="single" w:sz="6" w:space="0" w:color="36AC8D"/>
            </w:tcBorders>
            <w:shd w:val="clear" w:color="auto" w:fill="C8EEE4"/>
          </w:tcPr>
          <w:p w:rsidR="00175D9D" w:rsidRDefault="00A430DB" w:rsidP="00175D9D">
            <w:pPr>
              <w:pStyle w:val="Retraitcorpsdetexte"/>
              <w:ind w:left="0"/>
            </w:pPr>
            <w:r>
              <w:lastRenderedPageBreak/>
              <w:t>Essayer de convertir, additionner et soustraire avec un nombre supérieur à 32 bits</w:t>
            </w:r>
          </w:p>
        </w:tc>
        <w:tc>
          <w:tcPr>
            <w:tcW w:w="3978" w:type="dxa"/>
            <w:tcBorders>
              <w:top w:val="nil"/>
              <w:left w:val="single" w:sz="6" w:space="0" w:color="36AC8D"/>
              <w:bottom w:val="nil"/>
              <w:right w:val="nil"/>
            </w:tcBorders>
            <w:shd w:val="clear" w:color="auto" w:fill="C8EEE4"/>
          </w:tcPr>
          <w:p w:rsidR="009237C2" w:rsidRPr="00A47F11" w:rsidRDefault="009237C2" w:rsidP="00A47F11">
            <w:pPr>
              <w:pStyle w:val="Retraitcorpsdetexte"/>
              <w:numPr>
                <w:ilvl w:val="0"/>
                <w:numId w:val="18"/>
              </w:numPr>
              <w:ind w:left="339" w:hanging="339"/>
            </w:pPr>
            <w:r>
              <w:t>Voir si le programme empêche bien la manipulation lorsque la limite est dépassée</w:t>
            </w:r>
          </w:p>
        </w:tc>
      </w:tr>
      <w:tr w:rsidR="00C76A9C" w:rsidTr="00203A22">
        <w:tc>
          <w:tcPr>
            <w:tcW w:w="4092" w:type="dxa"/>
            <w:tcBorders>
              <w:top w:val="nil"/>
              <w:left w:val="nil"/>
              <w:bottom w:val="nil"/>
              <w:right w:val="single" w:sz="6" w:space="0" w:color="36AC8D"/>
            </w:tcBorders>
            <w:shd w:val="clear" w:color="auto" w:fill="FFFFFF" w:themeFill="background1"/>
          </w:tcPr>
          <w:p w:rsidR="00C76A9C" w:rsidRDefault="00A47F11" w:rsidP="00175D9D">
            <w:pPr>
              <w:pStyle w:val="Retraitcorpsdetexte"/>
              <w:ind w:left="0"/>
            </w:pPr>
            <w:r>
              <w:t>Convertir, additionner et soustraire de petites valeurs jusqu’au maximum possible</w:t>
            </w:r>
          </w:p>
        </w:tc>
        <w:tc>
          <w:tcPr>
            <w:tcW w:w="3978" w:type="dxa"/>
            <w:tcBorders>
              <w:top w:val="nil"/>
              <w:left w:val="single" w:sz="6" w:space="0" w:color="36AC8D"/>
              <w:bottom w:val="nil"/>
              <w:right w:val="nil"/>
            </w:tcBorders>
            <w:shd w:val="clear" w:color="auto" w:fill="FFFFFF" w:themeFill="background1"/>
          </w:tcPr>
          <w:p w:rsidR="00C76A9C" w:rsidRDefault="00A47F11" w:rsidP="00A47F11">
            <w:pPr>
              <w:pStyle w:val="Retraitcorpsdetexte"/>
              <w:numPr>
                <w:ilvl w:val="0"/>
                <w:numId w:val="19"/>
              </w:numPr>
              <w:ind w:left="339" w:hanging="339"/>
            </w:pPr>
            <w:r>
              <w:t>Vérifier si les fonctionnalités du programme fonctionnent correctement</w:t>
            </w:r>
          </w:p>
          <w:p w:rsidR="00A47F11" w:rsidRDefault="00A47F11" w:rsidP="005C2FDD">
            <w:pPr>
              <w:pStyle w:val="Retraitcorpsdetexte"/>
              <w:numPr>
                <w:ilvl w:val="0"/>
                <w:numId w:val="19"/>
              </w:numPr>
              <w:ind w:left="339" w:hanging="339"/>
            </w:pPr>
            <w:r>
              <w:t xml:space="preserve">Vérifier si une </w:t>
            </w:r>
            <w:r w:rsidR="00CA3B81">
              <w:t>petite</w:t>
            </w:r>
            <w:r>
              <w:t xml:space="preserve"> </w:t>
            </w:r>
            <w:r w:rsidR="00CA3B81">
              <w:t xml:space="preserve">valeur </w:t>
            </w:r>
            <w:r>
              <w:t xml:space="preserve">pose problème et inversement avec une </w:t>
            </w:r>
            <w:r w:rsidR="005C2FDD">
              <w:t>grande valeur</w:t>
            </w:r>
          </w:p>
        </w:tc>
      </w:tr>
      <w:tr w:rsidR="00203A22" w:rsidTr="00203A22">
        <w:trPr>
          <w:trHeight w:val="190"/>
        </w:trPr>
        <w:tc>
          <w:tcPr>
            <w:tcW w:w="4092" w:type="dxa"/>
            <w:tcBorders>
              <w:top w:val="nil"/>
              <w:left w:val="nil"/>
              <w:bottom w:val="single" w:sz="6" w:space="0" w:color="36AC8D"/>
              <w:right w:val="single" w:sz="6" w:space="0" w:color="36AC8D"/>
            </w:tcBorders>
            <w:shd w:val="clear" w:color="auto" w:fill="C8EEE4"/>
          </w:tcPr>
          <w:p w:rsidR="00203A22" w:rsidRDefault="00F118C5" w:rsidP="00175D9D">
            <w:pPr>
              <w:pStyle w:val="Retraitcorpsdetexte"/>
              <w:ind w:left="0"/>
            </w:pPr>
            <w:r>
              <w:t>Effectuer les calculs avec nombres positifs et négatifs ainsi qu’avec virgule</w:t>
            </w:r>
          </w:p>
        </w:tc>
        <w:tc>
          <w:tcPr>
            <w:tcW w:w="3978" w:type="dxa"/>
            <w:tcBorders>
              <w:top w:val="nil"/>
              <w:left w:val="single" w:sz="6" w:space="0" w:color="36AC8D"/>
              <w:bottom w:val="single" w:sz="6" w:space="0" w:color="36AC8D"/>
              <w:right w:val="nil"/>
            </w:tcBorders>
            <w:shd w:val="clear" w:color="auto" w:fill="C8EEE4"/>
          </w:tcPr>
          <w:p w:rsidR="00203A22" w:rsidRDefault="00F118C5" w:rsidP="00F118C5">
            <w:pPr>
              <w:pStyle w:val="Retraitcorpsdetexte"/>
              <w:numPr>
                <w:ilvl w:val="0"/>
                <w:numId w:val="20"/>
              </w:numPr>
              <w:ind w:left="339" w:hanging="339"/>
            </w:pPr>
            <w:r>
              <w:t>Vérifier le bon fonctionnement des calculs</w:t>
            </w:r>
          </w:p>
        </w:tc>
      </w:tr>
    </w:tbl>
    <w:p w:rsidR="00175D9D" w:rsidRDefault="00175D9D" w:rsidP="00A934D1">
      <w:pPr>
        <w:pStyle w:val="Retraitcorpsdetexte"/>
        <w:ind w:left="992"/>
        <w:jc w:val="both"/>
      </w:pPr>
    </w:p>
    <w:p w:rsidR="00D611A4" w:rsidRDefault="00D611A4" w:rsidP="00243713">
      <w:pPr>
        <w:pStyle w:val="Titre2"/>
      </w:pPr>
      <w:bookmarkStart w:id="25" w:name="_Toc516091164"/>
      <w:r>
        <w:t>Planification détaillée</w:t>
      </w:r>
      <w:bookmarkEnd w:id="25"/>
    </w:p>
    <w:p w:rsidR="0077381B" w:rsidRPr="0077381B" w:rsidRDefault="0077381B" w:rsidP="0093669B">
      <w:pPr>
        <w:pStyle w:val="Retraitcorpsdetexte"/>
        <w:ind w:left="992" w:firstLine="284"/>
        <w:jc w:val="both"/>
      </w:pPr>
      <w:r>
        <w:t xml:space="preserve">La colonne concernant les liens et références </w:t>
      </w:r>
      <w:r w:rsidR="00351066">
        <w:t xml:space="preserve">de la planification </w:t>
      </w:r>
      <w:r w:rsidR="00F16A52">
        <w:t>n’a</w:t>
      </w:r>
      <w:r w:rsidR="000F6140">
        <w:t xml:space="preserve"> pas été reprise</w:t>
      </w:r>
      <w:r>
        <w:t xml:space="preserve"> ci-dessous, la raison étant qu’il n’y a aucune information écrite sous celle-ci, de plus en retirant ces colonnes cela permet un</w:t>
      </w:r>
      <w:r w:rsidR="007E62EE">
        <w:t>e</w:t>
      </w:r>
      <w:r>
        <w:t xml:space="preserve"> meilleure visibilité.</w:t>
      </w:r>
    </w:p>
    <w:p w:rsidR="00D611A4" w:rsidRDefault="00C34007" w:rsidP="002E42CC">
      <w:pPr>
        <w:pStyle w:val="Retraitcorpsdetexte"/>
        <w:ind w:left="992"/>
      </w:pPr>
      <w:r w:rsidRPr="00BF4557">
        <w:rPr>
          <w:noProof/>
          <w:lang w:eastAsia="fr-CH"/>
        </w:rPr>
        <w:drawing>
          <wp:inline distT="0" distB="0" distL="0" distR="0" wp14:anchorId="1CDCAB12" wp14:editId="589B987F">
            <wp:extent cx="5130000" cy="3603600"/>
            <wp:effectExtent l="19050" t="19050" r="13970" b="165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0000" cy="3603600"/>
                    </a:xfrm>
                    <a:prstGeom prst="rect">
                      <a:avLst/>
                    </a:prstGeom>
                    <a:noFill/>
                    <a:ln>
                      <a:solidFill>
                        <a:schemeClr val="tx1"/>
                      </a:solidFill>
                    </a:ln>
                  </pic:spPr>
                </pic:pic>
              </a:graphicData>
            </a:graphic>
          </wp:inline>
        </w:drawing>
      </w:r>
    </w:p>
    <w:p w:rsidR="00C34007" w:rsidRDefault="00C34007" w:rsidP="002E42CC">
      <w:pPr>
        <w:pStyle w:val="Retraitcorpsdetexte"/>
        <w:ind w:left="992"/>
      </w:pPr>
      <w:r>
        <w:rPr>
          <w:noProof/>
          <w:lang w:eastAsia="fr-CH"/>
        </w:rPr>
        <w:lastRenderedPageBreak/>
        <w:drawing>
          <wp:inline distT="0" distB="0" distL="0" distR="0" wp14:anchorId="2573F028">
            <wp:extent cx="5130000" cy="4899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000" cy="4899600"/>
                    </a:xfrm>
                    <a:prstGeom prst="rect">
                      <a:avLst/>
                    </a:prstGeom>
                    <a:noFill/>
                  </pic:spPr>
                </pic:pic>
              </a:graphicData>
            </a:graphic>
          </wp:inline>
        </w:drawing>
      </w:r>
    </w:p>
    <w:p w:rsidR="00C34007" w:rsidRDefault="00C34007" w:rsidP="002E42CC">
      <w:pPr>
        <w:pStyle w:val="Retraitcorpsdetexte"/>
        <w:ind w:left="992"/>
      </w:pPr>
      <w:r>
        <w:rPr>
          <w:noProof/>
          <w:lang w:eastAsia="fr-CH"/>
        </w:rPr>
        <w:lastRenderedPageBreak/>
        <w:drawing>
          <wp:inline distT="0" distB="0" distL="0" distR="0" wp14:anchorId="71E7F7A0">
            <wp:extent cx="5130000" cy="4122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0000" cy="4122000"/>
                    </a:xfrm>
                    <a:prstGeom prst="rect">
                      <a:avLst/>
                    </a:prstGeom>
                    <a:noFill/>
                  </pic:spPr>
                </pic:pic>
              </a:graphicData>
            </a:graphic>
          </wp:inline>
        </w:drawing>
      </w:r>
    </w:p>
    <w:p w:rsidR="00C34007" w:rsidRDefault="00C34007" w:rsidP="002E42CC">
      <w:pPr>
        <w:pStyle w:val="Retraitcorpsdetexte"/>
        <w:ind w:left="992"/>
      </w:pPr>
      <w:r>
        <w:rPr>
          <w:noProof/>
          <w:lang w:eastAsia="fr-CH"/>
        </w:rPr>
        <w:drawing>
          <wp:inline distT="0" distB="0" distL="0" distR="0" wp14:anchorId="0CE6A320">
            <wp:extent cx="5130000" cy="4251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0000" cy="4251600"/>
                    </a:xfrm>
                    <a:prstGeom prst="rect">
                      <a:avLst/>
                    </a:prstGeom>
                    <a:noFill/>
                  </pic:spPr>
                </pic:pic>
              </a:graphicData>
            </a:graphic>
          </wp:inline>
        </w:drawing>
      </w:r>
    </w:p>
    <w:p w:rsidR="00C34007" w:rsidRDefault="00C34007" w:rsidP="002E42CC">
      <w:pPr>
        <w:pStyle w:val="Retraitcorpsdetexte"/>
        <w:ind w:left="992"/>
      </w:pPr>
      <w:r>
        <w:rPr>
          <w:noProof/>
          <w:lang w:eastAsia="fr-CH"/>
        </w:rPr>
        <w:lastRenderedPageBreak/>
        <w:drawing>
          <wp:inline distT="0" distB="0" distL="0" distR="0" wp14:anchorId="2167623D">
            <wp:extent cx="5130000" cy="3340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000" cy="3340800"/>
                    </a:xfrm>
                    <a:prstGeom prst="rect">
                      <a:avLst/>
                    </a:prstGeom>
                    <a:noFill/>
                  </pic:spPr>
                </pic:pic>
              </a:graphicData>
            </a:graphic>
          </wp:inline>
        </w:drawing>
      </w:r>
    </w:p>
    <w:p w:rsidR="00D611A4" w:rsidRDefault="00D611A4" w:rsidP="00175D9D">
      <w:pPr>
        <w:pStyle w:val="Titre1"/>
      </w:pPr>
      <w:bookmarkStart w:id="26" w:name="_Toc516091165"/>
      <w:r>
        <w:t>Réalisation</w:t>
      </w:r>
      <w:bookmarkEnd w:id="26"/>
    </w:p>
    <w:p w:rsidR="00D611A4" w:rsidRDefault="00E072BF" w:rsidP="00E072BF">
      <w:pPr>
        <w:pStyle w:val="Titre2"/>
      </w:pPr>
      <w:bookmarkStart w:id="27" w:name="_Toc516091166"/>
      <w:r>
        <w:t>Fonctionnalités</w:t>
      </w:r>
      <w:bookmarkEnd w:id="27"/>
    </w:p>
    <w:p w:rsidR="0055490A" w:rsidRDefault="0055490A" w:rsidP="0055490A">
      <w:pPr>
        <w:pStyle w:val="Titre3"/>
      </w:pPr>
      <w:bookmarkStart w:id="28" w:name="_Toc516091167"/>
      <w:r>
        <w:t xml:space="preserve">Indexe </w:t>
      </w:r>
      <w:r w:rsidR="00AD3B6A">
        <w:t>des abréviations</w:t>
      </w:r>
      <w:r>
        <w:t xml:space="preserve"> pour les noms d’objet</w:t>
      </w:r>
      <w:bookmarkEnd w:id="28"/>
    </w:p>
    <w:tbl>
      <w:tblPr>
        <w:tblStyle w:val="Grilledutableau1"/>
        <w:tblW w:w="7654" w:type="dxa"/>
        <w:tblInd w:w="1418" w:type="dxa"/>
        <w:tblLook w:val="04A0" w:firstRow="1" w:lastRow="0" w:firstColumn="1" w:lastColumn="0" w:noHBand="0" w:noVBand="1"/>
      </w:tblPr>
      <w:tblGrid>
        <w:gridCol w:w="4092"/>
        <w:gridCol w:w="3562"/>
      </w:tblGrid>
      <w:tr w:rsidR="002A72AF" w:rsidRPr="002A72AF" w:rsidTr="002A72AF">
        <w:tc>
          <w:tcPr>
            <w:tcW w:w="4092" w:type="dxa"/>
            <w:tcBorders>
              <w:top w:val="nil"/>
              <w:left w:val="nil"/>
              <w:bottom w:val="single" w:sz="12" w:space="0" w:color="36AC8D"/>
              <w:right w:val="nil"/>
            </w:tcBorders>
          </w:tcPr>
          <w:p w:rsidR="002A72AF" w:rsidRPr="002A72AF" w:rsidRDefault="002A72AF" w:rsidP="002A72AF">
            <w:pPr>
              <w:spacing w:after="120" w:line="259" w:lineRule="auto"/>
              <w:jc w:val="both"/>
              <w:rPr>
                <w:rFonts w:eastAsiaTheme="minorHAnsi" w:cstheme="minorBidi"/>
                <w:b/>
                <w:sz w:val="22"/>
                <w:szCs w:val="22"/>
              </w:rPr>
            </w:pPr>
            <w:r>
              <w:rPr>
                <w:rFonts w:eastAsiaTheme="minorHAnsi" w:cstheme="minorBidi"/>
                <w:b/>
                <w:sz w:val="22"/>
                <w:szCs w:val="22"/>
              </w:rPr>
              <w:t>Nom complet</w:t>
            </w:r>
          </w:p>
        </w:tc>
        <w:tc>
          <w:tcPr>
            <w:tcW w:w="3562" w:type="dxa"/>
            <w:tcBorders>
              <w:top w:val="nil"/>
              <w:left w:val="nil"/>
              <w:bottom w:val="single" w:sz="12" w:space="0" w:color="36AC8D"/>
              <w:right w:val="nil"/>
            </w:tcBorders>
          </w:tcPr>
          <w:p w:rsidR="002A72AF" w:rsidRPr="002A72AF" w:rsidRDefault="002A72AF" w:rsidP="002A72AF">
            <w:pPr>
              <w:spacing w:after="120" w:line="259" w:lineRule="auto"/>
              <w:jc w:val="both"/>
              <w:rPr>
                <w:rFonts w:eastAsiaTheme="minorHAnsi" w:cstheme="minorBidi"/>
                <w:b/>
                <w:sz w:val="22"/>
                <w:szCs w:val="22"/>
              </w:rPr>
            </w:pPr>
            <w:r>
              <w:rPr>
                <w:rFonts w:eastAsiaTheme="minorHAnsi" w:cstheme="minorBidi"/>
                <w:b/>
                <w:sz w:val="22"/>
                <w:szCs w:val="22"/>
              </w:rPr>
              <w:t>Abréviation</w:t>
            </w:r>
          </w:p>
        </w:tc>
      </w:tr>
      <w:tr w:rsidR="002A72AF" w:rsidRPr="002A72AF" w:rsidTr="002A72AF">
        <w:tc>
          <w:tcPr>
            <w:tcW w:w="4092" w:type="dxa"/>
            <w:tcBorders>
              <w:top w:val="single" w:sz="12" w:space="0" w:color="36AC8D"/>
              <w:left w:val="nil"/>
              <w:bottom w:val="nil"/>
              <w:right w:val="single" w:sz="6" w:space="0" w:color="36AC8D"/>
            </w:tcBorders>
            <w:shd w:val="clear" w:color="auto" w:fill="C8EEE4"/>
          </w:tcPr>
          <w:p w:rsidR="002A72AF" w:rsidRPr="002A72AF" w:rsidRDefault="00AD424A" w:rsidP="002A72AF">
            <w:pPr>
              <w:spacing w:after="120" w:line="259" w:lineRule="auto"/>
              <w:rPr>
                <w:rFonts w:eastAsiaTheme="minorHAnsi" w:cstheme="minorBidi"/>
              </w:rPr>
            </w:pPr>
            <w:r w:rsidRPr="00474CE5">
              <w:rPr>
                <w:rFonts w:eastAsiaTheme="minorHAnsi" w:cstheme="minorBidi"/>
              </w:rPr>
              <w:t>Combo Box</w:t>
            </w:r>
          </w:p>
        </w:tc>
        <w:tc>
          <w:tcPr>
            <w:tcW w:w="3562" w:type="dxa"/>
            <w:tcBorders>
              <w:top w:val="single" w:sz="12" w:space="0" w:color="36AC8D"/>
              <w:left w:val="single" w:sz="6" w:space="0" w:color="36AC8D"/>
              <w:bottom w:val="nil"/>
              <w:right w:val="nil"/>
            </w:tcBorders>
            <w:shd w:val="clear" w:color="auto" w:fill="C8EEE4"/>
          </w:tcPr>
          <w:p w:rsidR="002A72AF" w:rsidRPr="002A72AF" w:rsidRDefault="00AD424A" w:rsidP="00AD424A">
            <w:pPr>
              <w:spacing w:after="120" w:line="259" w:lineRule="auto"/>
              <w:rPr>
                <w:rFonts w:eastAsiaTheme="minorHAnsi" w:cstheme="minorBidi"/>
              </w:rPr>
            </w:pPr>
            <w:r w:rsidRPr="00474CE5">
              <w:rPr>
                <w:rFonts w:eastAsiaTheme="minorHAnsi" w:cstheme="minorBidi"/>
              </w:rPr>
              <w:t>cob</w:t>
            </w:r>
          </w:p>
        </w:tc>
      </w:tr>
      <w:tr w:rsidR="002A72AF" w:rsidRPr="002A72AF" w:rsidTr="002A72AF">
        <w:tc>
          <w:tcPr>
            <w:tcW w:w="4092" w:type="dxa"/>
            <w:tcBorders>
              <w:top w:val="nil"/>
              <w:left w:val="nil"/>
              <w:bottom w:val="nil"/>
              <w:right w:val="single" w:sz="6" w:space="0" w:color="36AC8D"/>
            </w:tcBorders>
          </w:tcPr>
          <w:p w:rsidR="002A72AF" w:rsidRPr="002A72AF" w:rsidRDefault="00AD424A" w:rsidP="002A72AF">
            <w:pPr>
              <w:spacing w:after="120" w:line="259" w:lineRule="auto"/>
              <w:rPr>
                <w:rFonts w:eastAsiaTheme="minorHAnsi" w:cstheme="minorBidi"/>
              </w:rPr>
            </w:pPr>
            <w:r w:rsidRPr="00474CE5">
              <w:rPr>
                <w:rFonts w:eastAsiaTheme="minorHAnsi" w:cstheme="minorBidi"/>
              </w:rPr>
              <w:t>Form</w:t>
            </w:r>
          </w:p>
        </w:tc>
        <w:tc>
          <w:tcPr>
            <w:tcW w:w="3562" w:type="dxa"/>
            <w:tcBorders>
              <w:top w:val="nil"/>
              <w:left w:val="single" w:sz="6" w:space="0" w:color="36AC8D"/>
              <w:bottom w:val="nil"/>
              <w:right w:val="nil"/>
            </w:tcBorders>
          </w:tcPr>
          <w:p w:rsidR="002A72AF" w:rsidRPr="002A72AF" w:rsidRDefault="00AD424A" w:rsidP="00D759B3">
            <w:pPr>
              <w:spacing w:after="120" w:line="259" w:lineRule="auto"/>
              <w:rPr>
                <w:rFonts w:eastAsiaTheme="minorHAnsi" w:cstheme="minorBidi"/>
              </w:rPr>
            </w:pPr>
            <w:r w:rsidRPr="00474CE5">
              <w:rPr>
                <w:rFonts w:eastAsiaTheme="minorHAnsi" w:cstheme="minorBidi"/>
              </w:rPr>
              <w:t>f</w:t>
            </w:r>
            <w:r w:rsidR="00D759B3" w:rsidRPr="00474CE5">
              <w:rPr>
                <w:rFonts w:eastAsiaTheme="minorHAnsi" w:cstheme="minorBidi"/>
              </w:rPr>
              <w:t>rm</w:t>
            </w:r>
          </w:p>
        </w:tc>
      </w:tr>
      <w:tr w:rsidR="002A72AF" w:rsidRPr="002A72AF" w:rsidTr="002A72AF">
        <w:tc>
          <w:tcPr>
            <w:tcW w:w="4092" w:type="dxa"/>
            <w:tcBorders>
              <w:top w:val="nil"/>
              <w:left w:val="nil"/>
              <w:bottom w:val="nil"/>
              <w:right w:val="single" w:sz="6" w:space="0" w:color="36AC8D"/>
            </w:tcBorders>
            <w:shd w:val="clear" w:color="auto" w:fill="C8EEE4"/>
          </w:tcPr>
          <w:p w:rsidR="002A72AF" w:rsidRPr="002A72AF" w:rsidRDefault="00FC3610" w:rsidP="002A72AF">
            <w:pPr>
              <w:spacing w:after="120" w:line="259" w:lineRule="auto"/>
              <w:rPr>
                <w:rFonts w:eastAsiaTheme="minorHAnsi" w:cstheme="minorBidi"/>
              </w:rPr>
            </w:pPr>
            <w:r w:rsidRPr="00474CE5">
              <w:rPr>
                <w:rFonts w:eastAsiaTheme="minorHAnsi" w:cstheme="minorBidi"/>
              </w:rPr>
              <w:t>Label</w:t>
            </w:r>
          </w:p>
        </w:tc>
        <w:tc>
          <w:tcPr>
            <w:tcW w:w="3562" w:type="dxa"/>
            <w:tcBorders>
              <w:top w:val="nil"/>
              <w:left w:val="single" w:sz="6" w:space="0" w:color="36AC8D"/>
              <w:bottom w:val="nil"/>
              <w:right w:val="nil"/>
            </w:tcBorders>
            <w:shd w:val="clear" w:color="auto" w:fill="C8EEE4"/>
          </w:tcPr>
          <w:p w:rsidR="002A72AF" w:rsidRPr="002A72AF" w:rsidRDefault="00FC3610" w:rsidP="00AD424A">
            <w:pPr>
              <w:spacing w:after="120" w:line="259" w:lineRule="auto"/>
              <w:rPr>
                <w:rFonts w:eastAsiaTheme="minorHAnsi" w:cstheme="minorBidi"/>
              </w:rPr>
            </w:pPr>
            <w:r w:rsidRPr="00474CE5">
              <w:rPr>
                <w:rFonts w:eastAsiaTheme="minorHAnsi" w:cstheme="minorBidi"/>
              </w:rPr>
              <w:t>lbl</w:t>
            </w:r>
          </w:p>
        </w:tc>
      </w:tr>
      <w:tr w:rsidR="002A72AF" w:rsidRPr="002A72AF" w:rsidTr="002A72AF">
        <w:tc>
          <w:tcPr>
            <w:tcW w:w="4092" w:type="dxa"/>
            <w:tcBorders>
              <w:top w:val="nil"/>
              <w:left w:val="nil"/>
              <w:bottom w:val="nil"/>
              <w:right w:val="single" w:sz="6" w:space="0" w:color="36AC8D"/>
            </w:tcBorders>
          </w:tcPr>
          <w:p w:rsidR="002A72AF" w:rsidRPr="002A72AF" w:rsidRDefault="00FC3610" w:rsidP="002A72AF">
            <w:pPr>
              <w:spacing w:after="120" w:line="259" w:lineRule="auto"/>
              <w:rPr>
                <w:rFonts w:eastAsiaTheme="minorHAnsi" w:cstheme="minorBidi"/>
              </w:rPr>
            </w:pPr>
            <w:r w:rsidRPr="00474CE5">
              <w:rPr>
                <w:rFonts w:eastAsiaTheme="minorHAnsi" w:cstheme="minorBidi"/>
              </w:rPr>
              <w:t>Text Box</w:t>
            </w:r>
          </w:p>
        </w:tc>
        <w:tc>
          <w:tcPr>
            <w:tcW w:w="3562" w:type="dxa"/>
            <w:tcBorders>
              <w:top w:val="nil"/>
              <w:left w:val="single" w:sz="6" w:space="0" w:color="36AC8D"/>
              <w:bottom w:val="nil"/>
              <w:right w:val="nil"/>
            </w:tcBorders>
          </w:tcPr>
          <w:p w:rsidR="002A72AF" w:rsidRPr="002A72AF" w:rsidRDefault="00FC3610" w:rsidP="00AD424A">
            <w:pPr>
              <w:spacing w:after="120" w:line="259" w:lineRule="auto"/>
              <w:rPr>
                <w:rFonts w:eastAsiaTheme="minorHAnsi" w:cstheme="minorBidi"/>
              </w:rPr>
            </w:pPr>
            <w:r w:rsidRPr="00474CE5">
              <w:rPr>
                <w:rFonts w:eastAsiaTheme="minorHAnsi" w:cstheme="minorBidi"/>
              </w:rPr>
              <w:t>txb</w:t>
            </w:r>
          </w:p>
        </w:tc>
      </w:tr>
      <w:tr w:rsidR="002A72AF" w:rsidRPr="002A72AF" w:rsidTr="002A72AF">
        <w:tc>
          <w:tcPr>
            <w:tcW w:w="4092" w:type="dxa"/>
            <w:tcBorders>
              <w:top w:val="nil"/>
              <w:left w:val="nil"/>
              <w:bottom w:val="nil"/>
              <w:right w:val="single" w:sz="6" w:space="0" w:color="36AC8D"/>
            </w:tcBorders>
            <w:shd w:val="clear" w:color="auto" w:fill="C8EEE4"/>
          </w:tcPr>
          <w:p w:rsidR="002A72AF" w:rsidRPr="002A72AF" w:rsidRDefault="00FC3610" w:rsidP="002A72AF">
            <w:pPr>
              <w:spacing w:after="120" w:line="259" w:lineRule="auto"/>
              <w:rPr>
                <w:rFonts w:eastAsiaTheme="minorHAnsi" w:cstheme="minorBidi"/>
              </w:rPr>
            </w:pPr>
            <w:r w:rsidRPr="00474CE5">
              <w:rPr>
                <w:rFonts w:eastAsiaTheme="minorHAnsi" w:cstheme="minorBidi"/>
              </w:rPr>
              <w:t>Tool Strip</w:t>
            </w:r>
          </w:p>
        </w:tc>
        <w:tc>
          <w:tcPr>
            <w:tcW w:w="3562" w:type="dxa"/>
            <w:tcBorders>
              <w:top w:val="nil"/>
              <w:left w:val="single" w:sz="6" w:space="0" w:color="36AC8D"/>
              <w:bottom w:val="nil"/>
              <w:right w:val="nil"/>
            </w:tcBorders>
            <w:shd w:val="clear" w:color="auto" w:fill="C8EEE4"/>
          </w:tcPr>
          <w:p w:rsidR="002A72AF" w:rsidRPr="002A72AF" w:rsidRDefault="00FC3610" w:rsidP="00AD424A">
            <w:pPr>
              <w:spacing w:after="120" w:line="259" w:lineRule="auto"/>
              <w:rPr>
                <w:rFonts w:eastAsiaTheme="minorHAnsi" w:cstheme="minorBidi"/>
              </w:rPr>
            </w:pPr>
            <w:r w:rsidRPr="00474CE5">
              <w:rPr>
                <w:rFonts w:eastAsiaTheme="minorHAnsi" w:cstheme="minorBidi"/>
              </w:rPr>
              <w:t>ts</w:t>
            </w:r>
          </w:p>
        </w:tc>
      </w:tr>
      <w:tr w:rsidR="002A72AF" w:rsidRPr="002A72AF" w:rsidTr="002A72AF">
        <w:tc>
          <w:tcPr>
            <w:tcW w:w="4092" w:type="dxa"/>
            <w:tcBorders>
              <w:top w:val="nil"/>
              <w:left w:val="nil"/>
              <w:bottom w:val="nil"/>
              <w:right w:val="single" w:sz="6" w:space="0" w:color="36AC8D"/>
            </w:tcBorders>
            <w:shd w:val="clear" w:color="auto" w:fill="FFFFFF" w:themeFill="background1"/>
          </w:tcPr>
          <w:p w:rsidR="002A72AF" w:rsidRPr="002A72AF" w:rsidRDefault="00FC3610" w:rsidP="002A72AF">
            <w:pPr>
              <w:spacing w:after="120" w:line="259" w:lineRule="auto"/>
              <w:rPr>
                <w:rFonts w:eastAsiaTheme="minorHAnsi" w:cstheme="minorBidi"/>
              </w:rPr>
            </w:pPr>
            <w:r w:rsidRPr="00474CE5">
              <w:rPr>
                <w:rFonts w:eastAsiaTheme="minorHAnsi" w:cstheme="minorBidi"/>
              </w:rPr>
              <w:t>Tool Strip Button</w:t>
            </w:r>
          </w:p>
        </w:tc>
        <w:tc>
          <w:tcPr>
            <w:tcW w:w="3562" w:type="dxa"/>
            <w:tcBorders>
              <w:top w:val="nil"/>
              <w:left w:val="single" w:sz="6" w:space="0" w:color="36AC8D"/>
              <w:bottom w:val="nil"/>
              <w:right w:val="nil"/>
            </w:tcBorders>
            <w:shd w:val="clear" w:color="auto" w:fill="FFFFFF" w:themeFill="background1"/>
          </w:tcPr>
          <w:p w:rsidR="002A72AF" w:rsidRPr="002A72AF" w:rsidRDefault="00FC3610" w:rsidP="00AD424A">
            <w:pPr>
              <w:spacing w:after="120" w:line="259" w:lineRule="auto"/>
              <w:rPr>
                <w:rFonts w:eastAsiaTheme="minorHAnsi" w:cstheme="minorBidi"/>
              </w:rPr>
            </w:pPr>
            <w:r w:rsidRPr="00474CE5">
              <w:rPr>
                <w:rFonts w:eastAsiaTheme="minorHAnsi" w:cstheme="minorBidi"/>
              </w:rPr>
              <w:t>tsb</w:t>
            </w:r>
          </w:p>
        </w:tc>
      </w:tr>
      <w:tr w:rsidR="002A72AF" w:rsidRPr="002A72AF" w:rsidTr="00FC3610">
        <w:trPr>
          <w:trHeight w:val="190"/>
        </w:trPr>
        <w:tc>
          <w:tcPr>
            <w:tcW w:w="4092" w:type="dxa"/>
            <w:tcBorders>
              <w:top w:val="nil"/>
              <w:left w:val="nil"/>
              <w:bottom w:val="nil"/>
              <w:right w:val="single" w:sz="6" w:space="0" w:color="36AC8D"/>
            </w:tcBorders>
            <w:shd w:val="clear" w:color="auto" w:fill="C8EEE4"/>
          </w:tcPr>
          <w:p w:rsidR="002A72AF" w:rsidRPr="002A72AF" w:rsidRDefault="00FC3610" w:rsidP="002A72AF">
            <w:pPr>
              <w:spacing w:after="120" w:line="259" w:lineRule="auto"/>
              <w:rPr>
                <w:rFonts w:eastAsiaTheme="minorHAnsi" w:cstheme="minorBidi"/>
              </w:rPr>
            </w:pPr>
            <w:r w:rsidRPr="00474CE5">
              <w:rPr>
                <w:rFonts w:eastAsiaTheme="minorHAnsi" w:cstheme="minorBidi"/>
              </w:rPr>
              <w:t>Tool Strip Drop Down Button</w:t>
            </w:r>
          </w:p>
        </w:tc>
        <w:tc>
          <w:tcPr>
            <w:tcW w:w="3562" w:type="dxa"/>
            <w:tcBorders>
              <w:top w:val="nil"/>
              <w:left w:val="single" w:sz="6" w:space="0" w:color="36AC8D"/>
              <w:bottom w:val="nil"/>
              <w:right w:val="nil"/>
            </w:tcBorders>
            <w:shd w:val="clear" w:color="auto" w:fill="C8EEE4"/>
          </w:tcPr>
          <w:p w:rsidR="002A72AF" w:rsidRPr="002A72AF" w:rsidRDefault="00FC3610" w:rsidP="00AD424A">
            <w:pPr>
              <w:spacing w:after="120" w:line="259" w:lineRule="auto"/>
              <w:rPr>
                <w:rFonts w:eastAsiaTheme="minorHAnsi" w:cstheme="minorBidi"/>
              </w:rPr>
            </w:pPr>
            <w:r w:rsidRPr="00474CE5">
              <w:rPr>
                <w:rFonts w:eastAsiaTheme="minorHAnsi" w:cstheme="minorBidi"/>
              </w:rPr>
              <w:t>tsddb</w:t>
            </w:r>
          </w:p>
        </w:tc>
      </w:tr>
      <w:tr w:rsidR="00FC3610" w:rsidRPr="002A72AF" w:rsidTr="00C414DA">
        <w:trPr>
          <w:trHeight w:val="190"/>
        </w:trPr>
        <w:tc>
          <w:tcPr>
            <w:tcW w:w="4092" w:type="dxa"/>
            <w:tcBorders>
              <w:top w:val="nil"/>
              <w:left w:val="nil"/>
              <w:bottom w:val="nil"/>
              <w:right w:val="single" w:sz="6" w:space="0" w:color="36AC8D"/>
            </w:tcBorders>
            <w:shd w:val="clear" w:color="auto" w:fill="auto"/>
          </w:tcPr>
          <w:p w:rsidR="00FC3610" w:rsidRPr="00474CE5" w:rsidRDefault="00474CE5" w:rsidP="00474CE5">
            <w:pPr>
              <w:spacing w:after="120"/>
            </w:pPr>
            <w:r w:rsidRPr="00474CE5">
              <w:t xml:space="preserve">Tool </w:t>
            </w:r>
            <w:r>
              <w:t>Strip Menu Item</w:t>
            </w:r>
          </w:p>
        </w:tc>
        <w:tc>
          <w:tcPr>
            <w:tcW w:w="3562" w:type="dxa"/>
            <w:tcBorders>
              <w:top w:val="nil"/>
              <w:left w:val="single" w:sz="6" w:space="0" w:color="36AC8D"/>
              <w:bottom w:val="nil"/>
              <w:right w:val="nil"/>
            </w:tcBorders>
            <w:shd w:val="clear" w:color="auto" w:fill="auto"/>
          </w:tcPr>
          <w:p w:rsidR="00FC3610" w:rsidRPr="00474CE5" w:rsidRDefault="00474CE5" w:rsidP="00AD424A">
            <w:pPr>
              <w:spacing w:after="120"/>
            </w:pPr>
            <w:r>
              <w:t>tsmi</w:t>
            </w:r>
          </w:p>
        </w:tc>
      </w:tr>
      <w:tr w:rsidR="00C414DA" w:rsidRPr="002A72AF" w:rsidTr="00FC3610">
        <w:trPr>
          <w:trHeight w:val="190"/>
        </w:trPr>
        <w:tc>
          <w:tcPr>
            <w:tcW w:w="4092" w:type="dxa"/>
            <w:tcBorders>
              <w:top w:val="nil"/>
              <w:left w:val="nil"/>
              <w:bottom w:val="single" w:sz="6" w:space="0" w:color="36AC8D"/>
              <w:right w:val="single" w:sz="6" w:space="0" w:color="36AC8D"/>
            </w:tcBorders>
            <w:shd w:val="clear" w:color="auto" w:fill="auto"/>
          </w:tcPr>
          <w:p w:rsidR="00C414DA" w:rsidRPr="00474CE5" w:rsidRDefault="00C414DA" w:rsidP="00474CE5">
            <w:pPr>
              <w:spacing w:after="120"/>
            </w:pPr>
          </w:p>
        </w:tc>
        <w:tc>
          <w:tcPr>
            <w:tcW w:w="3562" w:type="dxa"/>
            <w:tcBorders>
              <w:top w:val="nil"/>
              <w:left w:val="single" w:sz="6" w:space="0" w:color="36AC8D"/>
              <w:bottom w:val="single" w:sz="6" w:space="0" w:color="36AC8D"/>
              <w:right w:val="nil"/>
            </w:tcBorders>
            <w:shd w:val="clear" w:color="auto" w:fill="auto"/>
          </w:tcPr>
          <w:p w:rsidR="00C414DA" w:rsidRDefault="00C414DA" w:rsidP="00AD424A">
            <w:pPr>
              <w:spacing w:after="120"/>
            </w:pPr>
          </w:p>
        </w:tc>
      </w:tr>
    </w:tbl>
    <w:p w:rsidR="0055490A" w:rsidRDefault="000E44CA" w:rsidP="000E44CA">
      <w:pPr>
        <w:pStyle w:val="Titre3"/>
      </w:pPr>
      <w:bookmarkStart w:id="29" w:name="_Toc516091168"/>
      <w:r>
        <w:t>Lancement du programme</w:t>
      </w:r>
      <w:bookmarkEnd w:id="29"/>
    </w:p>
    <w:p w:rsidR="000E44CA" w:rsidRDefault="000E44CA" w:rsidP="00721B6E">
      <w:pPr>
        <w:ind w:left="1418" w:firstLine="283"/>
        <w:jc w:val="both"/>
      </w:pPr>
      <w:r>
        <w:t xml:space="preserve">Lors du lancement du programme, plusieurs objets du programme sont modifiés, notamment </w:t>
      </w:r>
      <w:r w:rsidR="005E42A0">
        <w:t xml:space="preserve">le bouton pour convertir, </w:t>
      </w:r>
      <w:r>
        <w:t>les boutons pour afficher le calcul, la zone de texte où l’utilisateur entre la valeur à convertir,</w:t>
      </w:r>
      <w:r w:rsidR="005E42A0">
        <w:t xml:space="preserve"> les noms concernant en quoi le nombre de l’utilisateur sera converti.</w:t>
      </w:r>
      <w:r w:rsidR="00CA2847">
        <w:t xml:space="preserve"> N’affichant que le minimum à l’utilisateur avant qu’il fasse le choix du format duquel sera converti le nombre qu’</w:t>
      </w:r>
      <w:r w:rsidR="006C00F2">
        <w:t>il choisira.</w:t>
      </w:r>
      <w:r w:rsidR="00D55FEB" w:rsidRPr="00D55FEB">
        <w:t xml:space="preserve"> </w:t>
      </w:r>
      <w:r w:rsidR="00D55FEB">
        <w:t>(Image</w:t>
      </w:r>
      <w:r w:rsidR="002221A9">
        <w:t xml:space="preserve"> de l’interface lors de l’ouvertur</w:t>
      </w:r>
      <w:r w:rsidR="00F662EF">
        <w:t>e</w:t>
      </w:r>
      <w:r w:rsidR="00D55FEB">
        <w:t xml:space="preserve"> ci-dessous)</w:t>
      </w:r>
    </w:p>
    <w:p w:rsidR="0066517E" w:rsidRPr="000E44CA" w:rsidRDefault="008642FC" w:rsidP="000E44CA">
      <w:pPr>
        <w:spacing w:after="165"/>
        <w:ind w:left="1425" w:firstLine="276"/>
      </w:pPr>
      <w:r w:rsidRPr="008642FC">
        <w:rPr>
          <w:noProof/>
          <w:lang w:eastAsia="fr-CH"/>
        </w:rPr>
        <w:lastRenderedPageBreak/>
        <w:drawing>
          <wp:inline distT="0" distB="0" distL="0" distR="0">
            <wp:extent cx="2975330" cy="2894965"/>
            <wp:effectExtent l="0" t="0" r="0" b="635"/>
            <wp:docPr id="449" name="Image 449"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ian\Desktop\in2dex.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01" t="3" r="225" b="568"/>
                    <a:stretch/>
                  </pic:blipFill>
                  <pic:spPr bwMode="auto">
                    <a:xfrm>
                      <a:off x="0" y="0"/>
                      <a:ext cx="2986351" cy="2905688"/>
                    </a:xfrm>
                    <a:prstGeom prst="rect">
                      <a:avLst/>
                    </a:prstGeom>
                    <a:noFill/>
                    <a:ln>
                      <a:noFill/>
                    </a:ln>
                    <a:extLst>
                      <a:ext uri="{53640926-AAD7-44D8-BBD7-CCE9431645EC}">
                        <a14:shadowObscured xmlns:a14="http://schemas.microsoft.com/office/drawing/2010/main"/>
                      </a:ext>
                    </a:extLst>
                  </pic:spPr>
                </pic:pic>
              </a:graphicData>
            </a:graphic>
          </wp:inline>
        </w:drawing>
      </w:r>
    </w:p>
    <w:p w:rsidR="00B64A28" w:rsidRDefault="00B64A28" w:rsidP="00B64A28">
      <w:pPr>
        <w:pStyle w:val="Titre3"/>
      </w:pPr>
      <w:bookmarkStart w:id="30" w:name="_Toc516091169"/>
      <w:r>
        <w:t>Comment entrer une valeur à convertir</w:t>
      </w:r>
      <w:bookmarkEnd w:id="30"/>
    </w:p>
    <w:p w:rsidR="000F50C5" w:rsidRDefault="00DD7E35" w:rsidP="002D2E12">
      <w:pPr>
        <w:ind w:left="1418" w:firstLine="283"/>
        <w:jc w:val="both"/>
      </w:pPr>
      <w:r>
        <w:t>I</w:t>
      </w:r>
      <w:r w:rsidR="00B64A28">
        <w:t xml:space="preserve">l faut tout d’abord </w:t>
      </w:r>
      <w:r w:rsidR="00B64A28" w:rsidRPr="00FD3434">
        <w:rPr>
          <w:color w:val="B40040"/>
        </w:rPr>
        <w:t>choisir le format</w:t>
      </w:r>
      <w:r w:rsidR="00B64A28">
        <w:t xml:space="preserve"> du quel l’utilisateur veut effectuer la conversion avant de convertir.</w:t>
      </w:r>
      <w:r>
        <w:t xml:space="preserve"> </w:t>
      </w:r>
      <w:r w:rsidR="000F50C5">
        <w:t>(</w:t>
      </w:r>
      <w:r w:rsidR="00A40297">
        <w:t>Image</w:t>
      </w:r>
      <w:r w:rsidR="000F50C5">
        <w:t xml:space="preserve"> ci-dessous)</w:t>
      </w:r>
    </w:p>
    <w:p w:rsidR="00FD3434" w:rsidRDefault="000F50C5" w:rsidP="002D2E12">
      <w:pPr>
        <w:ind w:left="1418" w:firstLine="283"/>
        <w:jc w:val="both"/>
      </w:pPr>
      <w:r w:rsidRPr="002700B7">
        <w:rPr>
          <w:noProof/>
          <w:color w:val="B40040"/>
          <w:lang w:eastAsia="fr-CH"/>
        </w:rPr>
        <mc:AlternateContent>
          <mc:Choice Requires="wps">
            <w:drawing>
              <wp:anchor distT="0" distB="0" distL="114300" distR="114300" simplePos="0" relativeHeight="251699200" behindDoc="0" locked="0" layoutInCell="1" allowOverlap="1" wp14:anchorId="60082F40" wp14:editId="35099D31">
                <wp:simplePos x="0" y="0"/>
                <wp:positionH relativeFrom="margin">
                  <wp:posOffset>1357894</wp:posOffset>
                </wp:positionH>
                <wp:positionV relativeFrom="paragraph">
                  <wp:posOffset>457835</wp:posOffset>
                </wp:positionV>
                <wp:extent cx="758825" cy="474345"/>
                <wp:effectExtent l="0" t="0" r="22225" b="20955"/>
                <wp:wrapNone/>
                <wp:docPr id="451" name="Rectangle 451"/>
                <wp:cNvGraphicFramePr/>
                <a:graphic xmlns:a="http://schemas.openxmlformats.org/drawingml/2006/main">
                  <a:graphicData uri="http://schemas.microsoft.com/office/word/2010/wordprocessingShape">
                    <wps:wsp>
                      <wps:cNvSpPr/>
                      <wps:spPr>
                        <a:xfrm>
                          <a:off x="0" y="0"/>
                          <a:ext cx="758825" cy="474345"/>
                        </a:xfrm>
                        <a:prstGeom prst="rect">
                          <a:avLst/>
                        </a:prstGeom>
                        <a:noFill/>
                        <a:ln w="19050">
                          <a:solidFill>
                            <a:srgbClr val="B40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40E70" id="Rectangle 451" o:spid="_x0000_s1026" style="position:absolute;margin-left:106.9pt;margin-top:36.05pt;width:59.75pt;height:37.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" filled="f" strokecolor="#b40040" strokeweight="1.5pt">
                <w10:wrap anchorx="margin"/>
              </v:rect>
            </w:pict>
          </mc:Fallback>
        </mc:AlternateContent>
      </w:r>
      <w:r>
        <w:t xml:space="preserve"> </w:t>
      </w:r>
      <w:r w:rsidR="00FD3434" w:rsidRPr="00FD3434">
        <w:rPr>
          <w:noProof/>
          <w:lang w:eastAsia="fr-CH"/>
        </w:rPr>
        <w:drawing>
          <wp:inline distT="0" distB="0" distL="0" distR="0">
            <wp:extent cx="3098855" cy="3010619"/>
            <wp:effectExtent l="0" t="0" r="6350" b="0"/>
            <wp:docPr id="450" name="Image 450"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esktop\in2dex.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3045" cy="3014690"/>
                    </a:xfrm>
                    <a:prstGeom prst="rect">
                      <a:avLst/>
                    </a:prstGeom>
                    <a:noFill/>
                    <a:ln>
                      <a:noFill/>
                    </a:ln>
                  </pic:spPr>
                </pic:pic>
              </a:graphicData>
            </a:graphic>
          </wp:inline>
        </w:drawing>
      </w:r>
    </w:p>
    <w:p w:rsidR="000F50C5" w:rsidRPr="00B64A28" w:rsidRDefault="000F50C5" w:rsidP="00254A1C">
      <w:pPr>
        <w:ind w:left="1418" w:firstLine="283"/>
        <w:jc w:val="both"/>
      </w:pPr>
      <w:r>
        <w:t>Une fois le format choisi la case où l’utilisateur peut entrer le nombre à convertir devient disponible. Une vérification du nombre entré lorsque l’utilisateur choisi un format se fait, par exemple si l’utilisateur choisi le format décimal et a entré un nombre en décimal</w:t>
      </w:r>
      <w:r w:rsidR="00007C8B">
        <w:t xml:space="preserve"> comme « 9148 »</w:t>
      </w:r>
      <w:r>
        <w:t xml:space="preserve"> mais venait à changer de format pour le binaire, dans ce cas la case où l’utilisateur entre son nombre ainsi que le bouton de conversion deviendront indisponibles pour empêcher d’effectuer une conversion qui n’est pas possible</w:t>
      </w:r>
      <w:r w:rsidR="005F0084">
        <w:t xml:space="preserve"> en plus de se mettre en rouge afin d’indiquer que le format est incorrect</w:t>
      </w:r>
      <w:r>
        <w:t>.</w:t>
      </w:r>
    </w:p>
    <w:p w:rsidR="00C028CB" w:rsidRDefault="00C028CB" w:rsidP="00C028CB">
      <w:pPr>
        <w:pStyle w:val="Titre3"/>
      </w:pPr>
      <w:bookmarkStart w:id="31" w:name="_Toc516091170"/>
      <w:r>
        <w:lastRenderedPageBreak/>
        <w:t>Vérifications du nombre entré par l’utilisateur</w:t>
      </w:r>
      <w:bookmarkEnd w:id="31"/>
    </w:p>
    <w:p w:rsidR="00B64A28" w:rsidRDefault="00B64A28" w:rsidP="003E2448">
      <w:pPr>
        <w:ind w:left="1418" w:firstLine="283"/>
        <w:jc w:val="both"/>
      </w:pPr>
      <w:r>
        <w:t xml:space="preserve">Lorsque l’utilisateur entre une valeur, </w:t>
      </w:r>
      <w:r w:rsidR="00A96A76">
        <w:t xml:space="preserve">il est immédiatement </w:t>
      </w:r>
      <w:r w:rsidR="00140DDB">
        <w:t>vérifié, en premier temps le programme vérifie s’il est signé,</w:t>
      </w:r>
      <w:r w:rsidR="00D0360C">
        <w:t xml:space="preserve"> si tel est le cas</w:t>
      </w:r>
      <w:r w:rsidR="00A57ED8">
        <w:t>,</w:t>
      </w:r>
      <w:r w:rsidR="00D0360C">
        <w:t xml:space="preserve"> alors </w:t>
      </w:r>
      <w:r w:rsidR="00A57ED8">
        <w:t xml:space="preserve">il </w:t>
      </w:r>
      <w:r w:rsidR="00DB396B">
        <w:t>l’ajouter au nombre entré par l’utilisateur.</w:t>
      </w:r>
      <w:r w:rsidR="00626D50">
        <w:t xml:space="preserve"> </w:t>
      </w:r>
      <w:r w:rsidR="00E65256">
        <w:t>(Image ci-dessous)</w:t>
      </w:r>
    </w:p>
    <w:p w:rsidR="0055490A" w:rsidRDefault="0055490A" w:rsidP="0055490A">
      <w:pPr>
        <w:ind w:left="1418"/>
      </w:pPr>
      <w:r>
        <w:rPr>
          <w:noProof/>
          <w:lang w:eastAsia="fr-CH"/>
        </w:rPr>
        <w:drawing>
          <wp:inline distT="0" distB="0" distL="0" distR="0" wp14:anchorId="1CD64095" wp14:editId="3E7093AD">
            <wp:extent cx="4067175" cy="2205312"/>
            <wp:effectExtent l="19050" t="19050" r="9525" b="2413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8594" cy="2216926"/>
                    </a:xfrm>
                    <a:prstGeom prst="rect">
                      <a:avLst/>
                    </a:prstGeom>
                    <a:ln>
                      <a:solidFill>
                        <a:schemeClr val="tx1"/>
                      </a:solidFill>
                    </a:ln>
                    <a:effectLst>
                      <a:softEdge rad="0"/>
                    </a:effectLst>
                  </pic:spPr>
                </pic:pic>
              </a:graphicData>
            </a:graphic>
          </wp:inline>
        </w:drawing>
      </w:r>
    </w:p>
    <w:p w:rsidR="00244D14" w:rsidRDefault="002F1967" w:rsidP="009C5DEF">
      <w:pPr>
        <w:ind w:left="1418" w:firstLine="283"/>
        <w:jc w:val="both"/>
      </w:pPr>
      <w:r>
        <w:t xml:space="preserve">Ensuite le programme va récupérer le format choisi par l’utilisateur, ainsi il sera possible d’adapter les vérifications selon le format choisi, si l’utilisateur a choisi le format décimal à convertir, dans ce cas </w:t>
      </w:r>
      <w:r w:rsidR="008E57C7">
        <w:t>une vérification avec un regex « checkValDec » sera utilisé. (</w:t>
      </w:r>
      <w:r w:rsidR="00D13102">
        <w:t>Image</w:t>
      </w:r>
      <w:r w:rsidR="008E57C7">
        <w:t xml:space="preserve"> ci-dessous de ce regex)</w:t>
      </w:r>
      <w:r w:rsidR="004820C3" w:rsidRPr="004820C3">
        <w:t xml:space="preserve"> </w:t>
      </w:r>
      <w:r w:rsidR="004820C3">
        <w:t>(Image ci-dessous)</w:t>
      </w:r>
    </w:p>
    <w:p w:rsidR="00D13102" w:rsidRDefault="00DD34CA" w:rsidP="00C75532">
      <w:pPr>
        <w:ind w:left="1418"/>
        <w:jc w:val="both"/>
      </w:pPr>
      <w:r w:rsidRPr="00DD34CA">
        <w:rPr>
          <w:noProof/>
          <w:lang w:eastAsia="fr-CH"/>
        </w:rPr>
        <w:drawing>
          <wp:inline distT="0" distB="0" distL="0" distR="0">
            <wp:extent cx="4859020" cy="516917"/>
            <wp:effectExtent l="19050" t="19050" r="17780" b="16510"/>
            <wp:docPr id="31" name="Image 31" descr="C:\Users\Christian\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inde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0543" cy="517079"/>
                    </a:xfrm>
                    <a:prstGeom prst="rect">
                      <a:avLst/>
                    </a:prstGeom>
                    <a:noFill/>
                    <a:ln>
                      <a:solidFill>
                        <a:schemeClr val="tx1"/>
                      </a:solidFill>
                    </a:ln>
                  </pic:spPr>
                </pic:pic>
              </a:graphicData>
            </a:graphic>
          </wp:inline>
        </w:drawing>
      </w:r>
    </w:p>
    <w:p w:rsidR="00D13102" w:rsidRPr="0055490A" w:rsidRDefault="00AC188D" w:rsidP="009C5DEF">
      <w:pPr>
        <w:ind w:left="1418" w:firstLine="283"/>
        <w:jc w:val="both"/>
      </w:pPr>
      <w:r>
        <w:t>Mais aussi un « int.TryParse », cela permet d’essayer de convertir en int 32, si cela fonctionne une variable est défini avec la valeur de l’utilisateur, si au contraire cela ne fonctionne pas alors le</w:t>
      </w:r>
      <w:r w:rsidR="00C440FD">
        <w:t xml:space="preserve"> programme ne le converti pas e</w:t>
      </w:r>
      <w:r>
        <w:t>t il sort du if.</w:t>
      </w:r>
      <w:r w:rsidR="000E44CA">
        <w:t xml:space="preserve"> Si au contraire cela fonctionne il va donc récupérer la valeur dans une variable ainsi que rendre disponible le bouton de conversion à l’utilisateur.</w:t>
      </w:r>
      <w:r w:rsidR="004B5068">
        <w:t xml:space="preserve"> (Image ci-dessous</w:t>
      </w:r>
      <w:r w:rsidR="00881DBA">
        <w:t xml:space="preserve"> pour le format binaire</w:t>
      </w:r>
      <w:r w:rsidR="004B5068">
        <w:t>)</w:t>
      </w:r>
    </w:p>
    <w:p w:rsidR="0031467C" w:rsidRDefault="0055490A" w:rsidP="0031467C">
      <w:pPr>
        <w:ind w:left="1418"/>
      </w:pPr>
      <w:r>
        <w:rPr>
          <w:noProof/>
          <w:lang w:eastAsia="fr-CH"/>
        </w:rPr>
        <w:drawing>
          <wp:inline distT="0" distB="0" distL="0" distR="0" wp14:anchorId="5682091F" wp14:editId="36028223">
            <wp:extent cx="4840101" cy="1932317"/>
            <wp:effectExtent l="19050" t="19050" r="17780" b="1079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5464" cy="1934458"/>
                    </a:xfrm>
                    <a:prstGeom prst="rect">
                      <a:avLst/>
                    </a:prstGeom>
                    <a:ln>
                      <a:solidFill>
                        <a:schemeClr val="tx1"/>
                      </a:solidFill>
                    </a:ln>
                  </pic:spPr>
                </pic:pic>
              </a:graphicData>
            </a:graphic>
          </wp:inline>
        </w:drawing>
      </w:r>
    </w:p>
    <w:p w:rsidR="004F48C5" w:rsidRPr="0031467C" w:rsidRDefault="004F48C5" w:rsidP="0031467C">
      <w:pPr>
        <w:ind w:left="1418"/>
      </w:pPr>
    </w:p>
    <w:p w:rsidR="009E6062" w:rsidRDefault="007E4679" w:rsidP="009E6062">
      <w:pPr>
        <w:pStyle w:val="Titre3"/>
      </w:pPr>
      <w:bookmarkStart w:id="32" w:name="_Toc516091171"/>
      <w:r>
        <w:lastRenderedPageBreak/>
        <w:t>C</w:t>
      </w:r>
      <w:r w:rsidR="00C028CB">
        <w:t>onversion de décimal à binaire</w:t>
      </w:r>
      <w:r w:rsidR="009E6062">
        <w:t xml:space="preserve"> avec nombre entier</w:t>
      </w:r>
      <w:r w:rsidR="009E6062" w:rsidRPr="009E6062">
        <w:t xml:space="preserve"> </w:t>
      </w:r>
      <w:r w:rsidR="00B06196">
        <w:t>signé</w:t>
      </w:r>
      <w:r w:rsidR="00C60265">
        <w:t xml:space="preserve"> entier</w:t>
      </w:r>
      <w:bookmarkEnd w:id="32"/>
    </w:p>
    <w:p w:rsidR="00763267" w:rsidRDefault="00631470" w:rsidP="009E4B55">
      <w:pPr>
        <w:spacing w:after="165"/>
        <w:ind w:left="1425" w:firstLine="276"/>
        <w:jc w:val="both"/>
      </w:pPr>
      <w:r>
        <w:t>Lorsque l’utilisa</w:t>
      </w:r>
      <w:r w:rsidR="009A2A1F">
        <w:t>teur entre le nombre qu’il veut convertir et clique sur le bouton « Convertir »</w:t>
      </w:r>
      <w:r w:rsidR="00265776">
        <w:t>, le bouton « Montrer le calcul » devient disponible afin d’afficher le calcul de conversion au complet. (</w:t>
      </w:r>
      <w:r w:rsidR="003C302A">
        <w:t>Image</w:t>
      </w:r>
      <w:r w:rsidR="00265776">
        <w:t xml:space="preserve"> ci-dessou</w:t>
      </w:r>
      <w:r w:rsidR="00E53DB7">
        <w:t>s</w:t>
      </w:r>
      <w:r w:rsidR="00265776">
        <w:t>)</w:t>
      </w:r>
    </w:p>
    <w:p w:rsidR="009A2A1F" w:rsidRDefault="0097154F" w:rsidP="004C5B95">
      <w:pPr>
        <w:spacing w:after="165"/>
        <w:ind w:left="1425"/>
      </w:pPr>
      <w:r w:rsidRPr="0097154F">
        <w:rPr>
          <w:noProof/>
          <w:lang w:eastAsia="fr-CH"/>
        </w:rPr>
        <w:drawing>
          <wp:inline distT="0" distB="0" distL="0" distR="0">
            <wp:extent cx="3097055" cy="3019425"/>
            <wp:effectExtent l="0" t="0" r="8255" b="0"/>
            <wp:docPr id="452" name="Image 452"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esktop\in2dex.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391" r="496" b="1098"/>
                    <a:stretch/>
                  </pic:blipFill>
                  <pic:spPr bwMode="auto">
                    <a:xfrm>
                      <a:off x="0" y="0"/>
                      <a:ext cx="3108240" cy="3030330"/>
                    </a:xfrm>
                    <a:prstGeom prst="rect">
                      <a:avLst/>
                    </a:prstGeom>
                    <a:noFill/>
                    <a:ln>
                      <a:noFill/>
                    </a:ln>
                    <a:extLst>
                      <a:ext uri="{53640926-AAD7-44D8-BBD7-CCE9431645EC}">
                        <a14:shadowObscured xmlns:a14="http://schemas.microsoft.com/office/drawing/2010/main"/>
                      </a:ext>
                    </a:extLst>
                  </pic:spPr>
                </pic:pic>
              </a:graphicData>
            </a:graphic>
          </wp:inline>
        </w:drawing>
      </w:r>
    </w:p>
    <w:p w:rsidR="00A73CF6" w:rsidRDefault="00597896" w:rsidP="002C5ADE">
      <w:pPr>
        <w:spacing w:after="165"/>
        <w:ind w:left="1425" w:firstLine="276"/>
        <w:jc w:val="both"/>
      </w:pPr>
      <w:r>
        <w:t>Le résultat affiché est sur 32 bits, il n’est pas obligatoire qu’il soit signé, en effet il est possible d’effectuer l’opération sans mais il est aussi possible avec, pour cela il faut allé sur « Signé » dans la barre des tâches est cliquer sur « Oui » ou « Non ».</w:t>
      </w:r>
    </w:p>
    <w:p w:rsidR="00597896" w:rsidRDefault="00A73CF6" w:rsidP="002C5ADE">
      <w:pPr>
        <w:spacing w:after="165"/>
        <w:ind w:left="1425" w:firstLine="276"/>
        <w:jc w:val="both"/>
      </w:pPr>
      <w:r>
        <w:t>Pour la conversion sans le nombre entré est divisé pa</w:t>
      </w:r>
      <w:r w:rsidR="00FC4CE3">
        <w:t>r deux, si le chiffre est impaire alors le reste qui n’est autre que le surplus empêchant la division par deux sans que cela devienne un chiffre à virgule est stocké dans un tableau, le résultat de la division est aussi stocké dans un second tableau et cela est fait en boucle, s’ils sont stockés dans un tableau chacun c’est pour pouvoir les récupérer lorsque l’on veut affiché le calcul.</w:t>
      </w:r>
      <w:r w:rsidR="007D4913">
        <w:t xml:space="preserve"> (Image démontrant comment est affiché le calcul)</w:t>
      </w:r>
    </w:p>
    <w:p w:rsidR="007D4913" w:rsidRDefault="00404691" w:rsidP="002C5ADE">
      <w:pPr>
        <w:spacing w:after="165"/>
        <w:ind w:left="1425" w:firstLine="276"/>
        <w:jc w:val="both"/>
      </w:pPr>
      <w:r w:rsidRPr="00404691">
        <w:rPr>
          <w:noProof/>
          <w:lang w:eastAsia="fr-CH"/>
        </w:rPr>
        <w:lastRenderedPageBreak/>
        <w:drawing>
          <wp:inline distT="0" distB="0" distL="0" distR="0">
            <wp:extent cx="4191000" cy="3687923"/>
            <wp:effectExtent l="0" t="0" r="0" b="8255"/>
            <wp:docPr id="26" name="Image 26"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in2dex.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25" r="328" b="498"/>
                    <a:stretch/>
                  </pic:blipFill>
                  <pic:spPr bwMode="auto">
                    <a:xfrm>
                      <a:off x="0" y="0"/>
                      <a:ext cx="4210361" cy="3704960"/>
                    </a:xfrm>
                    <a:prstGeom prst="rect">
                      <a:avLst/>
                    </a:prstGeom>
                    <a:noFill/>
                    <a:ln>
                      <a:noFill/>
                    </a:ln>
                    <a:extLst>
                      <a:ext uri="{53640926-AAD7-44D8-BBD7-CCE9431645EC}">
                        <a14:shadowObscured xmlns:a14="http://schemas.microsoft.com/office/drawing/2010/main"/>
                      </a:ext>
                    </a:extLst>
                  </pic:spPr>
                </pic:pic>
              </a:graphicData>
            </a:graphic>
          </wp:inline>
        </w:drawing>
      </w:r>
    </w:p>
    <w:p w:rsidR="002F61BF" w:rsidRDefault="002F61BF" w:rsidP="002C5ADE">
      <w:pPr>
        <w:spacing w:after="165"/>
        <w:ind w:left="1425" w:firstLine="276"/>
        <w:jc w:val="both"/>
      </w:pPr>
      <w:r>
        <w:t>Si l’utilisateur choisi de convertir un nombre signé cela ne s’arrête pas là, si le nombre est positif alors cela ne change pas, cependant s’il est négatif alors il va effectuer d’autre opérations en plus, il va donc convertir en binaire positif, mais par la suite il va inverser les « 0 » et les « 1 » et ajouter un bits au tout début. (Exemple de résultat en binaire négatif ci-dessous)</w:t>
      </w:r>
    </w:p>
    <w:p w:rsidR="002F61BF" w:rsidRDefault="002F61BF" w:rsidP="002C5ADE">
      <w:pPr>
        <w:spacing w:after="165"/>
        <w:ind w:left="1425" w:firstLine="276"/>
        <w:jc w:val="both"/>
      </w:pPr>
      <w:r w:rsidRPr="002F61BF">
        <w:rPr>
          <w:noProof/>
          <w:lang w:eastAsia="fr-CH"/>
        </w:rPr>
        <w:drawing>
          <wp:inline distT="0" distB="0" distL="0" distR="0">
            <wp:extent cx="3401929" cy="3314700"/>
            <wp:effectExtent l="0" t="0" r="8255" b="0"/>
            <wp:docPr id="27" name="Image 27"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esktop\in2dex.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380" cy="3321959"/>
                    </a:xfrm>
                    <a:prstGeom prst="rect">
                      <a:avLst/>
                    </a:prstGeom>
                    <a:noFill/>
                    <a:ln>
                      <a:noFill/>
                    </a:ln>
                  </pic:spPr>
                </pic:pic>
              </a:graphicData>
            </a:graphic>
          </wp:inline>
        </w:drawing>
      </w:r>
    </w:p>
    <w:p w:rsidR="0095478A" w:rsidRPr="00763267" w:rsidRDefault="0095478A" w:rsidP="002C5ADE">
      <w:pPr>
        <w:spacing w:after="165"/>
        <w:ind w:left="1425" w:firstLine="276"/>
        <w:jc w:val="both"/>
      </w:pPr>
      <w:r>
        <w:lastRenderedPageBreak/>
        <w:t>L’affichage du calcul ne fonctionne pas pour les nombre signé négatif</w:t>
      </w:r>
      <w:r w:rsidR="00343443">
        <w:t xml:space="preserve"> et</w:t>
      </w:r>
      <w:r>
        <w:t xml:space="preserve"> la conversion de décimal signé négatif en octal ne fonctionne pas</w:t>
      </w:r>
      <w:r w:rsidR="00891C8D">
        <w:t>.</w:t>
      </w:r>
    </w:p>
    <w:p w:rsidR="00B06196" w:rsidRDefault="009E6062" w:rsidP="00B06196">
      <w:pPr>
        <w:pStyle w:val="Titre3"/>
      </w:pPr>
      <w:bookmarkStart w:id="33" w:name="_Toc516091172"/>
      <w:r>
        <w:t>Conversion de décimal à binaire avec nombre à virgule</w:t>
      </w:r>
      <w:bookmarkEnd w:id="33"/>
    </w:p>
    <w:p w:rsidR="0031467C" w:rsidRPr="0031467C" w:rsidRDefault="002A535B" w:rsidP="002A535B">
      <w:pPr>
        <w:ind w:left="1418" w:firstLine="283"/>
        <w:jc w:val="both"/>
      </w:pPr>
      <w:r>
        <w:t>Concernant la conversion de décimal à binaire avec virgule, il est possible d’effectuer cette conversion en non signé, la valeur après la virgule est multiplié par 2 jusqu’à ce qu’il n’y ait plus rien après la virgule, ce qui dépasse de la virgule est retenu dans un tableau afin d’afficher le résultat à l’utilisateur.</w:t>
      </w:r>
    </w:p>
    <w:p w:rsidR="00C028CB" w:rsidRDefault="00C028CB" w:rsidP="00AB5676">
      <w:pPr>
        <w:pStyle w:val="Titre3"/>
      </w:pPr>
      <w:bookmarkStart w:id="34" w:name="_Toc516091173"/>
      <w:r>
        <w:t>Conversion de décimal à octal</w:t>
      </w:r>
      <w:r w:rsidR="009E6062">
        <w:t xml:space="preserve"> avec nombre entier</w:t>
      </w:r>
      <w:bookmarkEnd w:id="34"/>
    </w:p>
    <w:p w:rsidR="003122C6" w:rsidRPr="003122C6" w:rsidRDefault="00BA54D1" w:rsidP="00BA54D1">
      <w:pPr>
        <w:spacing w:after="165"/>
        <w:ind w:left="1425" w:firstLine="276"/>
      </w:pPr>
      <w:r>
        <w:t xml:space="preserve">Le fonctionnement est le même que celui de décimal à binaire à quelque exceptions près, tout d’abords </w:t>
      </w:r>
      <w:r w:rsidR="00BD0C57">
        <w:t xml:space="preserve">la division se fait par 8, le résulta et le reste empêchant le résultat d’être un chiffre qui ne soit pas à virgule est </w:t>
      </w:r>
      <w:r w:rsidR="00817E65">
        <w:t>retenu dans un tableau chacun</w:t>
      </w:r>
      <w:r w:rsidR="008E0645">
        <w:t xml:space="preserve"> pour être affiché à l’utilisateur lorsque celui-ci ve</w:t>
      </w:r>
      <w:r w:rsidR="001906CD">
        <w:t>ut afficher le calcul en entier.</w:t>
      </w:r>
    </w:p>
    <w:p w:rsidR="00B661E4" w:rsidRDefault="00B661E4" w:rsidP="00B661E4">
      <w:pPr>
        <w:pStyle w:val="Titre3"/>
      </w:pPr>
      <w:bookmarkStart w:id="35" w:name="_Toc516091174"/>
      <w:r>
        <w:t>Conversion de binaire à décimal avec nombre entier</w:t>
      </w:r>
      <w:bookmarkEnd w:id="35"/>
    </w:p>
    <w:p w:rsidR="0031467C" w:rsidRDefault="00074737" w:rsidP="00155455">
      <w:pPr>
        <w:ind w:left="1418" w:firstLine="283"/>
        <w:jc w:val="both"/>
      </w:pPr>
      <w:r>
        <w:t xml:space="preserve">Pour cette conversion </w:t>
      </w:r>
      <w:r w:rsidR="00EE042E">
        <w:t>une boucle effectue l’opération, elle permet à chaque fois d’</w:t>
      </w:r>
      <w:r w:rsidR="00342A6D">
        <w:t>effectuer, Pour le calcul il s’agit de ce que contient la table (soit 0 ou 1) multiplier par 2 à la puissance de la position dans la table, donc si le bit est à 0 le résultat sera de 0 quoi qu’il arrive pour cette multiplication, s’il s’agit du 4</w:t>
      </w:r>
      <w:r w:rsidR="00342A6D" w:rsidRPr="00342A6D">
        <w:rPr>
          <w:vertAlign w:val="superscript"/>
        </w:rPr>
        <w:t>ème</w:t>
      </w:r>
      <w:r w:rsidR="00342A6D">
        <w:t xml:space="preserve"> bit cela signifie que le 2 sera à la puissance de 4 pour ainsi à la fin additionner chacun des résultats. (Image concernant cette conversion ci-dessous)</w:t>
      </w:r>
    </w:p>
    <w:p w:rsidR="00023094" w:rsidRPr="0031467C" w:rsidRDefault="00023094" w:rsidP="00CE1526">
      <w:pPr>
        <w:ind w:left="1418"/>
        <w:jc w:val="both"/>
      </w:pPr>
      <w:r w:rsidRPr="00023094">
        <w:rPr>
          <w:noProof/>
          <w:lang w:eastAsia="fr-CH"/>
        </w:rPr>
        <w:drawing>
          <wp:inline distT="0" distB="0" distL="0" distR="0">
            <wp:extent cx="4787265" cy="1634114"/>
            <wp:effectExtent l="19050" t="19050" r="13335" b="23495"/>
            <wp:docPr id="30" name="Image 30" descr="C:\Users\Christian\Desktop\in2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in2dex.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6797" cy="1647608"/>
                    </a:xfrm>
                    <a:prstGeom prst="rect">
                      <a:avLst/>
                    </a:prstGeom>
                    <a:noFill/>
                    <a:ln>
                      <a:solidFill>
                        <a:schemeClr val="tx1"/>
                      </a:solidFill>
                    </a:ln>
                  </pic:spPr>
                </pic:pic>
              </a:graphicData>
            </a:graphic>
          </wp:inline>
        </w:drawing>
      </w:r>
    </w:p>
    <w:p w:rsidR="00B661E4" w:rsidRDefault="00B661E4" w:rsidP="00B661E4">
      <w:pPr>
        <w:pStyle w:val="Titre3"/>
      </w:pPr>
      <w:bookmarkStart w:id="36" w:name="_Toc516091175"/>
      <w:r>
        <w:t>Conversion de binaire à octal avec nombre entier</w:t>
      </w:r>
      <w:bookmarkEnd w:id="36"/>
    </w:p>
    <w:p w:rsidR="00290363" w:rsidRDefault="00290363" w:rsidP="00117E54">
      <w:pPr>
        <w:ind w:left="1418" w:firstLine="283"/>
        <w:jc w:val="both"/>
      </w:pPr>
      <w:r>
        <w:t>Le fonctionnement est similaire à celui de décimal à binaire, cependant la particularité avec l’octal est qu’il faut regrouper par groupe de 3 bits, voici un tableau pour mieux comprendre cela :</w:t>
      </w:r>
    </w:p>
    <w:tbl>
      <w:tblPr>
        <w:tblStyle w:val="Grilledutableau"/>
        <w:tblW w:w="7649" w:type="dxa"/>
        <w:tblInd w:w="1418" w:type="dxa"/>
        <w:tblLook w:val="04A0" w:firstRow="1" w:lastRow="0" w:firstColumn="1" w:lastColumn="0" w:noHBand="0" w:noVBand="1"/>
      </w:tblPr>
      <w:tblGrid>
        <w:gridCol w:w="1259"/>
        <w:gridCol w:w="710"/>
        <w:gridCol w:w="710"/>
        <w:gridCol w:w="710"/>
        <w:gridCol w:w="710"/>
        <w:gridCol w:w="710"/>
        <w:gridCol w:w="710"/>
        <w:gridCol w:w="710"/>
        <w:gridCol w:w="710"/>
        <w:gridCol w:w="710"/>
      </w:tblGrid>
      <w:tr w:rsidR="00290363" w:rsidTr="00A43638">
        <w:tc>
          <w:tcPr>
            <w:tcW w:w="1259" w:type="dxa"/>
          </w:tcPr>
          <w:p w:rsidR="00290363" w:rsidRDefault="00290363" w:rsidP="00A43638">
            <w:r>
              <w:t>Puissance de 2</w:t>
            </w:r>
          </w:p>
        </w:tc>
        <w:tc>
          <w:tcPr>
            <w:tcW w:w="710" w:type="dxa"/>
            <w:vAlign w:val="center"/>
          </w:tcPr>
          <w:p w:rsidR="00290363" w:rsidRDefault="00290363" w:rsidP="00A43638">
            <w:pPr>
              <w:jc w:val="center"/>
            </w:pPr>
            <w:r>
              <w:t>2</w:t>
            </w:r>
            <w:r w:rsidRPr="00634091">
              <w:rPr>
                <w:vertAlign w:val="superscript"/>
              </w:rPr>
              <w:t>2</w:t>
            </w:r>
          </w:p>
        </w:tc>
        <w:tc>
          <w:tcPr>
            <w:tcW w:w="710" w:type="dxa"/>
            <w:vAlign w:val="center"/>
          </w:tcPr>
          <w:p w:rsidR="00290363" w:rsidRDefault="00290363" w:rsidP="00A43638">
            <w:pPr>
              <w:jc w:val="center"/>
            </w:pPr>
            <w:r>
              <w:t>2</w:t>
            </w:r>
            <w:r w:rsidRPr="00634091">
              <w:rPr>
                <w:vertAlign w:val="superscript"/>
              </w:rPr>
              <w:t>1</w:t>
            </w:r>
          </w:p>
        </w:tc>
        <w:tc>
          <w:tcPr>
            <w:tcW w:w="710" w:type="dxa"/>
            <w:vAlign w:val="center"/>
          </w:tcPr>
          <w:p w:rsidR="00290363" w:rsidRDefault="00290363" w:rsidP="00A43638">
            <w:pPr>
              <w:jc w:val="center"/>
            </w:pPr>
            <w:r>
              <w:t>2</w:t>
            </w:r>
            <w:r w:rsidRPr="00634091">
              <w:rPr>
                <w:vertAlign w:val="superscript"/>
              </w:rPr>
              <w:t>0</w:t>
            </w:r>
          </w:p>
        </w:tc>
        <w:tc>
          <w:tcPr>
            <w:tcW w:w="710" w:type="dxa"/>
            <w:vAlign w:val="center"/>
          </w:tcPr>
          <w:p w:rsidR="00290363" w:rsidRDefault="00290363" w:rsidP="00A43638">
            <w:pPr>
              <w:jc w:val="center"/>
            </w:pPr>
            <w:r>
              <w:t>2</w:t>
            </w:r>
            <w:r w:rsidRPr="00634091">
              <w:rPr>
                <w:vertAlign w:val="superscript"/>
              </w:rPr>
              <w:t>2</w:t>
            </w:r>
          </w:p>
        </w:tc>
        <w:tc>
          <w:tcPr>
            <w:tcW w:w="710" w:type="dxa"/>
            <w:vAlign w:val="center"/>
          </w:tcPr>
          <w:p w:rsidR="00290363" w:rsidRDefault="00290363" w:rsidP="00A43638">
            <w:pPr>
              <w:jc w:val="center"/>
            </w:pPr>
            <w:r>
              <w:t>2</w:t>
            </w:r>
            <w:r w:rsidRPr="00634091">
              <w:rPr>
                <w:vertAlign w:val="superscript"/>
              </w:rPr>
              <w:t>1</w:t>
            </w:r>
          </w:p>
        </w:tc>
        <w:tc>
          <w:tcPr>
            <w:tcW w:w="710" w:type="dxa"/>
            <w:vAlign w:val="center"/>
          </w:tcPr>
          <w:p w:rsidR="00290363" w:rsidRDefault="00290363" w:rsidP="00A43638">
            <w:pPr>
              <w:jc w:val="center"/>
            </w:pPr>
            <w:r>
              <w:t>2</w:t>
            </w:r>
            <w:r w:rsidRPr="00634091">
              <w:rPr>
                <w:vertAlign w:val="superscript"/>
              </w:rPr>
              <w:t>0</w:t>
            </w:r>
          </w:p>
        </w:tc>
        <w:tc>
          <w:tcPr>
            <w:tcW w:w="710" w:type="dxa"/>
          </w:tcPr>
          <w:p w:rsidR="00290363" w:rsidRDefault="00290363" w:rsidP="00A43638">
            <w:pPr>
              <w:jc w:val="center"/>
            </w:pPr>
            <w:r>
              <w:t>2</w:t>
            </w:r>
            <w:r w:rsidRPr="00634091">
              <w:rPr>
                <w:vertAlign w:val="superscript"/>
              </w:rPr>
              <w:t>2</w:t>
            </w:r>
          </w:p>
        </w:tc>
        <w:tc>
          <w:tcPr>
            <w:tcW w:w="710" w:type="dxa"/>
          </w:tcPr>
          <w:p w:rsidR="00290363" w:rsidRDefault="00290363" w:rsidP="00A43638">
            <w:pPr>
              <w:jc w:val="center"/>
            </w:pPr>
            <w:r>
              <w:t>2</w:t>
            </w:r>
            <w:r w:rsidRPr="00634091">
              <w:rPr>
                <w:vertAlign w:val="superscript"/>
              </w:rPr>
              <w:t>1</w:t>
            </w:r>
          </w:p>
        </w:tc>
        <w:tc>
          <w:tcPr>
            <w:tcW w:w="710" w:type="dxa"/>
          </w:tcPr>
          <w:p w:rsidR="00290363" w:rsidRDefault="00290363" w:rsidP="00A43638">
            <w:pPr>
              <w:jc w:val="center"/>
            </w:pPr>
            <w:r>
              <w:t>2</w:t>
            </w:r>
            <w:r w:rsidRPr="00634091">
              <w:rPr>
                <w:vertAlign w:val="superscript"/>
              </w:rPr>
              <w:t>0</w:t>
            </w:r>
          </w:p>
        </w:tc>
      </w:tr>
      <w:tr w:rsidR="00290363" w:rsidTr="00A43638">
        <w:tc>
          <w:tcPr>
            <w:tcW w:w="1259" w:type="dxa"/>
          </w:tcPr>
          <w:p w:rsidR="00290363" w:rsidRDefault="00290363" w:rsidP="00A43638">
            <w:r>
              <w:t>En binaire</w:t>
            </w:r>
          </w:p>
        </w:tc>
        <w:tc>
          <w:tcPr>
            <w:tcW w:w="710" w:type="dxa"/>
            <w:vAlign w:val="center"/>
          </w:tcPr>
          <w:p w:rsidR="00290363" w:rsidRDefault="00290363" w:rsidP="00A43638">
            <w:pPr>
              <w:jc w:val="center"/>
            </w:pPr>
            <w:r>
              <w:t>1</w:t>
            </w:r>
          </w:p>
        </w:tc>
        <w:tc>
          <w:tcPr>
            <w:tcW w:w="710" w:type="dxa"/>
            <w:vAlign w:val="center"/>
          </w:tcPr>
          <w:p w:rsidR="00290363" w:rsidRDefault="00290363" w:rsidP="00A43638">
            <w:pPr>
              <w:jc w:val="center"/>
            </w:pPr>
            <w:r>
              <w:t>0</w:t>
            </w:r>
          </w:p>
        </w:tc>
        <w:tc>
          <w:tcPr>
            <w:tcW w:w="710" w:type="dxa"/>
            <w:vAlign w:val="center"/>
          </w:tcPr>
          <w:p w:rsidR="00290363" w:rsidRDefault="00290363" w:rsidP="00A43638">
            <w:pPr>
              <w:jc w:val="center"/>
            </w:pPr>
            <w:r>
              <w:t>0</w:t>
            </w:r>
          </w:p>
        </w:tc>
        <w:tc>
          <w:tcPr>
            <w:tcW w:w="710" w:type="dxa"/>
            <w:vAlign w:val="center"/>
          </w:tcPr>
          <w:p w:rsidR="00290363" w:rsidRDefault="00290363" w:rsidP="00A43638">
            <w:pPr>
              <w:jc w:val="center"/>
            </w:pPr>
            <w:r>
              <w:t>0</w:t>
            </w:r>
          </w:p>
        </w:tc>
        <w:tc>
          <w:tcPr>
            <w:tcW w:w="710" w:type="dxa"/>
            <w:vAlign w:val="center"/>
          </w:tcPr>
          <w:p w:rsidR="00290363" w:rsidRDefault="00290363" w:rsidP="00A43638">
            <w:pPr>
              <w:jc w:val="center"/>
            </w:pPr>
            <w:r>
              <w:t>0</w:t>
            </w:r>
          </w:p>
        </w:tc>
        <w:tc>
          <w:tcPr>
            <w:tcW w:w="710" w:type="dxa"/>
            <w:vAlign w:val="center"/>
          </w:tcPr>
          <w:p w:rsidR="00290363" w:rsidRDefault="00290363" w:rsidP="00A43638">
            <w:pPr>
              <w:jc w:val="center"/>
            </w:pPr>
            <w:r>
              <w:t>1</w:t>
            </w:r>
          </w:p>
        </w:tc>
        <w:tc>
          <w:tcPr>
            <w:tcW w:w="710" w:type="dxa"/>
          </w:tcPr>
          <w:p w:rsidR="00290363" w:rsidRDefault="00290363" w:rsidP="00A43638">
            <w:pPr>
              <w:jc w:val="center"/>
            </w:pPr>
            <w:r>
              <w:t>0</w:t>
            </w:r>
          </w:p>
        </w:tc>
        <w:tc>
          <w:tcPr>
            <w:tcW w:w="710" w:type="dxa"/>
          </w:tcPr>
          <w:p w:rsidR="00290363" w:rsidRDefault="00290363" w:rsidP="00A43638">
            <w:pPr>
              <w:jc w:val="center"/>
            </w:pPr>
            <w:r>
              <w:t>1</w:t>
            </w:r>
          </w:p>
        </w:tc>
        <w:tc>
          <w:tcPr>
            <w:tcW w:w="710" w:type="dxa"/>
          </w:tcPr>
          <w:p w:rsidR="00290363" w:rsidRDefault="00290363" w:rsidP="00A43638">
            <w:pPr>
              <w:jc w:val="center"/>
            </w:pPr>
            <w:r>
              <w:t>0</w:t>
            </w:r>
          </w:p>
        </w:tc>
      </w:tr>
      <w:tr w:rsidR="00290363" w:rsidTr="00A43638">
        <w:tc>
          <w:tcPr>
            <w:tcW w:w="1259" w:type="dxa"/>
          </w:tcPr>
          <w:p w:rsidR="00290363" w:rsidRDefault="00290363" w:rsidP="00A43638">
            <w:r>
              <w:t>En octal</w:t>
            </w:r>
          </w:p>
        </w:tc>
        <w:tc>
          <w:tcPr>
            <w:tcW w:w="2130" w:type="dxa"/>
            <w:gridSpan w:val="3"/>
            <w:vAlign w:val="center"/>
          </w:tcPr>
          <w:p w:rsidR="00290363" w:rsidRDefault="00290363" w:rsidP="00A43638">
            <w:pPr>
              <w:jc w:val="center"/>
            </w:pPr>
            <w:r>
              <w:t>4</w:t>
            </w:r>
          </w:p>
        </w:tc>
        <w:tc>
          <w:tcPr>
            <w:tcW w:w="2130" w:type="dxa"/>
            <w:gridSpan w:val="3"/>
            <w:vAlign w:val="center"/>
          </w:tcPr>
          <w:p w:rsidR="00290363" w:rsidRDefault="00290363" w:rsidP="00A43638">
            <w:pPr>
              <w:jc w:val="center"/>
            </w:pPr>
            <w:r>
              <w:t>1</w:t>
            </w:r>
          </w:p>
        </w:tc>
        <w:tc>
          <w:tcPr>
            <w:tcW w:w="2130" w:type="dxa"/>
            <w:gridSpan w:val="3"/>
          </w:tcPr>
          <w:p w:rsidR="00290363" w:rsidRDefault="00290363" w:rsidP="00A43638">
            <w:pPr>
              <w:jc w:val="center"/>
            </w:pPr>
            <w:r>
              <w:t>2</w:t>
            </w:r>
          </w:p>
        </w:tc>
      </w:tr>
      <w:tr w:rsidR="00290363" w:rsidTr="00A43638">
        <w:tc>
          <w:tcPr>
            <w:tcW w:w="1259" w:type="dxa"/>
          </w:tcPr>
          <w:p w:rsidR="00290363" w:rsidRDefault="00290363" w:rsidP="00A43638">
            <w:r>
              <w:t>Total en octal</w:t>
            </w:r>
          </w:p>
        </w:tc>
        <w:tc>
          <w:tcPr>
            <w:tcW w:w="6390" w:type="dxa"/>
            <w:gridSpan w:val="9"/>
            <w:vAlign w:val="center"/>
          </w:tcPr>
          <w:p w:rsidR="00290363" w:rsidRDefault="00290363" w:rsidP="00A43638">
            <w:pPr>
              <w:jc w:val="center"/>
            </w:pPr>
            <w:r>
              <w:t>412</w:t>
            </w:r>
          </w:p>
        </w:tc>
      </w:tr>
    </w:tbl>
    <w:p w:rsidR="0031467C" w:rsidRPr="0031467C" w:rsidRDefault="00290363" w:rsidP="00895F48">
      <w:pPr>
        <w:ind w:left="1418" w:firstLine="283"/>
        <w:jc w:val="both"/>
      </w:pPr>
      <w:r>
        <w:lastRenderedPageBreak/>
        <w:t>Comme pour le binaire chaque résultat est gardé dans un tableau pour pouvoir les afficher.</w:t>
      </w:r>
    </w:p>
    <w:p w:rsidR="00D611A4" w:rsidRDefault="00D611A4" w:rsidP="005762A2">
      <w:pPr>
        <w:pStyle w:val="Titre2"/>
      </w:pPr>
      <w:bookmarkStart w:id="37" w:name="_Toc516091176"/>
      <w:r>
        <w:t>Dossier de réalisation</w:t>
      </w:r>
      <w:bookmarkEnd w:id="37"/>
    </w:p>
    <w:p w:rsidR="00D611A4" w:rsidRDefault="00D611A4" w:rsidP="00D611A4">
      <w:pPr>
        <w:pStyle w:val="Titre3"/>
      </w:pPr>
      <w:bookmarkStart w:id="38" w:name="_Toc516091177"/>
      <w:r>
        <w:t xml:space="preserve">Logiciels </w:t>
      </w:r>
      <w:r w:rsidR="005762A2">
        <w:t>nécessaire</w:t>
      </w:r>
      <w:bookmarkEnd w:id="38"/>
    </w:p>
    <w:p w:rsidR="00D611A4" w:rsidRDefault="009E1810" w:rsidP="00966E97">
      <w:pPr>
        <w:ind w:left="1418" w:firstLine="283"/>
        <w:jc w:val="both"/>
      </w:pPr>
      <w:r>
        <w:t>Microsoft Visual Studio 2017</w:t>
      </w:r>
      <w:r w:rsidR="00565D09">
        <w:t>, cependant la version de visual studio avec la version de NET Framework 4.5.2 est nécessaire, sans cela le programme ne peut se lancer</w:t>
      </w:r>
      <w:r w:rsidR="006C4D23">
        <w:t>.</w:t>
      </w:r>
    </w:p>
    <w:p w:rsidR="00D611A4" w:rsidRDefault="00D611A4" w:rsidP="00175D9D">
      <w:pPr>
        <w:pStyle w:val="Titre1"/>
      </w:pPr>
      <w:bookmarkStart w:id="39" w:name="_Toc516091178"/>
      <w:r>
        <w:t>Tests</w:t>
      </w:r>
      <w:bookmarkEnd w:id="39"/>
    </w:p>
    <w:p w:rsidR="00D611A4" w:rsidRDefault="00D611A4" w:rsidP="002E42CC">
      <w:pPr>
        <w:pStyle w:val="Corpsdetexte"/>
        <w:ind w:left="369"/>
      </w:pPr>
    </w:p>
    <w:p w:rsidR="00D611A4" w:rsidRDefault="00D611A4" w:rsidP="00243713">
      <w:pPr>
        <w:pStyle w:val="Titre2"/>
      </w:pPr>
      <w:bookmarkStart w:id="40" w:name="_Toc516091179"/>
      <w:r>
        <w:t>Dossier des tests</w:t>
      </w:r>
      <w:bookmarkEnd w:id="40"/>
    </w:p>
    <w:tbl>
      <w:tblPr>
        <w:tblStyle w:val="Grilledutableau"/>
        <w:tblW w:w="0" w:type="auto"/>
        <w:tblInd w:w="992" w:type="dxa"/>
        <w:tblLook w:val="04A0" w:firstRow="1" w:lastRow="0" w:firstColumn="1" w:lastColumn="0" w:noHBand="0" w:noVBand="1"/>
      </w:tblPr>
      <w:tblGrid>
        <w:gridCol w:w="4092"/>
        <w:gridCol w:w="3978"/>
      </w:tblGrid>
      <w:tr w:rsidR="00753CB0" w:rsidRPr="00753CB0" w:rsidTr="00A43638">
        <w:tc>
          <w:tcPr>
            <w:tcW w:w="4092" w:type="dxa"/>
            <w:tcBorders>
              <w:top w:val="nil"/>
              <w:left w:val="nil"/>
              <w:bottom w:val="single" w:sz="12" w:space="0" w:color="36AC8D"/>
              <w:right w:val="nil"/>
            </w:tcBorders>
          </w:tcPr>
          <w:p w:rsidR="00753CB0" w:rsidRPr="00753CB0" w:rsidRDefault="00753CB0" w:rsidP="003510A6">
            <w:pPr>
              <w:spacing w:after="120" w:line="259" w:lineRule="auto"/>
              <w:jc w:val="both"/>
              <w:rPr>
                <w:rFonts w:eastAsiaTheme="minorHAnsi" w:cstheme="minorBidi"/>
                <w:b/>
                <w:sz w:val="22"/>
                <w:szCs w:val="22"/>
              </w:rPr>
            </w:pPr>
            <w:r w:rsidRPr="00753CB0">
              <w:rPr>
                <w:rFonts w:eastAsiaTheme="minorHAnsi" w:cstheme="minorBidi"/>
                <w:b/>
                <w:sz w:val="22"/>
                <w:szCs w:val="22"/>
              </w:rPr>
              <w:t>Test</w:t>
            </w:r>
            <w:r w:rsidR="003510A6">
              <w:rPr>
                <w:rFonts w:eastAsiaTheme="minorHAnsi" w:cstheme="minorBidi"/>
                <w:b/>
                <w:sz w:val="22"/>
                <w:szCs w:val="22"/>
              </w:rPr>
              <w:t>s</w:t>
            </w:r>
            <w:r w:rsidRPr="00753CB0">
              <w:rPr>
                <w:rFonts w:eastAsiaTheme="minorHAnsi" w:cstheme="minorBidi"/>
                <w:b/>
                <w:sz w:val="22"/>
                <w:szCs w:val="22"/>
              </w:rPr>
              <w:t xml:space="preserve"> </w:t>
            </w:r>
            <w:r w:rsidR="003510A6">
              <w:rPr>
                <w:rFonts w:eastAsiaTheme="minorHAnsi" w:cstheme="minorBidi"/>
                <w:b/>
                <w:sz w:val="22"/>
                <w:szCs w:val="22"/>
              </w:rPr>
              <w:t>effectués</w:t>
            </w:r>
          </w:p>
        </w:tc>
        <w:tc>
          <w:tcPr>
            <w:tcW w:w="3978" w:type="dxa"/>
            <w:tcBorders>
              <w:top w:val="nil"/>
              <w:left w:val="nil"/>
              <w:bottom w:val="single" w:sz="12" w:space="0" w:color="36AC8D"/>
              <w:right w:val="nil"/>
            </w:tcBorders>
          </w:tcPr>
          <w:p w:rsidR="00753CB0" w:rsidRPr="00753CB0" w:rsidRDefault="003510A6" w:rsidP="00753CB0">
            <w:pPr>
              <w:spacing w:after="120" w:line="259" w:lineRule="auto"/>
              <w:jc w:val="both"/>
              <w:rPr>
                <w:rFonts w:eastAsiaTheme="minorHAnsi" w:cstheme="minorBidi"/>
                <w:b/>
                <w:sz w:val="22"/>
                <w:szCs w:val="22"/>
              </w:rPr>
            </w:pPr>
            <w:r>
              <w:rPr>
                <w:rFonts w:eastAsiaTheme="minorHAnsi" w:cstheme="minorBidi"/>
                <w:b/>
                <w:sz w:val="22"/>
                <w:szCs w:val="22"/>
              </w:rPr>
              <w:t>Résultat</w:t>
            </w:r>
          </w:p>
        </w:tc>
      </w:tr>
      <w:tr w:rsidR="00753CB0" w:rsidRPr="00753CB0" w:rsidTr="00A43638">
        <w:tc>
          <w:tcPr>
            <w:tcW w:w="4092" w:type="dxa"/>
            <w:tcBorders>
              <w:top w:val="single" w:sz="12" w:space="0" w:color="36AC8D"/>
              <w:left w:val="nil"/>
              <w:bottom w:val="nil"/>
              <w:right w:val="single" w:sz="6" w:space="0" w:color="36AC8D"/>
            </w:tcBorders>
            <w:shd w:val="clear" w:color="auto" w:fill="C8EEE4"/>
          </w:tcPr>
          <w:p w:rsidR="00753CB0" w:rsidRPr="00753CB0" w:rsidRDefault="00BF4EC6" w:rsidP="00753CB0">
            <w:pPr>
              <w:spacing w:after="120" w:line="259" w:lineRule="auto"/>
              <w:rPr>
                <w:rFonts w:eastAsiaTheme="minorHAnsi" w:cstheme="minorBidi"/>
                <w:sz w:val="22"/>
                <w:szCs w:val="22"/>
              </w:rPr>
            </w:pPr>
            <w:r>
              <w:rPr>
                <w:rFonts w:eastAsiaTheme="minorHAnsi" w:cstheme="minorBidi"/>
                <w:sz w:val="22"/>
                <w:szCs w:val="22"/>
              </w:rPr>
              <w:t>Conversion de décimal à binaire</w:t>
            </w:r>
            <w:r w:rsidR="00501F5E">
              <w:rPr>
                <w:rFonts w:eastAsiaTheme="minorHAnsi" w:cstheme="minorBidi"/>
                <w:sz w:val="22"/>
                <w:szCs w:val="22"/>
              </w:rPr>
              <w:t xml:space="preserve"> avec des lettres ou non plus grand que ce qui est prévu</w:t>
            </w:r>
          </w:p>
        </w:tc>
        <w:tc>
          <w:tcPr>
            <w:tcW w:w="3978" w:type="dxa"/>
            <w:tcBorders>
              <w:top w:val="single" w:sz="12" w:space="0" w:color="36AC8D"/>
              <w:left w:val="single" w:sz="6" w:space="0" w:color="36AC8D"/>
              <w:bottom w:val="nil"/>
              <w:right w:val="nil"/>
            </w:tcBorders>
            <w:shd w:val="clear" w:color="auto" w:fill="C8EEE4"/>
          </w:tcPr>
          <w:p w:rsidR="00753CB0" w:rsidRPr="00753CB0" w:rsidRDefault="00322A25" w:rsidP="00322A25">
            <w:pPr>
              <w:spacing w:after="120" w:line="259" w:lineRule="auto"/>
              <w:rPr>
                <w:rFonts w:eastAsiaTheme="minorHAnsi" w:cstheme="minorBidi"/>
                <w:sz w:val="22"/>
                <w:szCs w:val="22"/>
              </w:rPr>
            </w:pPr>
            <w:r>
              <w:rPr>
                <w:rFonts w:eastAsiaTheme="minorHAnsi" w:cstheme="minorBidi"/>
                <w:sz w:val="22"/>
                <w:szCs w:val="22"/>
              </w:rPr>
              <w:t>Le progr</w:t>
            </w:r>
            <w:r w:rsidR="00C908AE">
              <w:rPr>
                <w:rFonts w:eastAsiaTheme="minorHAnsi" w:cstheme="minorBidi"/>
                <w:sz w:val="22"/>
                <w:szCs w:val="22"/>
              </w:rPr>
              <w:t xml:space="preserve">amme </w:t>
            </w:r>
            <w:r>
              <w:rPr>
                <w:rFonts w:eastAsiaTheme="minorHAnsi" w:cstheme="minorBidi"/>
                <w:sz w:val="22"/>
                <w:szCs w:val="22"/>
              </w:rPr>
              <w:t xml:space="preserve">empêche la conversion </w:t>
            </w:r>
          </w:p>
        </w:tc>
      </w:tr>
      <w:tr w:rsidR="00753CB0" w:rsidRPr="00753CB0" w:rsidTr="00A43638">
        <w:tc>
          <w:tcPr>
            <w:tcW w:w="4092" w:type="dxa"/>
            <w:tcBorders>
              <w:top w:val="nil"/>
              <w:left w:val="nil"/>
              <w:bottom w:val="nil"/>
              <w:right w:val="single" w:sz="6" w:space="0" w:color="36AC8D"/>
            </w:tcBorders>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Vérifier les limites possibles concernant la taille des calculs ou des nombres</w:t>
            </w:r>
          </w:p>
        </w:tc>
        <w:tc>
          <w:tcPr>
            <w:tcW w:w="3978" w:type="dxa"/>
            <w:tcBorders>
              <w:top w:val="nil"/>
              <w:left w:val="single" w:sz="6" w:space="0" w:color="36AC8D"/>
              <w:bottom w:val="nil"/>
              <w:right w:val="nil"/>
            </w:tcBorders>
          </w:tcPr>
          <w:p w:rsidR="00753CB0" w:rsidRPr="00753CB0" w:rsidRDefault="00753CB0" w:rsidP="00753CB0">
            <w:pPr>
              <w:numPr>
                <w:ilvl w:val="0"/>
                <w:numId w:val="14"/>
              </w:numPr>
              <w:spacing w:after="120" w:line="259" w:lineRule="auto"/>
              <w:ind w:left="339" w:hanging="339"/>
              <w:rPr>
                <w:rFonts w:eastAsiaTheme="minorHAnsi" w:cstheme="minorBidi"/>
                <w:sz w:val="22"/>
                <w:szCs w:val="22"/>
              </w:rPr>
            </w:pPr>
            <w:r w:rsidRPr="00753CB0">
              <w:rPr>
                <w:rFonts w:eastAsiaTheme="minorHAnsi" w:cstheme="minorBidi"/>
                <w:sz w:val="22"/>
                <w:szCs w:val="22"/>
              </w:rPr>
              <w:t>Vérifier s’il y a des erreurs ou crash du programme</w:t>
            </w:r>
          </w:p>
          <w:p w:rsidR="00753CB0" w:rsidRPr="00753CB0" w:rsidRDefault="00753CB0" w:rsidP="00753CB0">
            <w:pPr>
              <w:numPr>
                <w:ilvl w:val="0"/>
                <w:numId w:val="14"/>
              </w:numPr>
              <w:spacing w:after="120" w:line="259" w:lineRule="auto"/>
              <w:ind w:left="339" w:hanging="339"/>
              <w:rPr>
                <w:rFonts w:eastAsiaTheme="minorHAnsi" w:cstheme="minorBidi"/>
                <w:sz w:val="22"/>
                <w:szCs w:val="22"/>
              </w:rPr>
            </w:pPr>
            <w:r w:rsidRPr="00753CB0">
              <w:rPr>
                <w:rFonts w:eastAsiaTheme="minorHAnsi" w:cstheme="minorBidi"/>
                <w:sz w:val="22"/>
                <w:szCs w:val="22"/>
              </w:rPr>
              <w:t xml:space="preserve">Limiter la </w:t>
            </w:r>
            <w:bookmarkStart w:id="41" w:name="_GoBack"/>
            <w:bookmarkEnd w:id="41"/>
            <w:r w:rsidRPr="00753CB0">
              <w:rPr>
                <w:rFonts w:eastAsiaTheme="minorHAnsi" w:cstheme="minorBidi"/>
                <w:sz w:val="22"/>
                <w:szCs w:val="22"/>
              </w:rPr>
              <w:t>taille maximal si besoin</w:t>
            </w:r>
          </w:p>
        </w:tc>
      </w:tr>
      <w:tr w:rsidR="00753CB0" w:rsidRPr="00753CB0" w:rsidTr="00A43638">
        <w:tc>
          <w:tcPr>
            <w:tcW w:w="4092" w:type="dxa"/>
            <w:tcBorders>
              <w:top w:val="nil"/>
              <w:left w:val="nil"/>
              <w:bottom w:val="nil"/>
              <w:right w:val="single" w:sz="6" w:space="0" w:color="36AC8D"/>
            </w:tcBorders>
            <w:shd w:val="clear" w:color="auto" w:fill="C8EEE4"/>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Fournir le manuel d’utilisation avec le programme à plusieurs personnes pour qu’elles utilisent le programme</w:t>
            </w:r>
          </w:p>
        </w:tc>
        <w:tc>
          <w:tcPr>
            <w:tcW w:w="3978" w:type="dxa"/>
            <w:tcBorders>
              <w:top w:val="nil"/>
              <w:left w:val="single" w:sz="6" w:space="0" w:color="36AC8D"/>
              <w:bottom w:val="nil"/>
              <w:right w:val="nil"/>
            </w:tcBorders>
            <w:shd w:val="clear" w:color="auto" w:fill="C8EEE4"/>
          </w:tcPr>
          <w:p w:rsidR="00753CB0" w:rsidRPr="00753CB0" w:rsidRDefault="00753CB0" w:rsidP="00753CB0">
            <w:pPr>
              <w:numPr>
                <w:ilvl w:val="0"/>
                <w:numId w:val="15"/>
              </w:numPr>
              <w:spacing w:after="120" w:line="259" w:lineRule="auto"/>
              <w:ind w:left="339" w:hanging="339"/>
              <w:rPr>
                <w:rFonts w:eastAsiaTheme="minorHAnsi" w:cstheme="minorBidi"/>
                <w:sz w:val="22"/>
                <w:szCs w:val="22"/>
              </w:rPr>
            </w:pPr>
            <w:r w:rsidRPr="00753CB0">
              <w:rPr>
                <w:rFonts w:eastAsiaTheme="minorHAnsi" w:cstheme="minorBidi"/>
                <w:sz w:val="22"/>
                <w:szCs w:val="22"/>
              </w:rPr>
              <w:t>Vérifier la simplicité d’utilisation du programme</w:t>
            </w:r>
          </w:p>
          <w:p w:rsidR="00753CB0" w:rsidRPr="00753CB0" w:rsidRDefault="00753CB0" w:rsidP="00753CB0">
            <w:pPr>
              <w:numPr>
                <w:ilvl w:val="0"/>
                <w:numId w:val="15"/>
              </w:numPr>
              <w:spacing w:after="120" w:line="259" w:lineRule="auto"/>
              <w:ind w:left="339" w:hanging="339"/>
              <w:rPr>
                <w:rFonts w:eastAsiaTheme="minorHAnsi" w:cstheme="minorBidi"/>
                <w:sz w:val="22"/>
                <w:szCs w:val="22"/>
              </w:rPr>
            </w:pPr>
            <w:r w:rsidRPr="00753CB0">
              <w:rPr>
                <w:rFonts w:eastAsiaTheme="minorHAnsi" w:cstheme="minorBidi"/>
                <w:sz w:val="22"/>
                <w:szCs w:val="22"/>
              </w:rPr>
              <w:t>S’assurer que le manuel d’utilisation soit clair et complet</w:t>
            </w:r>
          </w:p>
        </w:tc>
      </w:tr>
      <w:tr w:rsidR="00753CB0" w:rsidRPr="00753CB0" w:rsidTr="00A43638">
        <w:tc>
          <w:tcPr>
            <w:tcW w:w="4092" w:type="dxa"/>
            <w:tcBorders>
              <w:top w:val="nil"/>
              <w:left w:val="nil"/>
              <w:bottom w:val="nil"/>
              <w:right w:val="single" w:sz="6" w:space="0" w:color="36AC8D"/>
            </w:tcBorders>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Tester sur différent PC n’ayant pas la même configuration</w:t>
            </w:r>
          </w:p>
        </w:tc>
        <w:tc>
          <w:tcPr>
            <w:tcW w:w="3978" w:type="dxa"/>
            <w:tcBorders>
              <w:top w:val="nil"/>
              <w:left w:val="single" w:sz="6" w:space="0" w:color="36AC8D"/>
              <w:bottom w:val="nil"/>
              <w:right w:val="nil"/>
            </w:tcBorders>
          </w:tcPr>
          <w:p w:rsidR="00753CB0" w:rsidRPr="00753CB0" w:rsidRDefault="00753CB0" w:rsidP="00753CB0">
            <w:pPr>
              <w:numPr>
                <w:ilvl w:val="0"/>
                <w:numId w:val="17"/>
              </w:numPr>
              <w:spacing w:after="120" w:line="259" w:lineRule="auto"/>
              <w:ind w:left="340" w:hanging="340"/>
              <w:rPr>
                <w:rFonts w:eastAsiaTheme="minorHAnsi" w:cstheme="minorBidi"/>
                <w:sz w:val="22"/>
                <w:szCs w:val="22"/>
              </w:rPr>
            </w:pPr>
            <w:r w:rsidRPr="00753CB0">
              <w:rPr>
                <w:rFonts w:eastAsiaTheme="minorHAnsi" w:cstheme="minorBidi"/>
                <w:sz w:val="22"/>
                <w:szCs w:val="22"/>
              </w:rPr>
              <w:t>Voir comment le programme réagis, s’il est bien compatible et qu’il n’y a aucune erreur</w:t>
            </w:r>
          </w:p>
          <w:p w:rsidR="00753CB0" w:rsidRPr="00753CB0" w:rsidRDefault="00753CB0" w:rsidP="00753CB0">
            <w:pPr>
              <w:numPr>
                <w:ilvl w:val="0"/>
                <w:numId w:val="17"/>
              </w:numPr>
              <w:spacing w:after="120" w:line="259" w:lineRule="auto"/>
              <w:ind w:left="340" w:hanging="340"/>
              <w:rPr>
                <w:rFonts w:eastAsiaTheme="minorHAnsi" w:cstheme="minorBidi"/>
                <w:sz w:val="22"/>
                <w:szCs w:val="22"/>
              </w:rPr>
            </w:pPr>
            <w:r w:rsidRPr="00753CB0">
              <w:rPr>
                <w:rFonts w:eastAsiaTheme="minorHAnsi" w:cstheme="minorBidi"/>
                <w:sz w:val="22"/>
                <w:szCs w:val="22"/>
              </w:rPr>
              <w:t>Si ce n’est pas le cas il sera possible de soit corriger soit indiqué pourquoi il ne fonctionne pas</w:t>
            </w:r>
          </w:p>
        </w:tc>
      </w:tr>
      <w:tr w:rsidR="00753CB0" w:rsidRPr="00753CB0" w:rsidTr="00A43638">
        <w:tc>
          <w:tcPr>
            <w:tcW w:w="4092" w:type="dxa"/>
            <w:tcBorders>
              <w:top w:val="nil"/>
              <w:left w:val="nil"/>
              <w:bottom w:val="nil"/>
              <w:right w:val="single" w:sz="6" w:space="0" w:color="36AC8D"/>
            </w:tcBorders>
            <w:shd w:val="clear" w:color="auto" w:fill="C8EEE4"/>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Essayer de convertir, additionner et soustraire avec un nombre supérieur à 32 bits</w:t>
            </w:r>
          </w:p>
        </w:tc>
        <w:tc>
          <w:tcPr>
            <w:tcW w:w="3978" w:type="dxa"/>
            <w:tcBorders>
              <w:top w:val="nil"/>
              <w:left w:val="single" w:sz="6" w:space="0" w:color="36AC8D"/>
              <w:bottom w:val="nil"/>
              <w:right w:val="nil"/>
            </w:tcBorders>
            <w:shd w:val="clear" w:color="auto" w:fill="C8EEE4"/>
          </w:tcPr>
          <w:p w:rsidR="00753CB0" w:rsidRPr="00753CB0" w:rsidRDefault="00753CB0" w:rsidP="00753CB0">
            <w:pPr>
              <w:numPr>
                <w:ilvl w:val="0"/>
                <w:numId w:val="18"/>
              </w:numPr>
              <w:spacing w:after="120" w:line="259" w:lineRule="auto"/>
              <w:ind w:left="339" w:hanging="339"/>
              <w:rPr>
                <w:rFonts w:eastAsiaTheme="minorHAnsi" w:cstheme="minorBidi"/>
                <w:sz w:val="22"/>
                <w:szCs w:val="22"/>
              </w:rPr>
            </w:pPr>
            <w:r w:rsidRPr="00753CB0">
              <w:rPr>
                <w:rFonts w:eastAsiaTheme="minorHAnsi" w:cstheme="minorBidi"/>
                <w:sz w:val="22"/>
                <w:szCs w:val="22"/>
              </w:rPr>
              <w:t>Voir si le programme empêche bien la manipulation lorsque la limite est dépassée</w:t>
            </w:r>
          </w:p>
        </w:tc>
      </w:tr>
      <w:tr w:rsidR="00753CB0" w:rsidRPr="00753CB0" w:rsidTr="00A43638">
        <w:tc>
          <w:tcPr>
            <w:tcW w:w="4092" w:type="dxa"/>
            <w:tcBorders>
              <w:top w:val="nil"/>
              <w:left w:val="nil"/>
              <w:bottom w:val="nil"/>
              <w:right w:val="single" w:sz="6" w:space="0" w:color="36AC8D"/>
            </w:tcBorders>
            <w:shd w:val="clear" w:color="auto" w:fill="FFFFFF" w:themeFill="background1"/>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t>Convertir, additionner et soustraire de petites valeurs jusqu’au maximum possible</w:t>
            </w:r>
          </w:p>
        </w:tc>
        <w:tc>
          <w:tcPr>
            <w:tcW w:w="3978" w:type="dxa"/>
            <w:tcBorders>
              <w:top w:val="nil"/>
              <w:left w:val="single" w:sz="6" w:space="0" w:color="36AC8D"/>
              <w:bottom w:val="nil"/>
              <w:right w:val="nil"/>
            </w:tcBorders>
            <w:shd w:val="clear" w:color="auto" w:fill="FFFFFF" w:themeFill="background1"/>
          </w:tcPr>
          <w:p w:rsidR="00753CB0" w:rsidRPr="00753CB0" w:rsidRDefault="00753CB0" w:rsidP="00753CB0">
            <w:pPr>
              <w:numPr>
                <w:ilvl w:val="0"/>
                <w:numId w:val="19"/>
              </w:numPr>
              <w:spacing w:after="120" w:line="259" w:lineRule="auto"/>
              <w:ind w:left="339" w:hanging="339"/>
              <w:rPr>
                <w:rFonts w:eastAsiaTheme="minorHAnsi" w:cstheme="minorBidi"/>
                <w:sz w:val="22"/>
                <w:szCs w:val="22"/>
              </w:rPr>
            </w:pPr>
            <w:r w:rsidRPr="00753CB0">
              <w:rPr>
                <w:rFonts w:eastAsiaTheme="minorHAnsi" w:cstheme="minorBidi"/>
                <w:sz w:val="22"/>
                <w:szCs w:val="22"/>
              </w:rPr>
              <w:t>Vérifier si les fonctionnalités du programme fonctionnent correctement</w:t>
            </w:r>
          </w:p>
          <w:p w:rsidR="00753CB0" w:rsidRPr="00753CB0" w:rsidRDefault="00753CB0" w:rsidP="00753CB0">
            <w:pPr>
              <w:numPr>
                <w:ilvl w:val="0"/>
                <w:numId w:val="19"/>
              </w:numPr>
              <w:spacing w:after="120" w:line="259" w:lineRule="auto"/>
              <w:ind w:left="339" w:hanging="339"/>
              <w:rPr>
                <w:rFonts w:eastAsiaTheme="minorHAnsi" w:cstheme="minorBidi"/>
                <w:sz w:val="22"/>
                <w:szCs w:val="22"/>
              </w:rPr>
            </w:pPr>
            <w:r w:rsidRPr="00753CB0">
              <w:rPr>
                <w:rFonts w:eastAsiaTheme="minorHAnsi" w:cstheme="minorBidi"/>
                <w:sz w:val="22"/>
                <w:szCs w:val="22"/>
              </w:rPr>
              <w:t>Vérifier si une petite valeur pose problème et inversement avec une grande valeur</w:t>
            </w:r>
          </w:p>
        </w:tc>
      </w:tr>
      <w:tr w:rsidR="00753CB0" w:rsidRPr="00753CB0" w:rsidTr="00A43638">
        <w:trPr>
          <w:trHeight w:val="190"/>
        </w:trPr>
        <w:tc>
          <w:tcPr>
            <w:tcW w:w="4092" w:type="dxa"/>
            <w:tcBorders>
              <w:top w:val="nil"/>
              <w:left w:val="nil"/>
              <w:bottom w:val="single" w:sz="6" w:space="0" w:color="36AC8D"/>
              <w:right w:val="single" w:sz="6" w:space="0" w:color="36AC8D"/>
            </w:tcBorders>
            <w:shd w:val="clear" w:color="auto" w:fill="C8EEE4"/>
          </w:tcPr>
          <w:p w:rsidR="00753CB0" w:rsidRPr="00753CB0" w:rsidRDefault="00753CB0" w:rsidP="00753CB0">
            <w:pPr>
              <w:spacing w:after="120" w:line="259" w:lineRule="auto"/>
              <w:rPr>
                <w:rFonts w:eastAsiaTheme="minorHAnsi" w:cstheme="minorBidi"/>
                <w:sz w:val="22"/>
                <w:szCs w:val="22"/>
              </w:rPr>
            </w:pPr>
            <w:r w:rsidRPr="00753CB0">
              <w:rPr>
                <w:rFonts w:eastAsiaTheme="minorHAnsi" w:cstheme="minorBidi"/>
                <w:sz w:val="22"/>
                <w:szCs w:val="22"/>
              </w:rPr>
              <w:lastRenderedPageBreak/>
              <w:t>Effectuer les calculs avec nombres positifs et négatifs ainsi qu’avec virgule</w:t>
            </w:r>
          </w:p>
        </w:tc>
        <w:tc>
          <w:tcPr>
            <w:tcW w:w="3978" w:type="dxa"/>
            <w:tcBorders>
              <w:top w:val="nil"/>
              <w:left w:val="single" w:sz="6" w:space="0" w:color="36AC8D"/>
              <w:bottom w:val="single" w:sz="6" w:space="0" w:color="36AC8D"/>
              <w:right w:val="nil"/>
            </w:tcBorders>
            <w:shd w:val="clear" w:color="auto" w:fill="C8EEE4"/>
          </w:tcPr>
          <w:p w:rsidR="00753CB0" w:rsidRPr="00753CB0" w:rsidRDefault="00753CB0" w:rsidP="00753CB0">
            <w:pPr>
              <w:numPr>
                <w:ilvl w:val="0"/>
                <w:numId w:val="20"/>
              </w:numPr>
              <w:spacing w:after="120" w:line="259" w:lineRule="auto"/>
              <w:ind w:left="339" w:hanging="339"/>
              <w:rPr>
                <w:rFonts w:eastAsiaTheme="minorHAnsi" w:cstheme="minorBidi"/>
                <w:sz w:val="22"/>
                <w:szCs w:val="22"/>
              </w:rPr>
            </w:pPr>
            <w:r w:rsidRPr="00753CB0">
              <w:rPr>
                <w:rFonts w:eastAsiaTheme="minorHAnsi" w:cstheme="minorBidi"/>
                <w:sz w:val="22"/>
                <w:szCs w:val="22"/>
              </w:rPr>
              <w:t>Vérifier le bon fonctionnement des calculs</w:t>
            </w:r>
          </w:p>
        </w:tc>
      </w:tr>
    </w:tbl>
    <w:p w:rsidR="00D611A4" w:rsidRDefault="00D611A4" w:rsidP="002E42CC">
      <w:pPr>
        <w:pStyle w:val="Retraitcorpsdetexte"/>
        <w:ind w:left="992"/>
      </w:pPr>
    </w:p>
    <w:p w:rsidR="00D611A4" w:rsidRDefault="00D611A4" w:rsidP="00175D9D">
      <w:pPr>
        <w:pStyle w:val="Titre1"/>
      </w:pPr>
      <w:bookmarkStart w:id="42" w:name="_Toc516091180"/>
      <w:r>
        <w:t>Conclusion</w:t>
      </w:r>
      <w:bookmarkEnd w:id="42"/>
    </w:p>
    <w:p w:rsidR="00D611A4" w:rsidRDefault="00D611A4" w:rsidP="002E42CC">
      <w:pPr>
        <w:pStyle w:val="Corpsdetexte"/>
        <w:ind w:left="369"/>
      </w:pPr>
    </w:p>
    <w:p w:rsidR="00D611A4" w:rsidRDefault="00D611A4" w:rsidP="00243713">
      <w:pPr>
        <w:pStyle w:val="Titre2"/>
      </w:pPr>
      <w:bookmarkStart w:id="43" w:name="_Toc516091181"/>
      <w:r>
        <w:t>Bilan des fonctionnalités demandées</w:t>
      </w:r>
      <w:bookmarkEnd w:id="43"/>
    </w:p>
    <w:p w:rsidR="00D611A4" w:rsidRDefault="00D611A4" w:rsidP="002E42CC">
      <w:pPr>
        <w:pStyle w:val="Retraitcorpsdetexte"/>
        <w:ind w:left="992"/>
      </w:pPr>
    </w:p>
    <w:p w:rsidR="00D611A4" w:rsidRDefault="00D611A4" w:rsidP="00243713">
      <w:pPr>
        <w:pStyle w:val="Titre2"/>
      </w:pPr>
      <w:bookmarkStart w:id="44" w:name="_Toc516091182"/>
      <w:r>
        <w:t>Bilan de la planification</w:t>
      </w:r>
      <w:bookmarkEnd w:id="44"/>
    </w:p>
    <w:p w:rsidR="00D611A4" w:rsidRDefault="00D611A4" w:rsidP="002E42CC">
      <w:pPr>
        <w:pStyle w:val="Retraitcorpsdetexte"/>
        <w:ind w:left="992"/>
      </w:pPr>
    </w:p>
    <w:p w:rsidR="00D611A4" w:rsidRDefault="00D611A4" w:rsidP="00243713">
      <w:pPr>
        <w:pStyle w:val="Titre2"/>
      </w:pPr>
      <w:bookmarkStart w:id="45" w:name="_Toc516091183"/>
      <w:r>
        <w:t>Bilan personnel</w:t>
      </w:r>
      <w:bookmarkEnd w:id="45"/>
    </w:p>
    <w:p w:rsidR="00D611A4" w:rsidRDefault="00D611A4" w:rsidP="002E42CC">
      <w:pPr>
        <w:pStyle w:val="Retraitcorpsdetexte"/>
        <w:ind w:left="992"/>
      </w:pPr>
    </w:p>
    <w:p w:rsidR="00D611A4" w:rsidRDefault="00D611A4" w:rsidP="00175D9D">
      <w:pPr>
        <w:pStyle w:val="Titre1"/>
      </w:pPr>
      <w:bookmarkStart w:id="46" w:name="_Toc516091184"/>
      <w:r>
        <w:t>Divers</w:t>
      </w:r>
      <w:bookmarkEnd w:id="46"/>
    </w:p>
    <w:p w:rsidR="00D611A4" w:rsidRDefault="00D611A4" w:rsidP="002E42CC">
      <w:pPr>
        <w:pStyle w:val="Corpsdetexte"/>
        <w:ind w:left="369"/>
      </w:pPr>
    </w:p>
    <w:p w:rsidR="00D611A4" w:rsidRDefault="00D611A4" w:rsidP="00243713">
      <w:pPr>
        <w:pStyle w:val="Titre2"/>
      </w:pPr>
      <w:bookmarkStart w:id="47" w:name="_Toc516091185"/>
      <w:r>
        <w:t>Journal de travail</w:t>
      </w:r>
      <w:bookmarkEnd w:id="47"/>
    </w:p>
    <w:p w:rsidR="00D611A4" w:rsidRDefault="00D611A4" w:rsidP="002E42CC">
      <w:pPr>
        <w:pStyle w:val="Retraitcorpsdetexte"/>
        <w:ind w:left="992"/>
      </w:pPr>
    </w:p>
    <w:p w:rsidR="00D611A4" w:rsidRDefault="00D611A4" w:rsidP="00243713">
      <w:pPr>
        <w:pStyle w:val="Titre2"/>
      </w:pPr>
      <w:bookmarkStart w:id="48" w:name="_Toc516091186"/>
      <w:r>
        <w:t>Bibliographie</w:t>
      </w:r>
      <w:bookmarkEnd w:id="48"/>
    </w:p>
    <w:p w:rsidR="00D611A4" w:rsidRDefault="00D611A4" w:rsidP="002E42CC">
      <w:pPr>
        <w:pStyle w:val="Retraitcorpsdetexte"/>
        <w:ind w:left="992"/>
      </w:pPr>
    </w:p>
    <w:p w:rsidR="00D611A4" w:rsidRDefault="00D611A4" w:rsidP="00243713">
      <w:pPr>
        <w:pStyle w:val="Titre2"/>
      </w:pPr>
      <w:bookmarkStart w:id="49" w:name="_Toc516091187"/>
      <w:r>
        <w:t>Webographie</w:t>
      </w:r>
      <w:bookmarkEnd w:id="49"/>
    </w:p>
    <w:p w:rsidR="00D611A4" w:rsidRDefault="00CC22B1" w:rsidP="002E42CC">
      <w:pPr>
        <w:pStyle w:val="Retraitcorpsdetexte"/>
        <w:ind w:left="992"/>
      </w:pPr>
      <w:r>
        <w:t xml:space="preserve">Inspiration pour l’interface de la </w:t>
      </w:r>
      <w:r w:rsidR="00E851D6">
        <w:t>soustraction</w:t>
      </w:r>
      <w:r>
        <w:t> :</w:t>
      </w:r>
    </w:p>
    <w:p w:rsidR="00CC22B1" w:rsidRDefault="00783AC2" w:rsidP="002E42CC">
      <w:pPr>
        <w:pStyle w:val="Retraitcorpsdetexte"/>
        <w:ind w:left="992"/>
      </w:pPr>
      <w:hyperlink r:id="rId41" w:history="1">
        <w:r w:rsidR="00CC22B1" w:rsidRPr="00283949">
          <w:rPr>
            <w:rStyle w:val="Lienhypertexte"/>
          </w:rPr>
          <w:t>http://www.groupeisf.net/automatismes/Numeration/Numeration_binaire/Ressources/Logique_combinatoire/html/01/28-ess0102006.htm</w:t>
        </w:r>
      </w:hyperlink>
    </w:p>
    <w:p w:rsidR="00CC22B1" w:rsidRDefault="00E22D48" w:rsidP="002E42CC">
      <w:pPr>
        <w:pStyle w:val="Retraitcorpsdetexte"/>
        <w:ind w:left="992"/>
      </w:pPr>
      <w:r>
        <w:t>Inspiration pour le code de conversion avec virgule :</w:t>
      </w:r>
    </w:p>
    <w:p w:rsidR="00E22D48" w:rsidRDefault="00783AC2" w:rsidP="002E42CC">
      <w:pPr>
        <w:pStyle w:val="Retraitcorpsdetexte"/>
        <w:ind w:left="992"/>
      </w:pPr>
      <w:hyperlink r:id="rId42" w:history="1">
        <w:r w:rsidR="00E22D48" w:rsidRPr="00E45535">
          <w:rPr>
            <w:rStyle w:val="Lienhypertexte"/>
          </w:rPr>
          <w:t>https://www.developpez.net/forums/d1168230/c-cpp/c/debuter/conversion-virgule-fixe-virgule-flottante/</w:t>
        </w:r>
      </w:hyperlink>
    </w:p>
    <w:p w:rsidR="002E15A4" w:rsidRDefault="002E15A4" w:rsidP="002E42CC">
      <w:pPr>
        <w:pStyle w:val="Retraitcorpsdetexte"/>
        <w:ind w:left="992"/>
      </w:pPr>
      <w:r>
        <w:t>Inspiration pour le code de conversion de binaire à décimal :</w:t>
      </w:r>
    </w:p>
    <w:p w:rsidR="002E15A4" w:rsidRDefault="00783AC2" w:rsidP="002E42CC">
      <w:pPr>
        <w:pStyle w:val="Retraitcorpsdetexte"/>
        <w:ind w:left="992"/>
      </w:pPr>
      <w:hyperlink r:id="rId43" w:history="1">
        <w:r w:rsidR="002E15A4" w:rsidRPr="00E45535">
          <w:rPr>
            <w:rStyle w:val="Lienhypertexte"/>
          </w:rPr>
          <w:t>https://www.culture-informatique.net/conversion-binaire-decimal-hexadecimal-main/</w:t>
        </w:r>
      </w:hyperlink>
    </w:p>
    <w:p w:rsidR="00702ADD" w:rsidRDefault="00F92EB3" w:rsidP="002E42CC">
      <w:pPr>
        <w:pStyle w:val="Retraitcorpsdetexte"/>
        <w:ind w:left="992"/>
      </w:pPr>
      <w:r>
        <w:t>P</w:t>
      </w:r>
      <w:r w:rsidR="00702ADD">
        <w:t>our récupérer un caractère d’une chaine de caractère :</w:t>
      </w:r>
    </w:p>
    <w:p w:rsidR="00E22D48" w:rsidRDefault="00783AC2" w:rsidP="002E42CC">
      <w:pPr>
        <w:pStyle w:val="Retraitcorpsdetexte"/>
        <w:ind w:left="992"/>
      </w:pPr>
      <w:hyperlink r:id="rId44" w:history="1">
        <w:r w:rsidR="00CA6B1B" w:rsidRPr="00E45535">
          <w:rPr>
            <w:rStyle w:val="Lienhypertexte"/>
          </w:rPr>
          <w:t>https://msdn.microsoft.com/fr-fr/library/aka44szs(v=vs.110).aspx</w:t>
        </w:r>
      </w:hyperlink>
    </w:p>
    <w:p w:rsidR="00CA6B1B" w:rsidRDefault="00BF553A" w:rsidP="002E42CC">
      <w:pPr>
        <w:pStyle w:val="Retraitcorpsdetexte"/>
        <w:ind w:left="992"/>
      </w:pPr>
      <w:r>
        <w:t>Pour compter le nombre de caractère d’une chaine de caractère :</w:t>
      </w:r>
    </w:p>
    <w:p w:rsidR="00BF553A" w:rsidRDefault="00783AC2" w:rsidP="002E42CC">
      <w:pPr>
        <w:pStyle w:val="Retraitcorpsdetexte"/>
        <w:ind w:left="992"/>
      </w:pPr>
      <w:hyperlink r:id="rId45" w:history="1">
        <w:r w:rsidR="00BF553A" w:rsidRPr="00E45535">
          <w:rPr>
            <w:rStyle w:val="Lienhypertexte"/>
          </w:rPr>
          <w:t>https://msdn.microsoft.com/fr-fr/library/aka44szs(v=vs.110).aspx</w:t>
        </w:r>
      </w:hyperlink>
    </w:p>
    <w:p w:rsidR="00BF553A" w:rsidRDefault="002F06EA" w:rsidP="002E42CC">
      <w:pPr>
        <w:pStyle w:val="Retraitcorpsdetexte"/>
        <w:ind w:left="992"/>
      </w:pPr>
      <w:r>
        <w:lastRenderedPageBreak/>
        <w:t>Vérification avec regex :</w:t>
      </w:r>
    </w:p>
    <w:p w:rsidR="002F06EA" w:rsidRDefault="00783AC2" w:rsidP="002E42CC">
      <w:pPr>
        <w:pStyle w:val="Retraitcorpsdetexte"/>
        <w:ind w:left="992"/>
      </w:pPr>
      <w:hyperlink r:id="rId46" w:history="1">
        <w:r w:rsidR="00BD2201" w:rsidRPr="00E45535">
          <w:rPr>
            <w:rStyle w:val="Lienhypertexte"/>
          </w:rPr>
          <w:t>https://stackoverflow.com/questions/273141/regex-for-numbers-only</w:t>
        </w:r>
      </w:hyperlink>
    </w:p>
    <w:p w:rsidR="00BD2201" w:rsidRDefault="00AF16F8" w:rsidP="002E42CC">
      <w:pPr>
        <w:pStyle w:val="Retraitcorpsdetexte"/>
        <w:ind w:left="992"/>
      </w:pPr>
      <w:r>
        <w:t>Comment empêcher un utilisateur d’écrire dans une Combo Box en modifiant le style :</w:t>
      </w:r>
    </w:p>
    <w:p w:rsidR="00AF16F8" w:rsidRDefault="00783AC2" w:rsidP="002E42CC">
      <w:pPr>
        <w:pStyle w:val="Retraitcorpsdetexte"/>
        <w:ind w:left="992"/>
      </w:pPr>
      <w:hyperlink r:id="rId47" w:history="1">
        <w:r w:rsidR="00AF16F8" w:rsidRPr="00E45535">
          <w:rPr>
            <w:rStyle w:val="Lienhypertexte"/>
          </w:rPr>
          <w:t>https://stackoverflow.com/questions/85702/how-can-i-make-a-combobox-non-editable-in-net</w:t>
        </w:r>
      </w:hyperlink>
    </w:p>
    <w:p w:rsidR="00D21286" w:rsidRDefault="00D21286" w:rsidP="002E42CC">
      <w:pPr>
        <w:pStyle w:val="Retraitcorpsdetexte"/>
        <w:ind w:left="992"/>
      </w:pPr>
      <w:r>
        <w:t xml:space="preserve">Comment </w:t>
      </w:r>
      <w:r w:rsidR="00B2501F">
        <w:t>afficher</w:t>
      </w:r>
      <w:r>
        <w:t xml:space="preserve"> une nouvelle fenêtre :</w:t>
      </w:r>
    </w:p>
    <w:p w:rsidR="00D21286" w:rsidRDefault="00783AC2" w:rsidP="002E42CC">
      <w:pPr>
        <w:pStyle w:val="Retraitcorpsdetexte"/>
        <w:ind w:left="992"/>
      </w:pPr>
      <w:hyperlink r:id="rId48" w:history="1">
        <w:r w:rsidR="00D21286" w:rsidRPr="00E45535">
          <w:rPr>
            <w:rStyle w:val="Lienhypertexte"/>
          </w:rPr>
          <w:t>https://codes-sources.commentcamarche.net/forum/affich-298450-ouverture-form-avec-bouton</w:t>
        </w:r>
      </w:hyperlink>
    </w:p>
    <w:p w:rsidR="00AF16F8" w:rsidRDefault="00D64BBE" w:rsidP="002E42CC">
      <w:pPr>
        <w:pStyle w:val="Retraitcorpsdetexte"/>
        <w:ind w:left="992"/>
      </w:pPr>
      <w:r>
        <w:t>Site utilisé pour vérifier les conversions non signées :</w:t>
      </w:r>
    </w:p>
    <w:p w:rsidR="00D64BBE" w:rsidRDefault="00783AC2" w:rsidP="002E42CC">
      <w:pPr>
        <w:pStyle w:val="Retraitcorpsdetexte"/>
        <w:ind w:left="992"/>
      </w:pPr>
      <w:hyperlink r:id="rId49" w:history="1">
        <w:r w:rsidR="00D64BBE" w:rsidRPr="00E45535">
          <w:rPr>
            <w:rStyle w:val="Lienhypertexte"/>
          </w:rPr>
          <w:t>http://www.naa.fr/support/cnv_bin.html</w:t>
        </w:r>
      </w:hyperlink>
    </w:p>
    <w:p w:rsidR="00D64BBE" w:rsidRDefault="0016595E" w:rsidP="002E42CC">
      <w:pPr>
        <w:pStyle w:val="Retraitcorpsdetexte"/>
        <w:ind w:left="992"/>
      </w:pPr>
      <w:r>
        <w:t>Site utilisé pour vérifier les conversions singées :</w:t>
      </w:r>
    </w:p>
    <w:p w:rsidR="0016595E" w:rsidRDefault="00783AC2" w:rsidP="002E42CC">
      <w:pPr>
        <w:pStyle w:val="Retraitcorpsdetexte"/>
        <w:ind w:left="992"/>
      </w:pPr>
      <w:hyperlink r:id="rId50" w:history="1">
        <w:r w:rsidR="0016595E" w:rsidRPr="00E45535">
          <w:rPr>
            <w:rStyle w:val="Lienhypertexte"/>
          </w:rPr>
          <w:t>http://www.binaryconvert.com/result_signed_int.html?decimal=045050</w:t>
        </w:r>
      </w:hyperlink>
    </w:p>
    <w:p w:rsidR="0016595E" w:rsidRDefault="0092723C" w:rsidP="002E42CC">
      <w:pPr>
        <w:pStyle w:val="Retraitcorpsdetexte"/>
        <w:ind w:left="992"/>
      </w:pPr>
      <w:r>
        <w:t xml:space="preserve">Comment convertir de binaire </w:t>
      </w:r>
      <w:r w:rsidR="00D57279">
        <w:t>sign</w:t>
      </w:r>
      <w:r w:rsidR="004324EF">
        <w:t>é</w:t>
      </w:r>
      <w:r>
        <w:t xml:space="preserve"> positif à négatif :</w:t>
      </w:r>
    </w:p>
    <w:p w:rsidR="0092723C" w:rsidRDefault="00783AC2" w:rsidP="002E42CC">
      <w:pPr>
        <w:pStyle w:val="Retraitcorpsdetexte"/>
        <w:ind w:left="992"/>
      </w:pPr>
      <w:hyperlink r:id="rId51" w:history="1">
        <w:r w:rsidR="0092723C" w:rsidRPr="00E45535">
          <w:rPr>
            <w:rStyle w:val="Lienhypertexte"/>
          </w:rPr>
          <w:t>http://villemin.gerard.free.fr/Wwwgvmm/Numerati/BINAIRE/Negatif.htm</w:t>
        </w:r>
      </w:hyperlink>
    </w:p>
    <w:p w:rsidR="0092723C" w:rsidRDefault="0092723C" w:rsidP="002E42CC">
      <w:pPr>
        <w:pStyle w:val="Retraitcorpsdetexte"/>
        <w:ind w:left="992"/>
      </w:pPr>
    </w:p>
    <w:p w:rsidR="00D611A4" w:rsidRDefault="00D611A4" w:rsidP="00175D9D">
      <w:pPr>
        <w:pStyle w:val="Titre1"/>
      </w:pPr>
      <w:bookmarkStart w:id="50" w:name="_Toc516091188"/>
      <w:r>
        <w:t>Annexes</w:t>
      </w:r>
      <w:bookmarkEnd w:id="50"/>
    </w:p>
    <w:p w:rsidR="008D30CD" w:rsidRDefault="00783AC2" w:rsidP="008D30CD">
      <w:pPr>
        <w:pStyle w:val="Corpsdetexte"/>
        <w:ind w:left="369"/>
        <w:rPr>
          <w:rStyle w:val="Lienhypertexte"/>
        </w:rPr>
      </w:pPr>
      <w:hyperlink r:id="rId52" w:history="1">
        <w:r w:rsidR="00955240" w:rsidRPr="00955240">
          <w:rPr>
            <w:rStyle w:val="Lienhypertexte"/>
          </w:rPr>
          <w:t>Planification initiale</w:t>
        </w:r>
      </w:hyperlink>
    </w:p>
    <w:p w:rsidR="008D30CD" w:rsidRDefault="008D30CD" w:rsidP="008D30CD">
      <w:pPr>
        <w:pStyle w:val="Corpsdetexte"/>
        <w:ind w:left="369"/>
        <w:rPr>
          <w:rStyle w:val="Lienhypertexte"/>
          <w:color w:val="auto"/>
          <w:u w:val="none"/>
        </w:rPr>
      </w:pPr>
      <w:r>
        <w:rPr>
          <w:rStyle w:val="Lienhypertexte"/>
          <w:color w:val="auto"/>
          <w:u w:val="none"/>
        </w:rPr>
        <w:t>Planification détaillée</w:t>
      </w:r>
    </w:p>
    <w:p w:rsidR="008D30CD" w:rsidRDefault="008D30CD" w:rsidP="008D30CD">
      <w:pPr>
        <w:pStyle w:val="Corpsdetexte"/>
        <w:ind w:left="369"/>
      </w:pPr>
      <w:r>
        <w:t>Journal de travail</w:t>
      </w:r>
    </w:p>
    <w:p w:rsidR="008D30CD" w:rsidRPr="008D30CD" w:rsidRDefault="008D30CD" w:rsidP="008D30CD">
      <w:pPr>
        <w:pStyle w:val="Corpsdetexte"/>
        <w:ind w:left="369"/>
      </w:pPr>
    </w:p>
    <w:sectPr w:rsidR="008D30CD" w:rsidRPr="008D30CD" w:rsidSect="00175D9D">
      <w:headerReference w:type="default" r:id="rId53"/>
      <w:footerReference w:type="default" r:id="rId5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AC2" w:rsidRDefault="00783AC2" w:rsidP="009535F9">
      <w:pPr>
        <w:spacing w:after="0" w:line="240" w:lineRule="auto"/>
      </w:pPr>
      <w:r>
        <w:separator/>
      </w:r>
    </w:p>
  </w:endnote>
  <w:endnote w:type="continuationSeparator" w:id="0">
    <w:p w:rsidR="00783AC2" w:rsidRDefault="00783AC2" w:rsidP="00953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TML L">
    <w:altName w:val="Cut Me Out"/>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5000" w:type="pct"/>
      <w:jc w:val="center"/>
      <w:tblInd w:w="0" w:type="dxa"/>
      <w:tblBorders>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828"/>
      <w:gridCol w:w="1559"/>
      <w:gridCol w:w="3685"/>
    </w:tblGrid>
    <w:tr w:rsidR="00AB5676" w:rsidRPr="00645FD6" w:rsidTr="001C149A">
      <w:trPr>
        <w:trHeight w:hRule="exact" w:val="227"/>
        <w:jc w:val="center"/>
      </w:trPr>
      <w:tc>
        <w:tcPr>
          <w:tcW w:w="3828" w:type="dxa"/>
          <w:tcBorders>
            <w:top w:val="single" w:sz="4" w:space="0" w:color="auto"/>
            <w:left w:val="nil"/>
            <w:bottom w:val="nil"/>
            <w:right w:val="nil"/>
          </w:tcBorders>
          <w:vAlign w:val="center"/>
        </w:tcPr>
        <w:p w:rsidR="00AB5676" w:rsidRPr="00645FD6" w:rsidRDefault="00AB5676" w:rsidP="009535F9">
          <w:pPr>
            <w:pStyle w:val="-Pieddepage"/>
            <w:rPr>
              <w:sz w:val="18"/>
            </w:rPr>
          </w:pPr>
          <w:r w:rsidRPr="00645FD6">
            <w:rPr>
              <w:sz w:val="18"/>
            </w:rPr>
            <w:t>Auteur</w:t>
          </w:r>
          <w:r w:rsidRPr="00645FD6">
            <w:rPr>
              <w:rFonts w:cs="Arial"/>
              <w:sz w:val="18"/>
              <w:szCs w:val="16"/>
            </w:rPr>
            <w:t xml:space="preserve"> : </w:t>
          </w:r>
          <w:r w:rsidRPr="00645FD6">
            <w:rPr>
              <w:sz w:val="18"/>
            </w:rPr>
            <w:fldChar w:fldCharType="begin"/>
          </w:r>
          <w:r w:rsidRPr="00645FD6">
            <w:rPr>
              <w:sz w:val="18"/>
            </w:rPr>
            <w:instrText xml:space="preserve"> AUTHOR   \* MERGEFORMAT </w:instrText>
          </w:r>
          <w:r w:rsidRPr="00645FD6">
            <w:rPr>
              <w:sz w:val="18"/>
            </w:rPr>
            <w:fldChar w:fldCharType="separate"/>
          </w:r>
          <w:r w:rsidR="00DD4C00" w:rsidRPr="00DD4C00">
            <w:rPr>
              <w:rFonts w:cs="Arial"/>
              <w:noProof/>
              <w:sz w:val="18"/>
              <w:szCs w:val="16"/>
            </w:rPr>
            <w:t>Carbonara Christian</w:t>
          </w:r>
          <w:r w:rsidRPr="00645FD6">
            <w:rPr>
              <w:rFonts w:cs="Arial"/>
              <w:noProof/>
              <w:sz w:val="18"/>
              <w:szCs w:val="16"/>
            </w:rPr>
            <w:fldChar w:fldCharType="end"/>
          </w:r>
        </w:p>
        <w:p w:rsidR="00AB5676" w:rsidRPr="00645FD6" w:rsidRDefault="00AB5676" w:rsidP="009535F9">
          <w:pPr>
            <w:pStyle w:val="-Pieddepage"/>
            <w:rPr>
              <w:rFonts w:cs="Arial"/>
              <w:sz w:val="18"/>
              <w:szCs w:val="16"/>
            </w:rPr>
          </w:pPr>
        </w:p>
      </w:tc>
      <w:tc>
        <w:tcPr>
          <w:tcW w:w="1559" w:type="dxa"/>
          <w:tcBorders>
            <w:top w:val="single" w:sz="4" w:space="0" w:color="auto"/>
            <w:left w:val="nil"/>
            <w:bottom w:val="nil"/>
            <w:right w:val="nil"/>
          </w:tcBorders>
          <w:vAlign w:val="center"/>
        </w:tcPr>
        <w:p w:rsidR="00AB5676" w:rsidRPr="00645FD6" w:rsidRDefault="00AB5676" w:rsidP="009535F9">
          <w:pPr>
            <w:pStyle w:val="-Pieddepage"/>
            <w:jc w:val="center"/>
            <w:rPr>
              <w:rFonts w:cs="Arial"/>
              <w:sz w:val="18"/>
              <w:szCs w:val="16"/>
            </w:rPr>
          </w:pPr>
        </w:p>
      </w:tc>
      <w:tc>
        <w:tcPr>
          <w:tcW w:w="3685" w:type="dxa"/>
          <w:tcBorders>
            <w:top w:val="single" w:sz="4" w:space="0" w:color="auto"/>
            <w:left w:val="nil"/>
            <w:bottom w:val="nil"/>
            <w:right w:val="nil"/>
          </w:tcBorders>
          <w:vAlign w:val="center"/>
          <w:hideMark/>
        </w:tcPr>
        <w:p w:rsidR="00AB5676" w:rsidRPr="00645FD6" w:rsidRDefault="00AB5676" w:rsidP="00A934D1">
          <w:pPr>
            <w:pStyle w:val="-Pieddepage"/>
            <w:jc w:val="right"/>
            <w:rPr>
              <w:rFonts w:cs="Arial"/>
              <w:sz w:val="18"/>
              <w:szCs w:val="16"/>
            </w:rPr>
          </w:pPr>
        </w:p>
      </w:tc>
    </w:tr>
    <w:tr w:rsidR="00AB5676" w:rsidRPr="00645FD6" w:rsidTr="001C149A">
      <w:trPr>
        <w:jc w:val="center"/>
      </w:trPr>
      <w:tc>
        <w:tcPr>
          <w:tcW w:w="3828" w:type="dxa"/>
          <w:tcBorders>
            <w:top w:val="nil"/>
            <w:left w:val="nil"/>
            <w:bottom w:val="nil"/>
            <w:right w:val="nil"/>
          </w:tcBorders>
          <w:vAlign w:val="center"/>
          <w:hideMark/>
        </w:tcPr>
        <w:p w:rsidR="00AB5676" w:rsidRPr="00645FD6" w:rsidRDefault="00AB5676" w:rsidP="00A934D1">
          <w:pPr>
            <w:pStyle w:val="-Pieddepage"/>
            <w:rPr>
              <w:rFonts w:cs="Arial"/>
              <w:sz w:val="18"/>
              <w:szCs w:val="16"/>
            </w:rPr>
          </w:pPr>
          <w:r>
            <w:rPr>
              <w:rFonts w:cs="Arial"/>
              <w:sz w:val="18"/>
              <w:szCs w:val="16"/>
            </w:rPr>
            <w:t xml:space="preserve">Dernière version </w:t>
          </w:r>
          <w:r w:rsidRPr="00645FD6">
            <w:rPr>
              <w:rFonts w:cs="Arial"/>
              <w:sz w:val="18"/>
              <w:szCs w:val="16"/>
            </w:rPr>
            <w:t xml:space="preserve">: </w:t>
          </w:r>
          <w:r w:rsidRPr="00645FD6">
            <w:rPr>
              <w:rFonts w:cs="Arial"/>
              <w:sz w:val="18"/>
              <w:szCs w:val="16"/>
            </w:rPr>
            <w:fldChar w:fldCharType="begin"/>
          </w:r>
          <w:r w:rsidRPr="00645FD6">
            <w:rPr>
              <w:rFonts w:cs="Arial"/>
              <w:sz w:val="18"/>
              <w:szCs w:val="16"/>
            </w:rPr>
            <w:instrText xml:space="preserve"> SAVEDATE  \@ "dd.MM.yyyy HH:mm"  \* MERGEFORMAT </w:instrText>
          </w:r>
          <w:r w:rsidRPr="00645FD6">
            <w:rPr>
              <w:rFonts w:cs="Arial"/>
              <w:sz w:val="18"/>
              <w:szCs w:val="16"/>
            </w:rPr>
            <w:fldChar w:fldCharType="separate"/>
          </w:r>
          <w:r w:rsidR="00DD4C00">
            <w:rPr>
              <w:rFonts w:cs="Arial"/>
              <w:noProof/>
              <w:sz w:val="18"/>
              <w:szCs w:val="16"/>
            </w:rPr>
            <w:t>06.06.2018 23:21</w:t>
          </w:r>
          <w:r w:rsidRPr="00645FD6">
            <w:rPr>
              <w:rFonts w:cs="Arial"/>
              <w:sz w:val="18"/>
              <w:szCs w:val="16"/>
            </w:rPr>
            <w:fldChar w:fldCharType="end"/>
          </w:r>
        </w:p>
      </w:tc>
      <w:tc>
        <w:tcPr>
          <w:tcW w:w="1559" w:type="dxa"/>
          <w:tcBorders>
            <w:top w:val="nil"/>
            <w:left w:val="nil"/>
            <w:bottom w:val="nil"/>
            <w:right w:val="nil"/>
          </w:tcBorders>
          <w:vAlign w:val="center"/>
          <w:hideMark/>
        </w:tcPr>
        <w:p w:rsidR="00AB5676" w:rsidRPr="00645FD6" w:rsidRDefault="00AB5676" w:rsidP="009535F9">
          <w:pPr>
            <w:pStyle w:val="-Pieddepage"/>
            <w:jc w:val="center"/>
            <w:rPr>
              <w:rFonts w:cs="Arial"/>
              <w:sz w:val="18"/>
              <w:szCs w:val="16"/>
            </w:rPr>
          </w:pPr>
          <w:r w:rsidRPr="00645FD6">
            <w:rPr>
              <w:rFonts w:cs="Arial"/>
              <w:sz w:val="18"/>
              <w:szCs w:val="16"/>
            </w:rPr>
            <w:t xml:space="preserve">Page </w:t>
          </w:r>
          <w:r w:rsidRPr="00645FD6">
            <w:rPr>
              <w:rStyle w:val="Numrodepage"/>
              <w:rFonts w:cs="Arial"/>
              <w:sz w:val="18"/>
              <w:szCs w:val="16"/>
            </w:rPr>
            <w:fldChar w:fldCharType="begin"/>
          </w:r>
          <w:r w:rsidRPr="00645FD6">
            <w:rPr>
              <w:rStyle w:val="Numrodepage"/>
              <w:rFonts w:cs="Arial"/>
              <w:sz w:val="18"/>
              <w:szCs w:val="16"/>
            </w:rPr>
            <w:instrText xml:space="preserve"> PAGE </w:instrText>
          </w:r>
          <w:r w:rsidRPr="00645FD6">
            <w:rPr>
              <w:rStyle w:val="Numrodepage"/>
              <w:rFonts w:cs="Arial"/>
              <w:sz w:val="18"/>
              <w:szCs w:val="16"/>
            </w:rPr>
            <w:fldChar w:fldCharType="separate"/>
          </w:r>
          <w:r w:rsidR="00DD4C00">
            <w:rPr>
              <w:rStyle w:val="Numrodepage"/>
              <w:rFonts w:cs="Arial"/>
              <w:noProof/>
              <w:sz w:val="18"/>
              <w:szCs w:val="16"/>
            </w:rPr>
            <w:t>15</w:t>
          </w:r>
          <w:r w:rsidRPr="00645FD6">
            <w:rPr>
              <w:rStyle w:val="Numrodepage"/>
              <w:rFonts w:cs="Arial"/>
              <w:sz w:val="18"/>
              <w:szCs w:val="16"/>
            </w:rPr>
            <w:fldChar w:fldCharType="end"/>
          </w:r>
          <w:r w:rsidRPr="00645FD6">
            <w:rPr>
              <w:rStyle w:val="Numrodepage"/>
              <w:rFonts w:cs="Arial"/>
              <w:sz w:val="18"/>
              <w:szCs w:val="16"/>
            </w:rPr>
            <w:t xml:space="preserve"> sur </w:t>
          </w:r>
          <w:r w:rsidRPr="00645FD6">
            <w:rPr>
              <w:rStyle w:val="Numrodepage"/>
              <w:rFonts w:cs="Arial"/>
              <w:sz w:val="18"/>
              <w:szCs w:val="16"/>
            </w:rPr>
            <w:fldChar w:fldCharType="begin"/>
          </w:r>
          <w:r w:rsidRPr="00645FD6">
            <w:rPr>
              <w:rStyle w:val="Numrodepage"/>
              <w:rFonts w:cs="Arial"/>
              <w:sz w:val="18"/>
              <w:szCs w:val="16"/>
            </w:rPr>
            <w:instrText xml:space="preserve"> NUMPAGES </w:instrText>
          </w:r>
          <w:r w:rsidRPr="00645FD6">
            <w:rPr>
              <w:rStyle w:val="Numrodepage"/>
              <w:rFonts w:cs="Arial"/>
              <w:sz w:val="18"/>
              <w:szCs w:val="16"/>
            </w:rPr>
            <w:fldChar w:fldCharType="separate"/>
          </w:r>
          <w:r w:rsidR="00DD4C00">
            <w:rPr>
              <w:rStyle w:val="Numrodepage"/>
              <w:rFonts w:cs="Arial"/>
              <w:noProof/>
              <w:sz w:val="18"/>
              <w:szCs w:val="16"/>
            </w:rPr>
            <w:t>24</w:t>
          </w:r>
          <w:r w:rsidRPr="00645FD6">
            <w:rPr>
              <w:rStyle w:val="Numrodepage"/>
              <w:rFonts w:cs="Arial"/>
              <w:sz w:val="18"/>
              <w:szCs w:val="16"/>
            </w:rPr>
            <w:fldChar w:fldCharType="end"/>
          </w:r>
        </w:p>
      </w:tc>
      <w:tc>
        <w:tcPr>
          <w:tcW w:w="3685" w:type="dxa"/>
          <w:tcBorders>
            <w:top w:val="nil"/>
            <w:left w:val="nil"/>
            <w:bottom w:val="nil"/>
            <w:right w:val="nil"/>
          </w:tcBorders>
          <w:vAlign w:val="center"/>
          <w:hideMark/>
        </w:tcPr>
        <w:p w:rsidR="00AB5676" w:rsidRPr="00645FD6" w:rsidRDefault="00AB5676" w:rsidP="009535F9">
          <w:pPr>
            <w:pStyle w:val="-Pieddepage"/>
            <w:jc w:val="right"/>
            <w:rPr>
              <w:rFonts w:cs="Arial"/>
              <w:sz w:val="18"/>
              <w:szCs w:val="16"/>
            </w:rPr>
          </w:pPr>
        </w:p>
      </w:tc>
    </w:tr>
  </w:tbl>
  <w:p w:rsidR="00AB5676" w:rsidRPr="00E51A28" w:rsidRDefault="00AB5676" w:rsidP="00E51A28">
    <w:pPr>
      <w:pStyle w:val="Pieddepage"/>
      <w:rPr>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AC2" w:rsidRDefault="00783AC2" w:rsidP="009535F9">
      <w:pPr>
        <w:spacing w:after="0" w:line="240" w:lineRule="auto"/>
      </w:pPr>
      <w:r>
        <w:separator/>
      </w:r>
    </w:p>
  </w:footnote>
  <w:footnote w:type="continuationSeparator" w:id="0">
    <w:p w:rsidR="00783AC2" w:rsidRDefault="00783AC2" w:rsidP="009535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5000" w:type="pct"/>
      <w:jc w:val="center"/>
      <w:tblInd w:w="0" w:type="dxa"/>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127"/>
      <w:gridCol w:w="4682"/>
      <w:gridCol w:w="2263"/>
    </w:tblGrid>
    <w:tr w:rsidR="00AB5676" w:rsidTr="006102D0">
      <w:trPr>
        <w:trHeight w:val="536"/>
        <w:jc w:val="center"/>
      </w:trPr>
      <w:tc>
        <w:tcPr>
          <w:tcW w:w="2127" w:type="dxa"/>
          <w:tcBorders>
            <w:top w:val="nil"/>
            <w:left w:val="nil"/>
            <w:bottom w:val="single" w:sz="4" w:space="0" w:color="auto"/>
            <w:right w:val="nil"/>
          </w:tcBorders>
          <w:vAlign w:val="center"/>
          <w:hideMark/>
        </w:tcPr>
        <w:p w:rsidR="00AB5676" w:rsidRDefault="00AB5676" w:rsidP="009535F9">
          <w:pPr>
            <w:pStyle w:val="ETML"/>
          </w:pPr>
          <w:r>
            <w:t>ETML</w:t>
          </w:r>
        </w:p>
      </w:tc>
      <w:tc>
        <w:tcPr>
          <w:tcW w:w="4682" w:type="dxa"/>
          <w:tcBorders>
            <w:top w:val="nil"/>
            <w:left w:val="nil"/>
            <w:bottom w:val="single" w:sz="4" w:space="0" w:color="auto"/>
            <w:right w:val="nil"/>
          </w:tcBorders>
          <w:vAlign w:val="center"/>
        </w:tcPr>
        <w:p w:rsidR="00AB5676" w:rsidRPr="00D759FB" w:rsidRDefault="00AB5676" w:rsidP="001C149A">
          <w:pPr>
            <w:jc w:val="center"/>
            <w:rPr>
              <w:sz w:val="22"/>
              <w:szCs w:val="22"/>
              <w:lang w:eastAsia="fr-CH"/>
            </w:rPr>
          </w:pPr>
          <w:r w:rsidRPr="00D759FB">
            <w:rPr>
              <w:lang w:eastAsia="fr-CH"/>
            </w:rPr>
            <w:fldChar w:fldCharType="begin"/>
          </w:r>
          <w:r w:rsidRPr="00D759FB">
            <w:rPr>
              <w:sz w:val="22"/>
              <w:szCs w:val="22"/>
              <w:lang w:eastAsia="fr-CH"/>
            </w:rPr>
            <w:instrText xml:space="preserve"> TITLE  \* FirstCap  \* MERGEFORMAT </w:instrText>
          </w:r>
          <w:r w:rsidRPr="00D759FB">
            <w:rPr>
              <w:lang w:eastAsia="fr-CH"/>
            </w:rPr>
            <w:fldChar w:fldCharType="separate"/>
          </w:r>
          <w:r w:rsidR="00DD4C00">
            <w:rPr>
              <w:sz w:val="22"/>
              <w:szCs w:val="22"/>
              <w:lang w:eastAsia="fr-CH"/>
            </w:rPr>
            <w:t>Convertisseur de bases pour des nombres entiers et réels, codés sur 32 bits</w:t>
          </w:r>
          <w:r w:rsidRPr="00D759FB">
            <w:rPr>
              <w:lang w:eastAsia="fr-CH"/>
            </w:rPr>
            <w:fldChar w:fldCharType="end"/>
          </w:r>
        </w:p>
      </w:tc>
      <w:tc>
        <w:tcPr>
          <w:tcW w:w="2263" w:type="dxa"/>
          <w:tcBorders>
            <w:top w:val="nil"/>
            <w:left w:val="nil"/>
            <w:bottom w:val="single" w:sz="4" w:space="0" w:color="auto"/>
            <w:right w:val="nil"/>
          </w:tcBorders>
          <w:vAlign w:val="center"/>
          <w:hideMark/>
        </w:tcPr>
        <w:p w:rsidR="00AB5676" w:rsidRDefault="00AB5676" w:rsidP="009535F9">
          <w:pPr>
            <w:pStyle w:val="En-tte"/>
            <w:spacing w:after="160" w:line="259" w:lineRule="auto"/>
            <w:jc w:val="right"/>
            <w:rPr>
              <w:lang w:eastAsia="fr-CH"/>
            </w:rPr>
          </w:pPr>
          <w:r>
            <w:rPr>
              <w:noProof/>
              <w:lang w:eastAsia="fr-CH"/>
            </w:rPr>
            <w:drawing>
              <wp:inline distT="0" distB="0" distL="0" distR="0">
                <wp:extent cx="1050290" cy="308610"/>
                <wp:effectExtent l="0" t="0" r="0" b="0"/>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_ent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0290" cy="308610"/>
                        </a:xfrm>
                        <a:prstGeom prst="rect">
                          <a:avLst/>
                        </a:prstGeom>
                        <a:noFill/>
                        <a:ln>
                          <a:noFill/>
                        </a:ln>
                      </pic:spPr>
                    </pic:pic>
                  </a:graphicData>
                </a:graphic>
              </wp:inline>
            </w:drawing>
          </w:r>
        </w:p>
      </w:tc>
    </w:tr>
  </w:tbl>
  <w:p w:rsidR="00AB5676" w:rsidRDefault="00AB567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AAB"/>
    <w:multiLevelType w:val="hybridMultilevel"/>
    <w:tmpl w:val="B08A344E"/>
    <w:lvl w:ilvl="0" w:tplc="115C3C18">
      <w:start w:val="1"/>
      <w:numFmt w:val="decimal"/>
      <w:lvlText w:val="%1."/>
      <w:lvlJc w:val="left"/>
      <w:pPr>
        <w:ind w:left="720" w:hanging="360"/>
      </w:pPr>
      <w:rPr>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A7777B"/>
    <w:multiLevelType w:val="hybridMultilevel"/>
    <w:tmpl w:val="10341896"/>
    <w:lvl w:ilvl="0" w:tplc="73A02F42">
      <w:start w:val="8"/>
      <w:numFmt w:val="bullet"/>
      <w:lvlText w:val="•"/>
      <w:lvlJc w:val="left"/>
      <w:pPr>
        <w:ind w:left="1712" w:hanging="360"/>
      </w:pPr>
      <w:rPr>
        <w:rFonts w:ascii="Century Gothic" w:eastAsiaTheme="minorHAnsi" w:hAnsi="Century Gothic" w:cstheme="minorBidi" w:hint="default"/>
      </w:rPr>
    </w:lvl>
    <w:lvl w:ilvl="1" w:tplc="100C0003" w:tentative="1">
      <w:start w:val="1"/>
      <w:numFmt w:val="bullet"/>
      <w:lvlText w:val="o"/>
      <w:lvlJc w:val="left"/>
      <w:pPr>
        <w:ind w:left="2432" w:hanging="360"/>
      </w:pPr>
      <w:rPr>
        <w:rFonts w:ascii="Courier New" w:hAnsi="Courier New" w:cs="Courier New" w:hint="default"/>
      </w:rPr>
    </w:lvl>
    <w:lvl w:ilvl="2" w:tplc="100C0005" w:tentative="1">
      <w:start w:val="1"/>
      <w:numFmt w:val="bullet"/>
      <w:lvlText w:val=""/>
      <w:lvlJc w:val="left"/>
      <w:pPr>
        <w:ind w:left="3152" w:hanging="360"/>
      </w:pPr>
      <w:rPr>
        <w:rFonts w:ascii="Wingdings" w:hAnsi="Wingdings" w:hint="default"/>
      </w:rPr>
    </w:lvl>
    <w:lvl w:ilvl="3" w:tplc="100C0001" w:tentative="1">
      <w:start w:val="1"/>
      <w:numFmt w:val="bullet"/>
      <w:lvlText w:val=""/>
      <w:lvlJc w:val="left"/>
      <w:pPr>
        <w:ind w:left="3872" w:hanging="360"/>
      </w:pPr>
      <w:rPr>
        <w:rFonts w:ascii="Symbol" w:hAnsi="Symbol" w:hint="default"/>
      </w:rPr>
    </w:lvl>
    <w:lvl w:ilvl="4" w:tplc="100C0003" w:tentative="1">
      <w:start w:val="1"/>
      <w:numFmt w:val="bullet"/>
      <w:lvlText w:val="o"/>
      <w:lvlJc w:val="left"/>
      <w:pPr>
        <w:ind w:left="4592" w:hanging="360"/>
      </w:pPr>
      <w:rPr>
        <w:rFonts w:ascii="Courier New" w:hAnsi="Courier New" w:cs="Courier New" w:hint="default"/>
      </w:rPr>
    </w:lvl>
    <w:lvl w:ilvl="5" w:tplc="100C0005" w:tentative="1">
      <w:start w:val="1"/>
      <w:numFmt w:val="bullet"/>
      <w:lvlText w:val=""/>
      <w:lvlJc w:val="left"/>
      <w:pPr>
        <w:ind w:left="5312" w:hanging="360"/>
      </w:pPr>
      <w:rPr>
        <w:rFonts w:ascii="Wingdings" w:hAnsi="Wingdings" w:hint="default"/>
      </w:rPr>
    </w:lvl>
    <w:lvl w:ilvl="6" w:tplc="100C0001" w:tentative="1">
      <w:start w:val="1"/>
      <w:numFmt w:val="bullet"/>
      <w:lvlText w:val=""/>
      <w:lvlJc w:val="left"/>
      <w:pPr>
        <w:ind w:left="6032" w:hanging="360"/>
      </w:pPr>
      <w:rPr>
        <w:rFonts w:ascii="Symbol" w:hAnsi="Symbol" w:hint="default"/>
      </w:rPr>
    </w:lvl>
    <w:lvl w:ilvl="7" w:tplc="100C0003" w:tentative="1">
      <w:start w:val="1"/>
      <w:numFmt w:val="bullet"/>
      <w:lvlText w:val="o"/>
      <w:lvlJc w:val="left"/>
      <w:pPr>
        <w:ind w:left="6752" w:hanging="360"/>
      </w:pPr>
      <w:rPr>
        <w:rFonts w:ascii="Courier New" w:hAnsi="Courier New" w:cs="Courier New" w:hint="default"/>
      </w:rPr>
    </w:lvl>
    <w:lvl w:ilvl="8" w:tplc="100C0005" w:tentative="1">
      <w:start w:val="1"/>
      <w:numFmt w:val="bullet"/>
      <w:lvlText w:val=""/>
      <w:lvlJc w:val="left"/>
      <w:pPr>
        <w:ind w:left="7472" w:hanging="360"/>
      </w:pPr>
      <w:rPr>
        <w:rFonts w:ascii="Wingdings" w:hAnsi="Wingdings" w:hint="default"/>
      </w:rPr>
    </w:lvl>
  </w:abstractNum>
  <w:abstractNum w:abstractNumId="2" w15:restartNumberingAfterBreak="0">
    <w:nsid w:val="0A660B3A"/>
    <w:multiLevelType w:val="hybridMultilevel"/>
    <w:tmpl w:val="1464B48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E754974"/>
    <w:multiLevelType w:val="hybridMultilevel"/>
    <w:tmpl w:val="B2981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7B1F60"/>
    <w:multiLevelType w:val="hybridMultilevel"/>
    <w:tmpl w:val="C26E9136"/>
    <w:lvl w:ilvl="0" w:tplc="DC10CC0C">
      <w:start w:val="1"/>
      <w:numFmt w:val="bullet"/>
      <w:lvlText w:val=""/>
      <w:lvlJc w:val="left"/>
      <w:pPr>
        <w:ind w:left="720" w:hanging="360"/>
      </w:pPr>
      <w:rPr>
        <w:rFonts w:ascii="Symbol" w:hAnsi="Symbol" w:hint="default"/>
      </w:rPr>
    </w:lvl>
    <w:lvl w:ilvl="1" w:tplc="73A02F42">
      <w:start w:val="8"/>
      <w:numFmt w:val="bullet"/>
      <w:lvlText w:val="•"/>
      <w:lvlJc w:val="left"/>
      <w:pPr>
        <w:ind w:left="1440" w:hanging="360"/>
      </w:pPr>
      <w:rPr>
        <w:rFonts w:ascii="Century Gothic" w:eastAsiaTheme="minorHAnsi" w:hAnsi="Century Gothic"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8FD4FB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124419"/>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B251E1"/>
    <w:multiLevelType w:val="hybridMultilevel"/>
    <w:tmpl w:val="2536DF1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D256CE"/>
    <w:multiLevelType w:val="hybridMultilevel"/>
    <w:tmpl w:val="39D6164A"/>
    <w:lvl w:ilvl="0" w:tplc="5CD02F18">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7B900FA"/>
    <w:multiLevelType w:val="hybridMultilevel"/>
    <w:tmpl w:val="4B74F418"/>
    <w:lvl w:ilvl="0" w:tplc="9CB08D0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8FA1122"/>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AA917F3"/>
    <w:multiLevelType w:val="hybridMultilevel"/>
    <w:tmpl w:val="DA688244"/>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2" w15:restartNumberingAfterBreak="0">
    <w:nsid w:val="3AD11B73"/>
    <w:multiLevelType w:val="hybridMultilevel"/>
    <w:tmpl w:val="D64E290A"/>
    <w:lvl w:ilvl="0" w:tplc="A78C3C58">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EDE1980"/>
    <w:multiLevelType w:val="hybridMultilevel"/>
    <w:tmpl w:val="C76283E8"/>
    <w:lvl w:ilvl="0" w:tplc="C6484A24">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000815"/>
    <w:multiLevelType w:val="hybridMultilevel"/>
    <w:tmpl w:val="71D8D356"/>
    <w:lvl w:ilvl="0" w:tplc="400A279C">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41B7325"/>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C84C75"/>
    <w:multiLevelType w:val="multilevel"/>
    <w:tmpl w:val="43B03A4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pStyle w:val="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F85791"/>
    <w:multiLevelType w:val="hybridMultilevel"/>
    <w:tmpl w:val="6082D4E0"/>
    <w:lvl w:ilvl="0" w:tplc="4E42CD4E">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21973B0"/>
    <w:multiLevelType w:val="hybridMultilevel"/>
    <w:tmpl w:val="5DD8C17A"/>
    <w:lvl w:ilvl="0" w:tplc="73A02F42">
      <w:start w:val="8"/>
      <w:numFmt w:val="bullet"/>
      <w:lvlText w:val="•"/>
      <w:lvlJc w:val="left"/>
      <w:pPr>
        <w:ind w:left="1778" w:hanging="360"/>
      </w:pPr>
      <w:rPr>
        <w:rFonts w:ascii="Century Gothic" w:eastAsiaTheme="minorHAnsi" w:hAnsi="Century Gothic" w:cstheme="minorBidi" w:hint="default"/>
      </w:rPr>
    </w:lvl>
    <w:lvl w:ilvl="1" w:tplc="100C0003" w:tentative="1">
      <w:start w:val="1"/>
      <w:numFmt w:val="bullet"/>
      <w:lvlText w:val="o"/>
      <w:lvlJc w:val="left"/>
      <w:pPr>
        <w:ind w:left="2498" w:hanging="360"/>
      </w:pPr>
      <w:rPr>
        <w:rFonts w:ascii="Courier New" w:hAnsi="Courier New" w:cs="Courier New" w:hint="default"/>
      </w:rPr>
    </w:lvl>
    <w:lvl w:ilvl="2" w:tplc="100C0005" w:tentative="1">
      <w:start w:val="1"/>
      <w:numFmt w:val="bullet"/>
      <w:lvlText w:val=""/>
      <w:lvlJc w:val="left"/>
      <w:pPr>
        <w:ind w:left="3218" w:hanging="360"/>
      </w:pPr>
      <w:rPr>
        <w:rFonts w:ascii="Wingdings" w:hAnsi="Wingdings" w:hint="default"/>
      </w:rPr>
    </w:lvl>
    <w:lvl w:ilvl="3" w:tplc="100C0001" w:tentative="1">
      <w:start w:val="1"/>
      <w:numFmt w:val="bullet"/>
      <w:lvlText w:val=""/>
      <w:lvlJc w:val="left"/>
      <w:pPr>
        <w:ind w:left="3938" w:hanging="360"/>
      </w:pPr>
      <w:rPr>
        <w:rFonts w:ascii="Symbol" w:hAnsi="Symbol" w:hint="default"/>
      </w:rPr>
    </w:lvl>
    <w:lvl w:ilvl="4" w:tplc="100C0003" w:tentative="1">
      <w:start w:val="1"/>
      <w:numFmt w:val="bullet"/>
      <w:lvlText w:val="o"/>
      <w:lvlJc w:val="left"/>
      <w:pPr>
        <w:ind w:left="4658" w:hanging="360"/>
      </w:pPr>
      <w:rPr>
        <w:rFonts w:ascii="Courier New" w:hAnsi="Courier New" w:cs="Courier New" w:hint="default"/>
      </w:rPr>
    </w:lvl>
    <w:lvl w:ilvl="5" w:tplc="100C0005" w:tentative="1">
      <w:start w:val="1"/>
      <w:numFmt w:val="bullet"/>
      <w:lvlText w:val=""/>
      <w:lvlJc w:val="left"/>
      <w:pPr>
        <w:ind w:left="5378" w:hanging="360"/>
      </w:pPr>
      <w:rPr>
        <w:rFonts w:ascii="Wingdings" w:hAnsi="Wingdings" w:hint="default"/>
      </w:rPr>
    </w:lvl>
    <w:lvl w:ilvl="6" w:tplc="100C0001" w:tentative="1">
      <w:start w:val="1"/>
      <w:numFmt w:val="bullet"/>
      <w:lvlText w:val=""/>
      <w:lvlJc w:val="left"/>
      <w:pPr>
        <w:ind w:left="6098" w:hanging="360"/>
      </w:pPr>
      <w:rPr>
        <w:rFonts w:ascii="Symbol" w:hAnsi="Symbol" w:hint="default"/>
      </w:rPr>
    </w:lvl>
    <w:lvl w:ilvl="7" w:tplc="100C0003" w:tentative="1">
      <w:start w:val="1"/>
      <w:numFmt w:val="bullet"/>
      <w:lvlText w:val="o"/>
      <w:lvlJc w:val="left"/>
      <w:pPr>
        <w:ind w:left="6818" w:hanging="360"/>
      </w:pPr>
      <w:rPr>
        <w:rFonts w:ascii="Courier New" w:hAnsi="Courier New" w:cs="Courier New" w:hint="default"/>
      </w:rPr>
    </w:lvl>
    <w:lvl w:ilvl="8" w:tplc="100C0005" w:tentative="1">
      <w:start w:val="1"/>
      <w:numFmt w:val="bullet"/>
      <w:lvlText w:val=""/>
      <w:lvlJc w:val="left"/>
      <w:pPr>
        <w:ind w:left="7538" w:hanging="360"/>
      </w:pPr>
      <w:rPr>
        <w:rFonts w:ascii="Wingdings" w:hAnsi="Wingdings" w:hint="default"/>
      </w:rPr>
    </w:lvl>
  </w:abstractNum>
  <w:abstractNum w:abstractNumId="19" w15:restartNumberingAfterBreak="0">
    <w:nsid w:val="796608D8"/>
    <w:multiLevelType w:val="hybridMultilevel"/>
    <w:tmpl w:val="5D36366A"/>
    <w:lvl w:ilvl="0" w:tplc="D9681B04">
      <w:start w:val="1"/>
      <w:numFmt w:val="decimal"/>
      <w:lvlText w:val="%1."/>
      <w:lvlJc w:val="left"/>
      <w:pPr>
        <w:ind w:left="720" w:hanging="360"/>
      </w:pPr>
      <w:rPr>
        <w:rFonts w:hint="default"/>
        <w:b/>
        <w:sz w:val="18"/>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7"/>
  </w:num>
  <w:num w:numId="3">
    <w:abstractNumId w:val="9"/>
  </w:num>
  <w:num w:numId="4">
    <w:abstractNumId w:val="15"/>
  </w:num>
  <w:num w:numId="5">
    <w:abstractNumId w:val="6"/>
  </w:num>
  <w:num w:numId="6">
    <w:abstractNumId w:val="5"/>
  </w:num>
  <w:num w:numId="7">
    <w:abstractNumId w:val="16"/>
  </w:num>
  <w:num w:numId="8">
    <w:abstractNumId w:val="10"/>
  </w:num>
  <w:num w:numId="9">
    <w:abstractNumId w:val="18"/>
  </w:num>
  <w:num w:numId="10">
    <w:abstractNumId w:val="4"/>
  </w:num>
  <w:num w:numId="11">
    <w:abstractNumId w:val="1"/>
  </w:num>
  <w:num w:numId="12">
    <w:abstractNumId w:val="2"/>
  </w:num>
  <w:num w:numId="13">
    <w:abstractNumId w:val="12"/>
  </w:num>
  <w:num w:numId="14">
    <w:abstractNumId w:val="19"/>
  </w:num>
  <w:num w:numId="15">
    <w:abstractNumId w:val="13"/>
  </w:num>
  <w:num w:numId="16">
    <w:abstractNumId w:val="11"/>
  </w:num>
  <w:num w:numId="17">
    <w:abstractNumId w:val="8"/>
  </w:num>
  <w:num w:numId="18">
    <w:abstractNumId w:val="0"/>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097"/>
    <w:rsid w:val="00001577"/>
    <w:rsid w:val="00001EB6"/>
    <w:rsid w:val="00002EE5"/>
    <w:rsid w:val="00007C8B"/>
    <w:rsid w:val="00010998"/>
    <w:rsid w:val="00010DC1"/>
    <w:rsid w:val="00011E97"/>
    <w:rsid w:val="0001217C"/>
    <w:rsid w:val="00020DA5"/>
    <w:rsid w:val="00020EFD"/>
    <w:rsid w:val="00023094"/>
    <w:rsid w:val="000238A0"/>
    <w:rsid w:val="000251F1"/>
    <w:rsid w:val="00026010"/>
    <w:rsid w:val="00026D69"/>
    <w:rsid w:val="00027178"/>
    <w:rsid w:val="00027DBA"/>
    <w:rsid w:val="000322DB"/>
    <w:rsid w:val="00032DAA"/>
    <w:rsid w:val="000332EF"/>
    <w:rsid w:val="00040A9F"/>
    <w:rsid w:val="00042125"/>
    <w:rsid w:val="00054DB3"/>
    <w:rsid w:val="00056E76"/>
    <w:rsid w:val="00060119"/>
    <w:rsid w:val="000616A5"/>
    <w:rsid w:val="00061889"/>
    <w:rsid w:val="00062A03"/>
    <w:rsid w:val="00064649"/>
    <w:rsid w:val="00065423"/>
    <w:rsid w:val="00070E90"/>
    <w:rsid w:val="00071777"/>
    <w:rsid w:val="00072085"/>
    <w:rsid w:val="0007218F"/>
    <w:rsid w:val="00072679"/>
    <w:rsid w:val="00073F05"/>
    <w:rsid w:val="000742CF"/>
    <w:rsid w:val="00074737"/>
    <w:rsid w:val="000764E8"/>
    <w:rsid w:val="00077C64"/>
    <w:rsid w:val="000800D9"/>
    <w:rsid w:val="00080E6B"/>
    <w:rsid w:val="0008132B"/>
    <w:rsid w:val="000829EF"/>
    <w:rsid w:val="000863BC"/>
    <w:rsid w:val="00087245"/>
    <w:rsid w:val="000906BE"/>
    <w:rsid w:val="00090C79"/>
    <w:rsid w:val="00090EF0"/>
    <w:rsid w:val="000912C0"/>
    <w:rsid w:val="00092C02"/>
    <w:rsid w:val="00095840"/>
    <w:rsid w:val="000A15AC"/>
    <w:rsid w:val="000B21E0"/>
    <w:rsid w:val="000B2BD7"/>
    <w:rsid w:val="000C4DCA"/>
    <w:rsid w:val="000C7AEB"/>
    <w:rsid w:val="000D2251"/>
    <w:rsid w:val="000D2DB2"/>
    <w:rsid w:val="000D31A7"/>
    <w:rsid w:val="000D5ADC"/>
    <w:rsid w:val="000D6F23"/>
    <w:rsid w:val="000E1C1F"/>
    <w:rsid w:val="000E1F68"/>
    <w:rsid w:val="000E4444"/>
    <w:rsid w:val="000E44CA"/>
    <w:rsid w:val="000E543E"/>
    <w:rsid w:val="000F4928"/>
    <w:rsid w:val="000F50C5"/>
    <w:rsid w:val="000F60F5"/>
    <w:rsid w:val="000F6140"/>
    <w:rsid w:val="000F6170"/>
    <w:rsid w:val="0010118E"/>
    <w:rsid w:val="00101FA1"/>
    <w:rsid w:val="00105EDD"/>
    <w:rsid w:val="00107FF5"/>
    <w:rsid w:val="00112D13"/>
    <w:rsid w:val="00117056"/>
    <w:rsid w:val="00117E54"/>
    <w:rsid w:val="00121F29"/>
    <w:rsid w:val="00125507"/>
    <w:rsid w:val="00127C5D"/>
    <w:rsid w:val="00140DDB"/>
    <w:rsid w:val="00141AA5"/>
    <w:rsid w:val="0014232B"/>
    <w:rsid w:val="00142C79"/>
    <w:rsid w:val="00143578"/>
    <w:rsid w:val="001508BD"/>
    <w:rsid w:val="0015487F"/>
    <w:rsid w:val="00155455"/>
    <w:rsid w:val="00156C3A"/>
    <w:rsid w:val="001640F7"/>
    <w:rsid w:val="0016595E"/>
    <w:rsid w:val="00170AE6"/>
    <w:rsid w:val="00175D9D"/>
    <w:rsid w:val="001761D4"/>
    <w:rsid w:val="0018082F"/>
    <w:rsid w:val="00180C67"/>
    <w:rsid w:val="001819AB"/>
    <w:rsid w:val="0018246D"/>
    <w:rsid w:val="0018251E"/>
    <w:rsid w:val="001906CD"/>
    <w:rsid w:val="00192BCE"/>
    <w:rsid w:val="001946A0"/>
    <w:rsid w:val="0019505B"/>
    <w:rsid w:val="00195BDC"/>
    <w:rsid w:val="00197528"/>
    <w:rsid w:val="001A4E8E"/>
    <w:rsid w:val="001A7449"/>
    <w:rsid w:val="001A7ED8"/>
    <w:rsid w:val="001B11DB"/>
    <w:rsid w:val="001B4829"/>
    <w:rsid w:val="001B598D"/>
    <w:rsid w:val="001B643C"/>
    <w:rsid w:val="001B7FA0"/>
    <w:rsid w:val="001C149A"/>
    <w:rsid w:val="001C2510"/>
    <w:rsid w:val="001C4BA6"/>
    <w:rsid w:val="001C7C36"/>
    <w:rsid w:val="001D009A"/>
    <w:rsid w:val="001D4961"/>
    <w:rsid w:val="001D4D7A"/>
    <w:rsid w:val="001E2EFE"/>
    <w:rsid w:val="001E4491"/>
    <w:rsid w:val="001E65B8"/>
    <w:rsid w:val="001E6C62"/>
    <w:rsid w:val="001E6CEC"/>
    <w:rsid w:val="001E7176"/>
    <w:rsid w:val="001E71FB"/>
    <w:rsid w:val="001F27EE"/>
    <w:rsid w:val="002002D3"/>
    <w:rsid w:val="00203A22"/>
    <w:rsid w:val="002131CE"/>
    <w:rsid w:val="00215F98"/>
    <w:rsid w:val="002205F2"/>
    <w:rsid w:val="002212AD"/>
    <w:rsid w:val="00221761"/>
    <w:rsid w:val="002221A9"/>
    <w:rsid w:val="00223740"/>
    <w:rsid w:val="00223BAE"/>
    <w:rsid w:val="002241B1"/>
    <w:rsid w:val="0022506B"/>
    <w:rsid w:val="0022599C"/>
    <w:rsid w:val="00225A99"/>
    <w:rsid w:val="00232391"/>
    <w:rsid w:val="00233744"/>
    <w:rsid w:val="002354EF"/>
    <w:rsid w:val="002410ED"/>
    <w:rsid w:val="002416A6"/>
    <w:rsid w:val="00243713"/>
    <w:rsid w:val="00243DC0"/>
    <w:rsid w:val="00244B65"/>
    <w:rsid w:val="00244C11"/>
    <w:rsid w:val="00244D14"/>
    <w:rsid w:val="0024506A"/>
    <w:rsid w:val="00247865"/>
    <w:rsid w:val="00253343"/>
    <w:rsid w:val="002543EF"/>
    <w:rsid w:val="00254A1C"/>
    <w:rsid w:val="0025772A"/>
    <w:rsid w:val="00260D0E"/>
    <w:rsid w:val="00262E5C"/>
    <w:rsid w:val="00263B33"/>
    <w:rsid w:val="00265776"/>
    <w:rsid w:val="002700B7"/>
    <w:rsid w:val="002724B5"/>
    <w:rsid w:val="00273FCE"/>
    <w:rsid w:val="00280EC4"/>
    <w:rsid w:val="0028100E"/>
    <w:rsid w:val="00283017"/>
    <w:rsid w:val="00286B87"/>
    <w:rsid w:val="00290363"/>
    <w:rsid w:val="00294CE5"/>
    <w:rsid w:val="0029626A"/>
    <w:rsid w:val="002A535B"/>
    <w:rsid w:val="002A72AF"/>
    <w:rsid w:val="002B1965"/>
    <w:rsid w:val="002B6B8F"/>
    <w:rsid w:val="002C225A"/>
    <w:rsid w:val="002C244D"/>
    <w:rsid w:val="002C5183"/>
    <w:rsid w:val="002C5ADE"/>
    <w:rsid w:val="002C62CD"/>
    <w:rsid w:val="002C7AC4"/>
    <w:rsid w:val="002D0181"/>
    <w:rsid w:val="002D1B6A"/>
    <w:rsid w:val="002D2A07"/>
    <w:rsid w:val="002D2E12"/>
    <w:rsid w:val="002E15A4"/>
    <w:rsid w:val="002E3B52"/>
    <w:rsid w:val="002E40B1"/>
    <w:rsid w:val="002E4260"/>
    <w:rsid w:val="002E42CC"/>
    <w:rsid w:val="002F06EA"/>
    <w:rsid w:val="002F157A"/>
    <w:rsid w:val="002F1967"/>
    <w:rsid w:val="002F307B"/>
    <w:rsid w:val="002F61BF"/>
    <w:rsid w:val="00303C3A"/>
    <w:rsid w:val="00310E2C"/>
    <w:rsid w:val="003122C6"/>
    <w:rsid w:val="00312C6A"/>
    <w:rsid w:val="00314287"/>
    <w:rsid w:val="0031467C"/>
    <w:rsid w:val="003146FA"/>
    <w:rsid w:val="00315AF9"/>
    <w:rsid w:val="00316413"/>
    <w:rsid w:val="00316F02"/>
    <w:rsid w:val="00321A04"/>
    <w:rsid w:val="00322A25"/>
    <w:rsid w:val="00324DA5"/>
    <w:rsid w:val="00331E76"/>
    <w:rsid w:val="00334BBF"/>
    <w:rsid w:val="0033515F"/>
    <w:rsid w:val="00335C2C"/>
    <w:rsid w:val="00336D34"/>
    <w:rsid w:val="00342A6D"/>
    <w:rsid w:val="00343443"/>
    <w:rsid w:val="00343C1B"/>
    <w:rsid w:val="00344CA2"/>
    <w:rsid w:val="00344CAE"/>
    <w:rsid w:val="00350797"/>
    <w:rsid w:val="00351066"/>
    <w:rsid w:val="003510A6"/>
    <w:rsid w:val="00351654"/>
    <w:rsid w:val="003523E9"/>
    <w:rsid w:val="003528C5"/>
    <w:rsid w:val="00354A78"/>
    <w:rsid w:val="00355456"/>
    <w:rsid w:val="00360D99"/>
    <w:rsid w:val="003649ED"/>
    <w:rsid w:val="0036584F"/>
    <w:rsid w:val="0036776D"/>
    <w:rsid w:val="003701C9"/>
    <w:rsid w:val="003728B0"/>
    <w:rsid w:val="00374780"/>
    <w:rsid w:val="00383B3C"/>
    <w:rsid w:val="003947FF"/>
    <w:rsid w:val="00395E04"/>
    <w:rsid w:val="003A4579"/>
    <w:rsid w:val="003A66C3"/>
    <w:rsid w:val="003A66F5"/>
    <w:rsid w:val="003A6E20"/>
    <w:rsid w:val="003A7ED6"/>
    <w:rsid w:val="003B1BBA"/>
    <w:rsid w:val="003B54A2"/>
    <w:rsid w:val="003B6A11"/>
    <w:rsid w:val="003C2828"/>
    <w:rsid w:val="003C302A"/>
    <w:rsid w:val="003C4218"/>
    <w:rsid w:val="003C7DA1"/>
    <w:rsid w:val="003D0C7D"/>
    <w:rsid w:val="003D5204"/>
    <w:rsid w:val="003D593B"/>
    <w:rsid w:val="003D6219"/>
    <w:rsid w:val="003D7A8A"/>
    <w:rsid w:val="003E0818"/>
    <w:rsid w:val="003E2448"/>
    <w:rsid w:val="003E7B8B"/>
    <w:rsid w:val="003E7BE9"/>
    <w:rsid w:val="003F188A"/>
    <w:rsid w:val="003F1CCF"/>
    <w:rsid w:val="003F5E4D"/>
    <w:rsid w:val="003F7546"/>
    <w:rsid w:val="003F7CAC"/>
    <w:rsid w:val="00404691"/>
    <w:rsid w:val="00405ABB"/>
    <w:rsid w:val="0040700D"/>
    <w:rsid w:val="004105DA"/>
    <w:rsid w:val="004113C2"/>
    <w:rsid w:val="00412DF5"/>
    <w:rsid w:val="00415170"/>
    <w:rsid w:val="0041627C"/>
    <w:rsid w:val="00420119"/>
    <w:rsid w:val="00420B2C"/>
    <w:rsid w:val="00425373"/>
    <w:rsid w:val="00426185"/>
    <w:rsid w:val="004324EF"/>
    <w:rsid w:val="00435E2E"/>
    <w:rsid w:val="00450D59"/>
    <w:rsid w:val="0045252F"/>
    <w:rsid w:val="00455912"/>
    <w:rsid w:val="004559B2"/>
    <w:rsid w:val="00462FDF"/>
    <w:rsid w:val="004640EA"/>
    <w:rsid w:val="00465B36"/>
    <w:rsid w:val="004711DE"/>
    <w:rsid w:val="00472122"/>
    <w:rsid w:val="00472569"/>
    <w:rsid w:val="0047333A"/>
    <w:rsid w:val="00474CE5"/>
    <w:rsid w:val="00475A57"/>
    <w:rsid w:val="0047641D"/>
    <w:rsid w:val="004777A3"/>
    <w:rsid w:val="00480FF9"/>
    <w:rsid w:val="004820C3"/>
    <w:rsid w:val="004879A7"/>
    <w:rsid w:val="00495B14"/>
    <w:rsid w:val="00496538"/>
    <w:rsid w:val="004A11FD"/>
    <w:rsid w:val="004B469F"/>
    <w:rsid w:val="004B5068"/>
    <w:rsid w:val="004B5965"/>
    <w:rsid w:val="004B5BA3"/>
    <w:rsid w:val="004B733B"/>
    <w:rsid w:val="004C0BF2"/>
    <w:rsid w:val="004C5B95"/>
    <w:rsid w:val="004C5C3B"/>
    <w:rsid w:val="004C6C9E"/>
    <w:rsid w:val="004C7740"/>
    <w:rsid w:val="004D4389"/>
    <w:rsid w:val="004E0A9C"/>
    <w:rsid w:val="004E1A82"/>
    <w:rsid w:val="004E44BF"/>
    <w:rsid w:val="004E4FF0"/>
    <w:rsid w:val="004E5441"/>
    <w:rsid w:val="004E6A33"/>
    <w:rsid w:val="004E780B"/>
    <w:rsid w:val="004F48C5"/>
    <w:rsid w:val="004F63F0"/>
    <w:rsid w:val="004F7160"/>
    <w:rsid w:val="00500775"/>
    <w:rsid w:val="00500B40"/>
    <w:rsid w:val="00501F5E"/>
    <w:rsid w:val="00505675"/>
    <w:rsid w:val="00513071"/>
    <w:rsid w:val="0052009E"/>
    <w:rsid w:val="0052107E"/>
    <w:rsid w:val="005223C3"/>
    <w:rsid w:val="00533C58"/>
    <w:rsid w:val="00535C0F"/>
    <w:rsid w:val="00536B5B"/>
    <w:rsid w:val="00542265"/>
    <w:rsid w:val="00542765"/>
    <w:rsid w:val="00544219"/>
    <w:rsid w:val="00545B0C"/>
    <w:rsid w:val="005475AA"/>
    <w:rsid w:val="00550E95"/>
    <w:rsid w:val="00551B46"/>
    <w:rsid w:val="0055490A"/>
    <w:rsid w:val="005549C2"/>
    <w:rsid w:val="00554E2A"/>
    <w:rsid w:val="00554F82"/>
    <w:rsid w:val="005577AB"/>
    <w:rsid w:val="00563ACA"/>
    <w:rsid w:val="00565D09"/>
    <w:rsid w:val="005677C6"/>
    <w:rsid w:val="00571786"/>
    <w:rsid w:val="005762A2"/>
    <w:rsid w:val="005804A1"/>
    <w:rsid w:val="005805AB"/>
    <w:rsid w:val="005816A9"/>
    <w:rsid w:val="00581A34"/>
    <w:rsid w:val="00584418"/>
    <w:rsid w:val="00592EC5"/>
    <w:rsid w:val="0059686E"/>
    <w:rsid w:val="00597896"/>
    <w:rsid w:val="005A7249"/>
    <w:rsid w:val="005B27CB"/>
    <w:rsid w:val="005B32D4"/>
    <w:rsid w:val="005C2E21"/>
    <w:rsid w:val="005C2FDD"/>
    <w:rsid w:val="005C5024"/>
    <w:rsid w:val="005C6597"/>
    <w:rsid w:val="005C6D54"/>
    <w:rsid w:val="005D1C09"/>
    <w:rsid w:val="005D1CBF"/>
    <w:rsid w:val="005D25CA"/>
    <w:rsid w:val="005D353F"/>
    <w:rsid w:val="005D428B"/>
    <w:rsid w:val="005D7141"/>
    <w:rsid w:val="005E14FF"/>
    <w:rsid w:val="005E42A0"/>
    <w:rsid w:val="005E7E1B"/>
    <w:rsid w:val="005F0084"/>
    <w:rsid w:val="005F0348"/>
    <w:rsid w:val="00603451"/>
    <w:rsid w:val="0060390A"/>
    <w:rsid w:val="00604394"/>
    <w:rsid w:val="00607BD6"/>
    <w:rsid w:val="006102D0"/>
    <w:rsid w:val="00611C80"/>
    <w:rsid w:val="006135B2"/>
    <w:rsid w:val="006168C0"/>
    <w:rsid w:val="006175D1"/>
    <w:rsid w:val="0062080E"/>
    <w:rsid w:val="00625ED1"/>
    <w:rsid w:val="00626D50"/>
    <w:rsid w:val="006279BC"/>
    <w:rsid w:val="00631470"/>
    <w:rsid w:val="00634091"/>
    <w:rsid w:val="0063501D"/>
    <w:rsid w:val="0064270D"/>
    <w:rsid w:val="00645704"/>
    <w:rsid w:val="006458D0"/>
    <w:rsid w:val="00645FD6"/>
    <w:rsid w:val="00647906"/>
    <w:rsid w:val="006532A1"/>
    <w:rsid w:val="00660475"/>
    <w:rsid w:val="00660B7E"/>
    <w:rsid w:val="00662151"/>
    <w:rsid w:val="00662DA5"/>
    <w:rsid w:val="0066517E"/>
    <w:rsid w:val="00674A20"/>
    <w:rsid w:val="00680EB4"/>
    <w:rsid w:val="00682B0D"/>
    <w:rsid w:val="006830A3"/>
    <w:rsid w:val="006847A4"/>
    <w:rsid w:val="0068486D"/>
    <w:rsid w:val="00685BC6"/>
    <w:rsid w:val="006949FD"/>
    <w:rsid w:val="00696149"/>
    <w:rsid w:val="00697CAB"/>
    <w:rsid w:val="006A1D3D"/>
    <w:rsid w:val="006A26AC"/>
    <w:rsid w:val="006B3DE8"/>
    <w:rsid w:val="006B5A99"/>
    <w:rsid w:val="006B6716"/>
    <w:rsid w:val="006C00F2"/>
    <w:rsid w:val="006C2176"/>
    <w:rsid w:val="006C4D23"/>
    <w:rsid w:val="006C4FDB"/>
    <w:rsid w:val="006C5A92"/>
    <w:rsid w:val="006C6910"/>
    <w:rsid w:val="006C76F7"/>
    <w:rsid w:val="006E6498"/>
    <w:rsid w:val="006F36C4"/>
    <w:rsid w:val="006F4FFA"/>
    <w:rsid w:val="006F56BD"/>
    <w:rsid w:val="007006AA"/>
    <w:rsid w:val="00702ADD"/>
    <w:rsid w:val="00702B9F"/>
    <w:rsid w:val="00703C82"/>
    <w:rsid w:val="00710426"/>
    <w:rsid w:val="007112AF"/>
    <w:rsid w:val="00711A06"/>
    <w:rsid w:val="00711D1A"/>
    <w:rsid w:val="00713866"/>
    <w:rsid w:val="00713939"/>
    <w:rsid w:val="00721B6E"/>
    <w:rsid w:val="00721D9A"/>
    <w:rsid w:val="00722860"/>
    <w:rsid w:val="00722E3D"/>
    <w:rsid w:val="007306BD"/>
    <w:rsid w:val="00733B9C"/>
    <w:rsid w:val="0073404B"/>
    <w:rsid w:val="00743777"/>
    <w:rsid w:val="0074662F"/>
    <w:rsid w:val="00747FA6"/>
    <w:rsid w:val="0075198D"/>
    <w:rsid w:val="00752595"/>
    <w:rsid w:val="00752EEB"/>
    <w:rsid w:val="00753CB0"/>
    <w:rsid w:val="00756749"/>
    <w:rsid w:val="007570EA"/>
    <w:rsid w:val="007613B0"/>
    <w:rsid w:val="007630A5"/>
    <w:rsid w:val="00763267"/>
    <w:rsid w:val="00763ABF"/>
    <w:rsid w:val="007651B1"/>
    <w:rsid w:val="007663B0"/>
    <w:rsid w:val="00771680"/>
    <w:rsid w:val="00773460"/>
    <w:rsid w:val="0077381B"/>
    <w:rsid w:val="00777CCE"/>
    <w:rsid w:val="00782A47"/>
    <w:rsid w:val="00783AC2"/>
    <w:rsid w:val="00783B4B"/>
    <w:rsid w:val="00784F39"/>
    <w:rsid w:val="007903ED"/>
    <w:rsid w:val="00791AC8"/>
    <w:rsid w:val="00792B84"/>
    <w:rsid w:val="00792F47"/>
    <w:rsid w:val="00796904"/>
    <w:rsid w:val="007A2E81"/>
    <w:rsid w:val="007A335F"/>
    <w:rsid w:val="007A3AA2"/>
    <w:rsid w:val="007A4F67"/>
    <w:rsid w:val="007A5987"/>
    <w:rsid w:val="007B1F33"/>
    <w:rsid w:val="007C02B3"/>
    <w:rsid w:val="007C0553"/>
    <w:rsid w:val="007C0F85"/>
    <w:rsid w:val="007C179B"/>
    <w:rsid w:val="007C306E"/>
    <w:rsid w:val="007C66F3"/>
    <w:rsid w:val="007D04B1"/>
    <w:rsid w:val="007D150B"/>
    <w:rsid w:val="007D470C"/>
    <w:rsid w:val="007D4913"/>
    <w:rsid w:val="007D4D87"/>
    <w:rsid w:val="007D6BF2"/>
    <w:rsid w:val="007E1F8F"/>
    <w:rsid w:val="007E4679"/>
    <w:rsid w:val="007E5018"/>
    <w:rsid w:val="007E62EE"/>
    <w:rsid w:val="007E6709"/>
    <w:rsid w:val="007F1BEA"/>
    <w:rsid w:val="00803EE4"/>
    <w:rsid w:val="0080515F"/>
    <w:rsid w:val="00805791"/>
    <w:rsid w:val="00807910"/>
    <w:rsid w:val="00814897"/>
    <w:rsid w:val="00817E65"/>
    <w:rsid w:val="00827B16"/>
    <w:rsid w:val="00830107"/>
    <w:rsid w:val="00830628"/>
    <w:rsid w:val="00832D6B"/>
    <w:rsid w:val="008330DC"/>
    <w:rsid w:val="00834A55"/>
    <w:rsid w:val="00835072"/>
    <w:rsid w:val="00835DB4"/>
    <w:rsid w:val="00836350"/>
    <w:rsid w:val="0084165C"/>
    <w:rsid w:val="0084250E"/>
    <w:rsid w:val="00844E72"/>
    <w:rsid w:val="00847238"/>
    <w:rsid w:val="00847685"/>
    <w:rsid w:val="00851364"/>
    <w:rsid w:val="00852D35"/>
    <w:rsid w:val="00855F42"/>
    <w:rsid w:val="00856C26"/>
    <w:rsid w:val="00856E26"/>
    <w:rsid w:val="00860228"/>
    <w:rsid w:val="00862BBA"/>
    <w:rsid w:val="008642FC"/>
    <w:rsid w:val="0086625E"/>
    <w:rsid w:val="00870538"/>
    <w:rsid w:val="008712EE"/>
    <w:rsid w:val="00872804"/>
    <w:rsid w:val="00874118"/>
    <w:rsid w:val="00876356"/>
    <w:rsid w:val="00877002"/>
    <w:rsid w:val="00881CB0"/>
    <w:rsid w:val="00881DBA"/>
    <w:rsid w:val="00891C8D"/>
    <w:rsid w:val="00895F48"/>
    <w:rsid w:val="00896D59"/>
    <w:rsid w:val="00897456"/>
    <w:rsid w:val="008A3278"/>
    <w:rsid w:val="008A4098"/>
    <w:rsid w:val="008A7359"/>
    <w:rsid w:val="008B199B"/>
    <w:rsid w:val="008B5DBC"/>
    <w:rsid w:val="008B764A"/>
    <w:rsid w:val="008C0EB6"/>
    <w:rsid w:val="008C0F53"/>
    <w:rsid w:val="008C6EDC"/>
    <w:rsid w:val="008D024B"/>
    <w:rsid w:val="008D1089"/>
    <w:rsid w:val="008D1DF0"/>
    <w:rsid w:val="008D30CD"/>
    <w:rsid w:val="008E0357"/>
    <w:rsid w:val="008E0645"/>
    <w:rsid w:val="008E09A0"/>
    <w:rsid w:val="008E57C7"/>
    <w:rsid w:val="008E58A8"/>
    <w:rsid w:val="008E7325"/>
    <w:rsid w:val="00900301"/>
    <w:rsid w:val="00910466"/>
    <w:rsid w:val="00912C44"/>
    <w:rsid w:val="00914746"/>
    <w:rsid w:val="00916BA7"/>
    <w:rsid w:val="00917B73"/>
    <w:rsid w:val="00923213"/>
    <w:rsid w:val="009237C2"/>
    <w:rsid w:val="009258D7"/>
    <w:rsid w:val="0092723C"/>
    <w:rsid w:val="009321A0"/>
    <w:rsid w:val="009352DB"/>
    <w:rsid w:val="0093669B"/>
    <w:rsid w:val="00937208"/>
    <w:rsid w:val="0094027E"/>
    <w:rsid w:val="009420F6"/>
    <w:rsid w:val="00942EB0"/>
    <w:rsid w:val="00943317"/>
    <w:rsid w:val="0094736E"/>
    <w:rsid w:val="009535F9"/>
    <w:rsid w:val="0095478A"/>
    <w:rsid w:val="00955240"/>
    <w:rsid w:val="0095642F"/>
    <w:rsid w:val="00956550"/>
    <w:rsid w:val="00960878"/>
    <w:rsid w:val="0096146A"/>
    <w:rsid w:val="00961ADF"/>
    <w:rsid w:val="009623D1"/>
    <w:rsid w:val="00962A38"/>
    <w:rsid w:val="00964131"/>
    <w:rsid w:val="00966E97"/>
    <w:rsid w:val="00966FC1"/>
    <w:rsid w:val="0097154F"/>
    <w:rsid w:val="00971F0E"/>
    <w:rsid w:val="009735A8"/>
    <w:rsid w:val="009748FA"/>
    <w:rsid w:val="00975265"/>
    <w:rsid w:val="00987814"/>
    <w:rsid w:val="00993176"/>
    <w:rsid w:val="009952C5"/>
    <w:rsid w:val="009952D6"/>
    <w:rsid w:val="00997E95"/>
    <w:rsid w:val="009A03A3"/>
    <w:rsid w:val="009A0FDC"/>
    <w:rsid w:val="009A2A1F"/>
    <w:rsid w:val="009A3489"/>
    <w:rsid w:val="009B7FB9"/>
    <w:rsid w:val="009B7FD1"/>
    <w:rsid w:val="009C3206"/>
    <w:rsid w:val="009C32AF"/>
    <w:rsid w:val="009C5DEF"/>
    <w:rsid w:val="009D3581"/>
    <w:rsid w:val="009D3AC5"/>
    <w:rsid w:val="009D4D01"/>
    <w:rsid w:val="009D6118"/>
    <w:rsid w:val="009D76B4"/>
    <w:rsid w:val="009E127C"/>
    <w:rsid w:val="009E1810"/>
    <w:rsid w:val="009E2AD6"/>
    <w:rsid w:val="009E31B7"/>
    <w:rsid w:val="009E4B55"/>
    <w:rsid w:val="009E6062"/>
    <w:rsid w:val="009F0979"/>
    <w:rsid w:val="009F3913"/>
    <w:rsid w:val="009F6E77"/>
    <w:rsid w:val="009F766F"/>
    <w:rsid w:val="00A03B5C"/>
    <w:rsid w:val="00A0442A"/>
    <w:rsid w:val="00A1456C"/>
    <w:rsid w:val="00A2107E"/>
    <w:rsid w:val="00A224E6"/>
    <w:rsid w:val="00A23439"/>
    <w:rsid w:val="00A2374A"/>
    <w:rsid w:val="00A32861"/>
    <w:rsid w:val="00A3330C"/>
    <w:rsid w:val="00A36C8F"/>
    <w:rsid w:val="00A3733B"/>
    <w:rsid w:val="00A40297"/>
    <w:rsid w:val="00A40C8D"/>
    <w:rsid w:val="00A430DB"/>
    <w:rsid w:val="00A44D13"/>
    <w:rsid w:val="00A45A2D"/>
    <w:rsid w:val="00A45AD6"/>
    <w:rsid w:val="00A47EB7"/>
    <w:rsid w:val="00A47F11"/>
    <w:rsid w:val="00A55685"/>
    <w:rsid w:val="00A5654B"/>
    <w:rsid w:val="00A56C57"/>
    <w:rsid w:val="00A57ED8"/>
    <w:rsid w:val="00A622AC"/>
    <w:rsid w:val="00A63CAA"/>
    <w:rsid w:val="00A652F1"/>
    <w:rsid w:val="00A65DDC"/>
    <w:rsid w:val="00A65E06"/>
    <w:rsid w:val="00A665A7"/>
    <w:rsid w:val="00A70AEC"/>
    <w:rsid w:val="00A73CF6"/>
    <w:rsid w:val="00A75E39"/>
    <w:rsid w:val="00A80072"/>
    <w:rsid w:val="00A873A7"/>
    <w:rsid w:val="00A90EDC"/>
    <w:rsid w:val="00A934D1"/>
    <w:rsid w:val="00A94C2D"/>
    <w:rsid w:val="00A95368"/>
    <w:rsid w:val="00A96A76"/>
    <w:rsid w:val="00A96F1E"/>
    <w:rsid w:val="00A979EB"/>
    <w:rsid w:val="00AA2363"/>
    <w:rsid w:val="00AA4CE2"/>
    <w:rsid w:val="00AA5E91"/>
    <w:rsid w:val="00AA7311"/>
    <w:rsid w:val="00AA73D7"/>
    <w:rsid w:val="00AB5676"/>
    <w:rsid w:val="00AB716A"/>
    <w:rsid w:val="00AB73C7"/>
    <w:rsid w:val="00AC188D"/>
    <w:rsid w:val="00AC4DE3"/>
    <w:rsid w:val="00AD075D"/>
    <w:rsid w:val="00AD36C9"/>
    <w:rsid w:val="00AD3B4E"/>
    <w:rsid w:val="00AD3B6A"/>
    <w:rsid w:val="00AD424A"/>
    <w:rsid w:val="00AE04B7"/>
    <w:rsid w:val="00AE67C0"/>
    <w:rsid w:val="00AE6996"/>
    <w:rsid w:val="00AF028D"/>
    <w:rsid w:val="00AF0865"/>
    <w:rsid w:val="00AF16F8"/>
    <w:rsid w:val="00AF30DC"/>
    <w:rsid w:val="00B03E79"/>
    <w:rsid w:val="00B06196"/>
    <w:rsid w:val="00B0670C"/>
    <w:rsid w:val="00B14694"/>
    <w:rsid w:val="00B14FBE"/>
    <w:rsid w:val="00B21766"/>
    <w:rsid w:val="00B232EE"/>
    <w:rsid w:val="00B2501F"/>
    <w:rsid w:val="00B25658"/>
    <w:rsid w:val="00B266B1"/>
    <w:rsid w:val="00B307A0"/>
    <w:rsid w:val="00B40181"/>
    <w:rsid w:val="00B40D23"/>
    <w:rsid w:val="00B40ECD"/>
    <w:rsid w:val="00B41936"/>
    <w:rsid w:val="00B555C8"/>
    <w:rsid w:val="00B55C64"/>
    <w:rsid w:val="00B60A71"/>
    <w:rsid w:val="00B61143"/>
    <w:rsid w:val="00B629CB"/>
    <w:rsid w:val="00B64A28"/>
    <w:rsid w:val="00B64CB3"/>
    <w:rsid w:val="00B65B58"/>
    <w:rsid w:val="00B661E4"/>
    <w:rsid w:val="00B673D8"/>
    <w:rsid w:val="00B700B3"/>
    <w:rsid w:val="00B732A4"/>
    <w:rsid w:val="00B74835"/>
    <w:rsid w:val="00B76A25"/>
    <w:rsid w:val="00B85862"/>
    <w:rsid w:val="00B86801"/>
    <w:rsid w:val="00B901A4"/>
    <w:rsid w:val="00B9303D"/>
    <w:rsid w:val="00B95427"/>
    <w:rsid w:val="00BA0DFF"/>
    <w:rsid w:val="00BA54D1"/>
    <w:rsid w:val="00BB016C"/>
    <w:rsid w:val="00BB4042"/>
    <w:rsid w:val="00BB4DCD"/>
    <w:rsid w:val="00BC33C5"/>
    <w:rsid w:val="00BC6242"/>
    <w:rsid w:val="00BD0C57"/>
    <w:rsid w:val="00BD211C"/>
    <w:rsid w:val="00BD2201"/>
    <w:rsid w:val="00BD3EE8"/>
    <w:rsid w:val="00BE2A97"/>
    <w:rsid w:val="00BF4557"/>
    <w:rsid w:val="00BF47EC"/>
    <w:rsid w:val="00BF4EC6"/>
    <w:rsid w:val="00BF553A"/>
    <w:rsid w:val="00C00A9D"/>
    <w:rsid w:val="00C01435"/>
    <w:rsid w:val="00C02044"/>
    <w:rsid w:val="00C028CB"/>
    <w:rsid w:val="00C03234"/>
    <w:rsid w:val="00C07116"/>
    <w:rsid w:val="00C10478"/>
    <w:rsid w:val="00C10B35"/>
    <w:rsid w:val="00C22185"/>
    <w:rsid w:val="00C34007"/>
    <w:rsid w:val="00C378A9"/>
    <w:rsid w:val="00C414DA"/>
    <w:rsid w:val="00C421DF"/>
    <w:rsid w:val="00C440FD"/>
    <w:rsid w:val="00C450E3"/>
    <w:rsid w:val="00C45B13"/>
    <w:rsid w:val="00C52B6E"/>
    <w:rsid w:val="00C533BE"/>
    <w:rsid w:val="00C53976"/>
    <w:rsid w:val="00C53EC0"/>
    <w:rsid w:val="00C60265"/>
    <w:rsid w:val="00C65A4A"/>
    <w:rsid w:val="00C70041"/>
    <w:rsid w:val="00C7107F"/>
    <w:rsid w:val="00C71A6F"/>
    <w:rsid w:val="00C75532"/>
    <w:rsid w:val="00C7650E"/>
    <w:rsid w:val="00C7686D"/>
    <w:rsid w:val="00C76A9C"/>
    <w:rsid w:val="00C77A9F"/>
    <w:rsid w:val="00C77FA8"/>
    <w:rsid w:val="00C908AE"/>
    <w:rsid w:val="00C945B0"/>
    <w:rsid w:val="00C953F4"/>
    <w:rsid w:val="00C971B8"/>
    <w:rsid w:val="00CA0A0B"/>
    <w:rsid w:val="00CA169C"/>
    <w:rsid w:val="00CA2847"/>
    <w:rsid w:val="00CA2978"/>
    <w:rsid w:val="00CA3B81"/>
    <w:rsid w:val="00CA402A"/>
    <w:rsid w:val="00CA6AF4"/>
    <w:rsid w:val="00CA6B1B"/>
    <w:rsid w:val="00CA7058"/>
    <w:rsid w:val="00CA76DF"/>
    <w:rsid w:val="00CB057A"/>
    <w:rsid w:val="00CB0AE7"/>
    <w:rsid w:val="00CB24ED"/>
    <w:rsid w:val="00CB453E"/>
    <w:rsid w:val="00CB7404"/>
    <w:rsid w:val="00CB747E"/>
    <w:rsid w:val="00CC22B1"/>
    <w:rsid w:val="00CC4435"/>
    <w:rsid w:val="00CD448E"/>
    <w:rsid w:val="00CD6972"/>
    <w:rsid w:val="00CE128F"/>
    <w:rsid w:val="00CE1526"/>
    <w:rsid w:val="00CE351C"/>
    <w:rsid w:val="00CF02D1"/>
    <w:rsid w:val="00CF0FB5"/>
    <w:rsid w:val="00CF3135"/>
    <w:rsid w:val="00CF49BF"/>
    <w:rsid w:val="00D0360C"/>
    <w:rsid w:val="00D0711B"/>
    <w:rsid w:val="00D07496"/>
    <w:rsid w:val="00D102C2"/>
    <w:rsid w:val="00D1191A"/>
    <w:rsid w:val="00D12E98"/>
    <w:rsid w:val="00D13102"/>
    <w:rsid w:val="00D15097"/>
    <w:rsid w:val="00D158D0"/>
    <w:rsid w:val="00D17597"/>
    <w:rsid w:val="00D21286"/>
    <w:rsid w:val="00D319D8"/>
    <w:rsid w:val="00D3300B"/>
    <w:rsid w:val="00D42A11"/>
    <w:rsid w:val="00D43462"/>
    <w:rsid w:val="00D548C0"/>
    <w:rsid w:val="00D54C77"/>
    <w:rsid w:val="00D556D6"/>
    <w:rsid w:val="00D55FEB"/>
    <w:rsid w:val="00D57279"/>
    <w:rsid w:val="00D60DA1"/>
    <w:rsid w:val="00D611A4"/>
    <w:rsid w:val="00D61E9E"/>
    <w:rsid w:val="00D6367C"/>
    <w:rsid w:val="00D64BBE"/>
    <w:rsid w:val="00D664E2"/>
    <w:rsid w:val="00D67803"/>
    <w:rsid w:val="00D7113F"/>
    <w:rsid w:val="00D7206F"/>
    <w:rsid w:val="00D73C43"/>
    <w:rsid w:val="00D759B3"/>
    <w:rsid w:val="00D759FB"/>
    <w:rsid w:val="00D76371"/>
    <w:rsid w:val="00D768FD"/>
    <w:rsid w:val="00D825EF"/>
    <w:rsid w:val="00D904E0"/>
    <w:rsid w:val="00D90591"/>
    <w:rsid w:val="00D91402"/>
    <w:rsid w:val="00D940B4"/>
    <w:rsid w:val="00DA01A7"/>
    <w:rsid w:val="00DB238E"/>
    <w:rsid w:val="00DB2A1E"/>
    <w:rsid w:val="00DB396B"/>
    <w:rsid w:val="00DB57D4"/>
    <w:rsid w:val="00DB6848"/>
    <w:rsid w:val="00DC011A"/>
    <w:rsid w:val="00DC09E2"/>
    <w:rsid w:val="00DC2F60"/>
    <w:rsid w:val="00DC4868"/>
    <w:rsid w:val="00DC5920"/>
    <w:rsid w:val="00DC613C"/>
    <w:rsid w:val="00DD1644"/>
    <w:rsid w:val="00DD1FF0"/>
    <w:rsid w:val="00DD2530"/>
    <w:rsid w:val="00DD34CA"/>
    <w:rsid w:val="00DD4C00"/>
    <w:rsid w:val="00DD531D"/>
    <w:rsid w:val="00DD7E35"/>
    <w:rsid w:val="00DE1C7D"/>
    <w:rsid w:val="00DE4EAD"/>
    <w:rsid w:val="00DE59D8"/>
    <w:rsid w:val="00DE7EF9"/>
    <w:rsid w:val="00DF18D5"/>
    <w:rsid w:val="00DF3A11"/>
    <w:rsid w:val="00DF62E0"/>
    <w:rsid w:val="00E029DF"/>
    <w:rsid w:val="00E072BF"/>
    <w:rsid w:val="00E14C3F"/>
    <w:rsid w:val="00E22D48"/>
    <w:rsid w:val="00E2431A"/>
    <w:rsid w:val="00E32995"/>
    <w:rsid w:val="00E34CF5"/>
    <w:rsid w:val="00E42482"/>
    <w:rsid w:val="00E44437"/>
    <w:rsid w:val="00E46B18"/>
    <w:rsid w:val="00E5153D"/>
    <w:rsid w:val="00E51A28"/>
    <w:rsid w:val="00E53DB7"/>
    <w:rsid w:val="00E53E2E"/>
    <w:rsid w:val="00E56630"/>
    <w:rsid w:val="00E620F2"/>
    <w:rsid w:val="00E65256"/>
    <w:rsid w:val="00E666D1"/>
    <w:rsid w:val="00E70D7C"/>
    <w:rsid w:val="00E724B6"/>
    <w:rsid w:val="00E72BA5"/>
    <w:rsid w:val="00E74D24"/>
    <w:rsid w:val="00E76743"/>
    <w:rsid w:val="00E81D4D"/>
    <w:rsid w:val="00E83F92"/>
    <w:rsid w:val="00E851D6"/>
    <w:rsid w:val="00E864D8"/>
    <w:rsid w:val="00E91469"/>
    <w:rsid w:val="00E9558B"/>
    <w:rsid w:val="00EA22EC"/>
    <w:rsid w:val="00EA237C"/>
    <w:rsid w:val="00EA4348"/>
    <w:rsid w:val="00EA5760"/>
    <w:rsid w:val="00EA5FC1"/>
    <w:rsid w:val="00EA7360"/>
    <w:rsid w:val="00EB0D68"/>
    <w:rsid w:val="00EB43CD"/>
    <w:rsid w:val="00EB5898"/>
    <w:rsid w:val="00EC0298"/>
    <w:rsid w:val="00EC0467"/>
    <w:rsid w:val="00EC14FC"/>
    <w:rsid w:val="00EC5370"/>
    <w:rsid w:val="00ED162B"/>
    <w:rsid w:val="00ED6949"/>
    <w:rsid w:val="00EE042E"/>
    <w:rsid w:val="00EE2CB5"/>
    <w:rsid w:val="00EE5652"/>
    <w:rsid w:val="00EE5B23"/>
    <w:rsid w:val="00EE6314"/>
    <w:rsid w:val="00EE7ABF"/>
    <w:rsid w:val="00EF3621"/>
    <w:rsid w:val="00F039FB"/>
    <w:rsid w:val="00F03D2A"/>
    <w:rsid w:val="00F0521B"/>
    <w:rsid w:val="00F0559F"/>
    <w:rsid w:val="00F1178A"/>
    <w:rsid w:val="00F118C5"/>
    <w:rsid w:val="00F11E63"/>
    <w:rsid w:val="00F11EAD"/>
    <w:rsid w:val="00F12243"/>
    <w:rsid w:val="00F12405"/>
    <w:rsid w:val="00F16207"/>
    <w:rsid w:val="00F1672E"/>
    <w:rsid w:val="00F16822"/>
    <w:rsid w:val="00F16A52"/>
    <w:rsid w:val="00F224FD"/>
    <w:rsid w:val="00F23F36"/>
    <w:rsid w:val="00F25CA3"/>
    <w:rsid w:val="00F31AD7"/>
    <w:rsid w:val="00F33543"/>
    <w:rsid w:val="00F3432A"/>
    <w:rsid w:val="00F34335"/>
    <w:rsid w:val="00F37D4C"/>
    <w:rsid w:val="00F37F27"/>
    <w:rsid w:val="00F41295"/>
    <w:rsid w:val="00F41644"/>
    <w:rsid w:val="00F471CE"/>
    <w:rsid w:val="00F50BCB"/>
    <w:rsid w:val="00F512A0"/>
    <w:rsid w:val="00F53838"/>
    <w:rsid w:val="00F53ECF"/>
    <w:rsid w:val="00F561D8"/>
    <w:rsid w:val="00F64A89"/>
    <w:rsid w:val="00F662EF"/>
    <w:rsid w:val="00F71423"/>
    <w:rsid w:val="00F720BC"/>
    <w:rsid w:val="00F77A86"/>
    <w:rsid w:val="00F77B59"/>
    <w:rsid w:val="00F77C9E"/>
    <w:rsid w:val="00F80F9C"/>
    <w:rsid w:val="00F82392"/>
    <w:rsid w:val="00F84BE9"/>
    <w:rsid w:val="00F87354"/>
    <w:rsid w:val="00F92EB3"/>
    <w:rsid w:val="00F94A67"/>
    <w:rsid w:val="00FA18BA"/>
    <w:rsid w:val="00FA555B"/>
    <w:rsid w:val="00FB09B3"/>
    <w:rsid w:val="00FB277E"/>
    <w:rsid w:val="00FB2D2D"/>
    <w:rsid w:val="00FB5F61"/>
    <w:rsid w:val="00FB7A82"/>
    <w:rsid w:val="00FC16CF"/>
    <w:rsid w:val="00FC3610"/>
    <w:rsid w:val="00FC4401"/>
    <w:rsid w:val="00FC4CE3"/>
    <w:rsid w:val="00FD238E"/>
    <w:rsid w:val="00FD3308"/>
    <w:rsid w:val="00FD3434"/>
    <w:rsid w:val="00FD514C"/>
    <w:rsid w:val="00FE1614"/>
    <w:rsid w:val="00FE39B4"/>
    <w:rsid w:val="00FE491F"/>
    <w:rsid w:val="00FE5695"/>
    <w:rsid w:val="00FE66BB"/>
    <w:rsid w:val="00FF2273"/>
    <w:rsid w:val="00FF4E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6F438C-BFBC-4FF5-BDF5-F6E9598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CB0"/>
    <w:rPr>
      <w:rFonts w:ascii="Century Gothic" w:hAnsi="Century Gothic"/>
    </w:rPr>
  </w:style>
  <w:style w:type="paragraph" w:styleId="Titre1">
    <w:name w:val="heading 1"/>
    <w:basedOn w:val="Normal"/>
    <w:next w:val="Corpsdetexte"/>
    <w:link w:val="Titre1Car"/>
    <w:autoRedefine/>
    <w:uiPriority w:val="9"/>
    <w:qFormat/>
    <w:rsid w:val="00175D9D"/>
    <w:pPr>
      <w:keepNext/>
      <w:keepLines/>
      <w:numPr>
        <w:numId w:val="7"/>
      </w:numPr>
      <w:spacing w:before="240" w:after="0"/>
      <w:ind w:left="357" w:hanging="357"/>
      <w:outlineLvl w:val="0"/>
    </w:pPr>
    <w:rPr>
      <w:rFonts w:eastAsiaTheme="majorEastAsia" w:cstheme="majorBidi"/>
      <w:b/>
      <w:caps/>
      <w:color w:val="37AF90"/>
      <w:sz w:val="32"/>
      <w:szCs w:val="32"/>
    </w:rPr>
  </w:style>
  <w:style w:type="paragraph" w:styleId="Titre2">
    <w:name w:val="heading 2"/>
    <w:next w:val="Retraitcorpsdetexte"/>
    <w:link w:val="Titre2Car"/>
    <w:autoRedefine/>
    <w:uiPriority w:val="9"/>
    <w:unhideWhenUsed/>
    <w:qFormat/>
    <w:rsid w:val="00243713"/>
    <w:pPr>
      <w:numPr>
        <w:ilvl w:val="1"/>
        <w:numId w:val="7"/>
      </w:numPr>
      <w:tabs>
        <w:tab w:val="left" w:pos="993"/>
      </w:tabs>
      <w:spacing w:before="40"/>
      <w:outlineLvl w:val="1"/>
    </w:pPr>
    <w:rPr>
      <w:rFonts w:ascii="Century Gothic" w:eastAsiaTheme="majorEastAsia" w:hAnsi="Century Gothic" w:cstheme="majorBidi"/>
      <w:b/>
      <w:smallCaps/>
      <w:sz w:val="28"/>
      <w:szCs w:val="26"/>
    </w:rPr>
  </w:style>
  <w:style w:type="paragraph" w:styleId="Titre3">
    <w:name w:val="heading 3"/>
    <w:next w:val="Normal"/>
    <w:link w:val="Titre3Car"/>
    <w:autoRedefine/>
    <w:uiPriority w:val="9"/>
    <w:unhideWhenUsed/>
    <w:qFormat/>
    <w:rsid w:val="00D611A4"/>
    <w:pPr>
      <w:numPr>
        <w:ilvl w:val="2"/>
        <w:numId w:val="7"/>
      </w:numPr>
      <w:outlineLvl w:val="2"/>
    </w:pPr>
    <w:rPr>
      <w:rFonts w:ascii="Century Gothic" w:eastAsiaTheme="majorEastAsia" w:hAnsi="Century Gothic" w:cstheme="majorBidi"/>
      <w:sz w:val="24"/>
      <w:szCs w:val="24"/>
    </w:rPr>
  </w:style>
  <w:style w:type="paragraph" w:styleId="Titre4">
    <w:name w:val="heading 4"/>
    <w:next w:val="Retraitcorpsdetexte"/>
    <w:link w:val="Titre4Car"/>
    <w:autoRedefine/>
    <w:uiPriority w:val="9"/>
    <w:unhideWhenUsed/>
    <w:qFormat/>
    <w:rsid w:val="00B95427"/>
    <w:pPr>
      <w:numPr>
        <w:ilvl w:val="3"/>
        <w:numId w:val="7"/>
      </w:numPr>
      <w:outlineLvl w:val="3"/>
    </w:pPr>
    <w:rPr>
      <w:rFonts w:ascii="Century Gothic" w:eastAsiaTheme="majorEastAsia" w:hAnsi="Century Gothic" w:cstheme="majorBidi"/>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4BE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4BE9"/>
    <w:rPr>
      <w:rFonts w:eastAsiaTheme="minorEastAsia"/>
      <w:lang w:eastAsia="fr-CH"/>
    </w:rPr>
  </w:style>
  <w:style w:type="character" w:styleId="Textedelespacerserv">
    <w:name w:val="Placeholder Text"/>
    <w:basedOn w:val="Policepardfaut"/>
    <w:uiPriority w:val="99"/>
    <w:semiHidden/>
    <w:rsid w:val="00F84BE9"/>
    <w:rPr>
      <w:color w:val="808080"/>
    </w:rPr>
  </w:style>
  <w:style w:type="character" w:customStyle="1" w:styleId="Titre1Car">
    <w:name w:val="Titre 1 Car"/>
    <w:basedOn w:val="Policepardfaut"/>
    <w:link w:val="Titre1"/>
    <w:uiPriority w:val="9"/>
    <w:rsid w:val="00175D9D"/>
    <w:rPr>
      <w:rFonts w:ascii="Century Gothic" w:eastAsiaTheme="majorEastAsia" w:hAnsi="Century Gothic" w:cstheme="majorBidi"/>
      <w:b/>
      <w:caps/>
      <w:color w:val="37AF90"/>
      <w:sz w:val="32"/>
      <w:szCs w:val="32"/>
    </w:rPr>
  </w:style>
  <w:style w:type="paragraph" w:styleId="En-ttedetabledesmatires">
    <w:name w:val="TOC Heading"/>
    <w:basedOn w:val="Titre1"/>
    <w:next w:val="Normal"/>
    <w:uiPriority w:val="39"/>
    <w:unhideWhenUsed/>
    <w:qFormat/>
    <w:rsid w:val="00F84BE9"/>
    <w:pPr>
      <w:outlineLvl w:val="9"/>
    </w:pPr>
    <w:rPr>
      <w:lang w:eastAsia="fr-CH"/>
    </w:rPr>
  </w:style>
  <w:style w:type="paragraph" w:styleId="En-tte">
    <w:name w:val="header"/>
    <w:basedOn w:val="Normal"/>
    <w:link w:val="En-tteCar"/>
    <w:unhideWhenUsed/>
    <w:rsid w:val="009535F9"/>
    <w:pPr>
      <w:tabs>
        <w:tab w:val="center" w:pos="4536"/>
        <w:tab w:val="right" w:pos="9072"/>
      </w:tabs>
      <w:spacing w:after="0" w:line="240" w:lineRule="auto"/>
    </w:pPr>
  </w:style>
  <w:style w:type="character" w:customStyle="1" w:styleId="En-tteCar">
    <w:name w:val="En-tête Car"/>
    <w:basedOn w:val="Policepardfaut"/>
    <w:link w:val="En-tte"/>
    <w:rsid w:val="009535F9"/>
  </w:style>
  <w:style w:type="paragraph" w:customStyle="1" w:styleId="ETML">
    <w:name w:val="ETML"/>
    <w:basedOn w:val="Normal"/>
    <w:rsid w:val="009535F9"/>
    <w:pPr>
      <w:spacing w:after="0" w:line="240" w:lineRule="auto"/>
    </w:pPr>
    <w:rPr>
      <w:rFonts w:ascii="ETML L" w:eastAsia="Times New Roman" w:hAnsi="ETML L" w:cs="Times New Roman"/>
      <w:sz w:val="28"/>
      <w:szCs w:val="20"/>
      <w:lang w:eastAsia="fr-CH"/>
    </w:rPr>
  </w:style>
  <w:style w:type="table" w:styleId="Grilledutableau">
    <w:name w:val="Table Grid"/>
    <w:basedOn w:val="TableauNormal"/>
    <w:rsid w:val="009535F9"/>
    <w:pPr>
      <w:spacing w:after="0" w:line="240" w:lineRule="auto"/>
    </w:pPr>
    <w:rPr>
      <w:rFonts w:eastAsia="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9535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35F9"/>
  </w:style>
  <w:style w:type="paragraph" w:customStyle="1" w:styleId="-Pieddepage">
    <w:name w:val="-Pied de page"/>
    <w:basedOn w:val="Normal"/>
    <w:semiHidden/>
    <w:rsid w:val="009535F9"/>
    <w:pPr>
      <w:spacing w:after="0" w:line="240" w:lineRule="auto"/>
    </w:pPr>
    <w:rPr>
      <w:rFonts w:eastAsia="Times New Roman" w:cs="Times New Roman"/>
      <w:sz w:val="16"/>
      <w:szCs w:val="20"/>
      <w:lang w:eastAsia="fr-CH"/>
    </w:rPr>
  </w:style>
  <w:style w:type="character" w:styleId="Numrodepage">
    <w:name w:val="page number"/>
    <w:basedOn w:val="Policepardfaut"/>
    <w:semiHidden/>
    <w:unhideWhenUsed/>
    <w:rsid w:val="009535F9"/>
  </w:style>
  <w:style w:type="paragraph" w:styleId="Paragraphedeliste">
    <w:name w:val="List Paragraph"/>
    <w:basedOn w:val="Normal"/>
    <w:uiPriority w:val="34"/>
    <w:qFormat/>
    <w:rsid w:val="00E2431A"/>
    <w:pPr>
      <w:ind w:left="720"/>
      <w:contextualSpacing/>
    </w:pPr>
  </w:style>
  <w:style w:type="paragraph" w:styleId="TM1">
    <w:name w:val="toc 1"/>
    <w:basedOn w:val="Normal"/>
    <w:next w:val="Normal"/>
    <w:autoRedefine/>
    <w:uiPriority w:val="39"/>
    <w:unhideWhenUsed/>
    <w:rsid w:val="00E2431A"/>
    <w:pPr>
      <w:spacing w:after="100"/>
    </w:pPr>
  </w:style>
  <w:style w:type="character" w:styleId="Lienhypertexte">
    <w:name w:val="Hyperlink"/>
    <w:basedOn w:val="Policepardfaut"/>
    <w:uiPriority w:val="99"/>
    <w:unhideWhenUsed/>
    <w:rsid w:val="00E2431A"/>
    <w:rPr>
      <w:color w:val="0563C1" w:themeColor="hyperlink"/>
      <w:u w:val="single"/>
    </w:rPr>
  </w:style>
  <w:style w:type="paragraph" w:styleId="TM2">
    <w:name w:val="toc 2"/>
    <w:basedOn w:val="Normal"/>
    <w:next w:val="Normal"/>
    <w:autoRedefine/>
    <w:uiPriority w:val="39"/>
    <w:unhideWhenUsed/>
    <w:rsid w:val="009748FA"/>
    <w:pPr>
      <w:tabs>
        <w:tab w:val="left" w:pos="880"/>
        <w:tab w:val="right" w:leader="dot" w:pos="9062"/>
      </w:tabs>
      <w:spacing w:after="50"/>
      <w:ind w:left="221"/>
    </w:pPr>
    <w:rPr>
      <w:rFonts w:eastAsiaTheme="minorEastAsia" w:cs="Times New Roman"/>
      <w:lang w:eastAsia="fr-CH"/>
    </w:rPr>
  </w:style>
  <w:style w:type="paragraph" w:styleId="TM3">
    <w:name w:val="toc 3"/>
    <w:basedOn w:val="Normal"/>
    <w:next w:val="Normal"/>
    <w:autoRedefine/>
    <w:uiPriority w:val="39"/>
    <w:unhideWhenUsed/>
    <w:rsid w:val="00E2431A"/>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243713"/>
    <w:rPr>
      <w:rFonts w:ascii="Century Gothic" w:eastAsiaTheme="majorEastAsia" w:hAnsi="Century Gothic" w:cstheme="majorBidi"/>
      <w:b/>
      <w:smallCaps/>
      <w:sz w:val="28"/>
      <w:szCs w:val="26"/>
    </w:rPr>
  </w:style>
  <w:style w:type="paragraph" w:styleId="Titre">
    <w:name w:val="Title"/>
    <w:basedOn w:val="Normal"/>
    <w:next w:val="Normal"/>
    <w:link w:val="TitreCar"/>
    <w:uiPriority w:val="10"/>
    <w:qFormat/>
    <w:rsid w:val="00C378A9"/>
    <w:pPr>
      <w:spacing w:after="0" w:line="240" w:lineRule="auto"/>
      <w:contextualSpacing/>
    </w:pPr>
    <w:rPr>
      <w:rFonts w:asciiTheme="majorHAnsi" w:eastAsiaTheme="majorEastAsia" w:hAnsiTheme="majorHAnsi" w:cstheme="majorBidi"/>
      <w:color w:val="329E82"/>
      <w:spacing w:val="-10"/>
      <w:kern w:val="28"/>
      <w:sz w:val="56"/>
      <w:szCs w:val="56"/>
    </w:rPr>
  </w:style>
  <w:style w:type="paragraph" w:styleId="Retraitcorpsdetexte">
    <w:name w:val="Body Text Indent"/>
    <w:basedOn w:val="Normal"/>
    <w:link w:val="RetraitcorpsdetexteCar"/>
    <w:uiPriority w:val="99"/>
    <w:unhideWhenUsed/>
    <w:rsid w:val="00B732A4"/>
    <w:pPr>
      <w:spacing w:after="120"/>
      <w:ind w:left="283"/>
    </w:pPr>
  </w:style>
  <w:style w:type="character" w:customStyle="1" w:styleId="RetraitcorpsdetexteCar">
    <w:name w:val="Retrait corps de texte Car"/>
    <w:basedOn w:val="Policepardfaut"/>
    <w:link w:val="Retraitcorpsdetexte"/>
    <w:uiPriority w:val="99"/>
    <w:rsid w:val="00B732A4"/>
  </w:style>
  <w:style w:type="paragraph" w:styleId="Corpsdetexte">
    <w:name w:val="Body Text"/>
    <w:basedOn w:val="Normal"/>
    <w:link w:val="CorpsdetexteCar"/>
    <w:uiPriority w:val="99"/>
    <w:semiHidden/>
    <w:unhideWhenUsed/>
    <w:rsid w:val="00C22185"/>
    <w:pPr>
      <w:spacing w:after="120"/>
    </w:pPr>
  </w:style>
  <w:style w:type="character" w:customStyle="1" w:styleId="CorpsdetexteCar">
    <w:name w:val="Corps de texte Car"/>
    <w:basedOn w:val="Policepardfaut"/>
    <w:link w:val="Corpsdetexte"/>
    <w:uiPriority w:val="99"/>
    <w:semiHidden/>
    <w:rsid w:val="00C22185"/>
  </w:style>
  <w:style w:type="character" w:customStyle="1" w:styleId="TitreCar">
    <w:name w:val="Titre Car"/>
    <w:basedOn w:val="Policepardfaut"/>
    <w:link w:val="Titre"/>
    <w:uiPriority w:val="10"/>
    <w:rsid w:val="00C378A9"/>
    <w:rPr>
      <w:rFonts w:asciiTheme="majorHAnsi" w:eastAsiaTheme="majorEastAsia" w:hAnsiTheme="majorHAnsi" w:cstheme="majorBidi"/>
      <w:color w:val="329E82"/>
      <w:spacing w:val="-10"/>
      <w:kern w:val="28"/>
      <w:sz w:val="56"/>
      <w:szCs w:val="56"/>
    </w:rPr>
  </w:style>
  <w:style w:type="character" w:customStyle="1" w:styleId="Titre3Car">
    <w:name w:val="Titre 3 Car"/>
    <w:basedOn w:val="Policepardfaut"/>
    <w:link w:val="Titre3"/>
    <w:uiPriority w:val="9"/>
    <w:rsid w:val="00D611A4"/>
    <w:rPr>
      <w:rFonts w:ascii="Century Gothic" w:eastAsiaTheme="majorEastAsia" w:hAnsi="Century Gothic" w:cstheme="majorBidi"/>
      <w:sz w:val="24"/>
      <w:szCs w:val="24"/>
    </w:rPr>
  </w:style>
  <w:style w:type="character" w:customStyle="1" w:styleId="Titre4Car">
    <w:name w:val="Titre 4 Car"/>
    <w:basedOn w:val="Policepardfaut"/>
    <w:link w:val="Titre4"/>
    <w:uiPriority w:val="9"/>
    <w:rsid w:val="00B95427"/>
    <w:rPr>
      <w:rFonts w:ascii="Century Gothic" w:eastAsiaTheme="majorEastAsia" w:hAnsi="Century Gothic" w:cstheme="majorBidi"/>
      <w:i/>
      <w:iCs/>
      <w:sz w:val="24"/>
      <w:szCs w:val="24"/>
    </w:rPr>
  </w:style>
  <w:style w:type="paragraph" w:styleId="Retraitcorpsdetexte3">
    <w:name w:val="Body Text Indent 3"/>
    <w:basedOn w:val="Normal"/>
    <w:link w:val="Retraitcorpsdetexte3Car"/>
    <w:uiPriority w:val="99"/>
    <w:unhideWhenUsed/>
    <w:rsid w:val="00351654"/>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351654"/>
    <w:rPr>
      <w:sz w:val="16"/>
      <w:szCs w:val="16"/>
    </w:rPr>
  </w:style>
  <w:style w:type="paragraph" w:styleId="Retraitcorpsdetexte2">
    <w:name w:val="Body Text Indent 2"/>
    <w:basedOn w:val="Normal"/>
    <w:link w:val="Retraitcorpsdetexte2Car"/>
    <w:uiPriority w:val="99"/>
    <w:semiHidden/>
    <w:unhideWhenUsed/>
    <w:rsid w:val="004C5C3B"/>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4C5C3B"/>
  </w:style>
  <w:style w:type="character" w:styleId="Lienhypertextesuivivisit">
    <w:name w:val="FollowedHyperlink"/>
    <w:basedOn w:val="Policepardfaut"/>
    <w:uiPriority w:val="99"/>
    <w:semiHidden/>
    <w:unhideWhenUsed/>
    <w:rsid w:val="00F11E63"/>
    <w:rPr>
      <w:color w:val="954F72" w:themeColor="followedHyperlink"/>
      <w:u w:val="single"/>
    </w:rPr>
  </w:style>
  <w:style w:type="paragraph" w:styleId="Textedebulles">
    <w:name w:val="Balloon Text"/>
    <w:basedOn w:val="Normal"/>
    <w:link w:val="TextedebullesCar"/>
    <w:uiPriority w:val="99"/>
    <w:semiHidden/>
    <w:unhideWhenUsed/>
    <w:rsid w:val="0080515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0515F"/>
    <w:rPr>
      <w:rFonts w:ascii="Segoe UI" w:hAnsi="Segoe UI" w:cs="Segoe UI"/>
      <w:sz w:val="18"/>
      <w:szCs w:val="18"/>
    </w:rPr>
  </w:style>
  <w:style w:type="table" w:customStyle="1" w:styleId="Grilledutableau1">
    <w:name w:val="Grille du tableau1"/>
    <w:basedOn w:val="TableauNormal"/>
    <w:next w:val="Grilledutableau"/>
    <w:rsid w:val="002A72AF"/>
    <w:pPr>
      <w:spacing w:after="0" w:line="240" w:lineRule="auto"/>
    </w:pPr>
    <w:rPr>
      <w:rFonts w:eastAsia="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21430">
      <w:bodyDiv w:val="1"/>
      <w:marLeft w:val="0"/>
      <w:marRight w:val="0"/>
      <w:marTop w:val="0"/>
      <w:marBottom w:val="0"/>
      <w:divBdr>
        <w:top w:val="none" w:sz="0" w:space="0" w:color="auto"/>
        <w:left w:val="none" w:sz="0" w:space="0" w:color="auto"/>
        <w:bottom w:val="none" w:sz="0" w:space="0" w:color="auto"/>
        <w:right w:val="none" w:sz="0" w:space="0" w:color="auto"/>
      </w:divBdr>
    </w:div>
    <w:div w:id="457263097">
      <w:bodyDiv w:val="1"/>
      <w:marLeft w:val="0"/>
      <w:marRight w:val="0"/>
      <w:marTop w:val="0"/>
      <w:marBottom w:val="0"/>
      <w:divBdr>
        <w:top w:val="none" w:sz="0" w:space="0" w:color="auto"/>
        <w:left w:val="none" w:sz="0" w:space="0" w:color="auto"/>
        <w:bottom w:val="none" w:sz="0" w:space="0" w:color="auto"/>
        <w:right w:val="none" w:sz="0" w:space="0" w:color="auto"/>
      </w:divBdr>
    </w:div>
    <w:div w:id="699086366">
      <w:bodyDiv w:val="1"/>
      <w:marLeft w:val="0"/>
      <w:marRight w:val="0"/>
      <w:marTop w:val="0"/>
      <w:marBottom w:val="0"/>
      <w:divBdr>
        <w:top w:val="none" w:sz="0" w:space="0" w:color="auto"/>
        <w:left w:val="none" w:sz="0" w:space="0" w:color="auto"/>
        <w:bottom w:val="none" w:sz="0" w:space="0" w:color="auto"/>
        <w:right w:val="none" w:sz="0" w:space="0" w:color="auto"/>
      </w:divBdr>
    </w:div>
    <w:div w:id="789008891">
      <w:bodyDiv w:val="1"/>
      <w:marLeft w:val="0"/>
      <w:marRight w:val="0"/>
      <w:marTop w:val="0"/>
      <w:marBottom w:val="0"/>
      <w:divBdr>
        <w:top w:val="none" w:sz="0" w:space="0" w:color="auto"/>
        <w:left w:val="none" w:sz="0" w:space="0" w:color="auto"/>
        <w:bottom w:val="none" w:sz="0" w:space="0" w:color="auto"/>
        <w:right w:val="none" w:sz="0" w:space="0" w:color="auto"/>
      </w:divBdr>
    </w:div>
    <w:div w:id="204880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Dessin_Microsoft_Visio34444444.vsdx"/><Relationship Id="rId26" Type="http://schemas.openxmlformats.org/officeDocument/2006/relationships/package" Target="embeddings/Dessin_Microsoft_Visio78888888.vsdx"/><Relationship Id="rId39" Type="http://schemas.openxmlformats.org/officeDocument/2006/relationships/image" Target="media/image21.jpeg"/><Relationship Id="rId21" Type="http://schemas.openxmlformats.org/officeDocument/2006/relationships/image" Target="media/image6.emf"/><Relationship Id="rId34" Type="http://schemas.openxmlformats.org/officeDocument/2006/relationships/image" Target="media/image16.png"/><Relationship Id="rId42" Type="http://schemas.openxmlformats.org/officeDocument/2006/relationships/hyperlink" Target="https://www.developpez.net/forums/d1168230/c-cpp/c/debuter/conversion-virgule-fixe-virgule-flottante/" TargetMode="External"/><Relationship Id="rId47" Type="http://schemas.openxmlformats.org/officeDocument/2006/relationships/hyperlink" Target="https://stackoverflow.com/questions/85702/how-can-i-make-a-combobox-non-editable-in-net" TargetMode="External"/><Relationship Id="rId50" Type="http://schemas.openxmlformats.org/officeDocument/2006/relationships/hyperlink" Target="http://www.binaryconvert.com/result_signed_int.html?decimal=045050"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Dessin_Microsoft_Visio111111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s://stackoverflow.com/questions/273141/regex-for-numbers-only" TargetMode="External"/><Relationship Id="rId2" Type="http://schemas.openxmlformats.org/officeDocument/2006/relationships/customXml" Target="../customXml/item2.xml"/><Relationship Id="rId16" Type="http://schemas.openxmlformats.org/officeDocument/2006/relationships/package" Target="embeddings/Dessin_Microsoft_Visio23333333.vsdx"/><Relationship Id="rId20" Type="http://schemas.openxmlformats.org/officeDocument/2006/relationships/package" Target="embeddings/Dessin_Microsoft_Visio45555555.vsdx"/><Relationship Id="rId29" Type="http://schemas.openxmlformats.org/officeDocument/2006/relationships/image" Target="media/image11.png"/><Relationship Id="rId41" Type="http://schemas.openxmlformats.org/officeDocument/2006/relationships/hyperlink" Target="http://www.groupeisf.net/automatismes/Numeration/Numeration_binaire/Ressources/Logique_combinatoire/html/01/28-ess0102006.ht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package" Target="embeddings/Dessin_Microsoft_Visio67777777.vsdx"/><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msdn.microsoft.com/fr-fr/library/aka44szs(v=vs.110).aspx"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www.naa.fr/support/cnv_bin.html" TargetMode="External"/><Relationship Id="rId10" Type="http://schemas.openxmlformats.org/officeDocument/2006/relationships/hyperlink" Target="Format%20PDF/T-TPI-carbonarch-Planification_Gantt.pdf" TargetMode="External"/><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hyperlink" Target="https://msdn.microsoft.com/fr-fr/library/aka44szs(v=vs.110).aspx" TargetMode="External"/><Relationship Id="rId52" Type="http://schemas.openxmlformats.org/officeDocument/2006/relationships/hyperlink" Target="Format%20PDF/T-TPI-carbonarch-Planification_Gantt.pdf"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package" Target="embeddings/Dessin_Microsoft_Visio12222222.vsdx"/><Relationship Id="rId22" Type="http://schemas.openxmlformats.org/officeDocument/2006/relationships/package" Target="embeddings/Dessin_Microsoft_Visio56666666.vsdx"/><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www.culture-informatique.net/conversion-binaire-decimal-hexadecimal-main/" TargetMode="External"/><Relationship Id="rId48" Type="http://schemas.openxmlformats.org/officeDocument/2006/relationships/hyperlink" Target="https://codes-sources.commentcamarche.net/forum/affich-298450-ouverture-form-avec-bouton"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villemin.gerard.free.fr/Wwwgvmm/Numerati/BINAIRE/Negatif.htm"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H:\Rapport_pour_tp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C7C00-793A-442A-B8B0-43AF8F1E3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Rapport_pour_tpi.dotx</Template>
  <TotalTime>3538</TotalTime>
  <Pages>25</Pages>
  <Words>5058</Words>
  <Characters>27819</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Convertisseur de bases pour des nombres entiers et réels, codés sur 32 bits</vt:lpstr>
    </vt:vector>
  </TitlesOfParts>
  <Company>ETML</Company>
  <LinksUpToDate>false</LinksUpToDate>
  <CharactersWithSpaces>32812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Convertisseur de bases pour des nombres entiers et réels, codés sur 32 bits</dc:title>
  <dc:subject/>
  <dc:creator>Carbonara Christian</dc:creator>
  <cp:keywords/>
  <dc:description/>
  <cp:lastModifiedBy>Christian Carbonara</cp:lastModifiedBy>
  <cp:revision>1100</cp:revision>
  <cp:lastPrinted>2018-06-06T21:30:00Z</cp:lastPrinted>
  <dcterms:created xsi:type="dcterms:W3CDTF">2018-05-09T13:18:00Z</dcterms:created>
  <dcterms:modified xsi:type="dcterms:W3CDTF">2018-06-06T21:30:00Z</dcterms:modified>
</cp:coreProperties>
</file>